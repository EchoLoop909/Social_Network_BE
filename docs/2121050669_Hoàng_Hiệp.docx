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E93EF3" w14:textId="77777777" w:rsidR="0056483C" w:rsidRPr="004F28C4" w:rsidRDefault="0056483C" w:rsidP="42B7F8F6">
      <w:pPr>
        <w:spacing w:line="360" w:lineRule="auto"/>
        <w:jc w:val="center"/>
        <w:rPr>
          <w:b/>
          <w:bCs/>
          <w:sz w:val="22"/>
          <w:szCs w:val="22"/>
        </w:rPr>
      </w:pPr>
      <w:bookmarkStart w:id="0" w:name="_Toc169424238"/>
      <w:bookmarkStart w:id="1" w:name="_Toc169424237"/>
    </w:p>
    <w:p w14:paraId="2B20BBA8" w14:textId="77777777" w:rsidR="0056483C" w:rsidRPr="004F28C4" w:rsidRDefault="00A1099B" w:rsidP="00A85785">
      <w:pPr>
        <w:spacing w:line="360" w:lineRule="auto"/>
        <w:jc w:val="center"/>
        <w:rPr>
          <w:rStyle w:val="Strong"/>
          <w:rFonts w:ascii="Times New Roman" w:hAnsi="Times New Roman"/>
          <w:b/>
          <w:sz w:val="22"/>
          <w:szCs w:val="26"/>
        </w:rPr>
      </w:pPr>
      <w:r w:rsidRPr="004F28C4">
        <w:rPr>
          <w:b/>
          <w:sz w:val="22"/>
          <w:szCs w:val="26"/>
        </w:rPr>
        <w:fldChar w:fldCharType="begin"/>
      </w:r>
      <w:r w:rsidRPr="004F28C4">
        <w:rPr>
          <w:b/>
          <w:sz w:val="22"/>
          <w:szCs w:val="26"/>
        </w:rPr>
        <w:instrText xml:space="preserve"> MACROBUTTON DOFIELDCLICK TRƯỜNG ĐẠI HỌC MỎ - ĐỊA CHẤT</w:instrText>
      </w:r>
      <w:r w:rsidRPr="004F28C4">
        <w:rPr>
          <w:b/>
          <w:sz w:val="22"/>
          <w:szCs w:val="26"/>
        </w:rPr>
        <w:fldChar w:fldCharType="end"/>
      </w:r>
    </w:p>
    <w:p w14:paraId="21CBEB88" w14:textId="77777777" w:rsidR="0056483C" w:rsidRPr="004F28C4" w:rsidRDefault="0056483C" w:rsidP="00A85785">
      <w:pPr>
        <w:spacing w:line="360" w:lineRule="auto"/>
        <w:jc w:val="center"/>
        <w:rPr>
          <w:sz w:val="22"/>
          <w:szCs w:val="22"/>
        </w:rPr>
      </w:pPr>
    </w:p>
    <w:p w14:paraId="27178F88" w14:textId="77777777" w:rsidR="0056483C" w:rsidRPr="004F28C4" w:rsidRDefault="0056483C" w:rsidP="00A85785">
      <w:pPr>
        <w:spacing w:line="360" w:lineRule="auto"/>
        <w:jc w:val="center"/>
        <w:rPr>
          <w:sz w:val="22"/>
          <w:szCs w:val="22"/>
        </w:rPr>
      </w:pPr>
    </w:p>
    <w:p w14:paraId="4DEA270D" w14:textId="77777777" w:rsidR="0056483C" w:rsidRPr="004F28C4" w:rsidRDefault="0056483C" w:rsidP="00A85785">
      <w:pPr>
        <w:spacing w:line="360" w:lineRule="auto"/>
        <w:jc w:val="center"/>
        <w:rPr>
          <w:sz w:val="22"/>
          <w:szCs w:val="22"/>
        </w:rPr>
      </w:pPr>
    </w:p>
    <w:p w14:paraId="2AE904FA" w14:textId="77777777" w:rsidR="0056483C" w:rsidRPr="004F28C4" w:rsidRDefault="0056483C" w:rsidP="00A85785">
      <w:pPr>
        <w:spacing w:line="360" w:lineRule="auto"/>
        <w:jc w:val="center"/>
        <w:rPr>
          <w:sz w:val="22"/>
          <w:szCs w:val="22"/>
        </w:rPr>
      </w:pPr>
    </w:p>
    <w:p w14:paraId="4870A9D6" w14:textId="77777777" w:rsidR="0056483C" w:rsidRPr="004F28C4" w:rsidRDefault="0056483C" w:rsidP="00A85785">
      <w:pPr>
        <w:spacing w:line="360" w:lineRule="auto"/>
        <w:jc w:val="center"/>
        <w:rPr>
          <w:sz w:val="22"/>
          <w:szCs w:val="22"/>
        </w:rPr>
      </w:pPr>
    </w:p>
    <w:p w14:paraId="2530475E" w14:textId="77777777" w:rsidR="0056483C" w:rsidRPr="004F28C4" w:rsidRDefault="0056483C" w:rsidP="00A85785">
      <w:pPr>
        <w:spacing w:line="360" w:lineRule="auto"/>
        <w:jc w:val="center"/>
        <w:rPr>
          <w:sz w:val="22"/>
          <w:szCs w:val="22"/>
        </w:rPr>
      </w:pPr>
    </w:p>
    <w:p w14:paraId="482EA5B5" w14:textId="77777777" w:rsidR="0056483C" w:rsidRPr="004F28C4" w:rsidRDefault="00F83ED8" w:rsidP="00A85785">
      <w:pPr>
        <w:spacing w:line="360" w:lineRule="auto"/>
        <w:jc w:val="center"/>
        <w:rPr>
          <w:b/>
          <w:sz w:val="30"/>
          <w:szCs w:val="26"/>
        </w:rPr>
      </w:pPr>
      <w:r w:rsidRPr="004F28C4">
        <w:rPr>
          <w:b/>
          <w:sz w:val="30"/>
          <w:szCs w:val="26"/>
        </w:rPr>
        <w:t>Hoàng</w:t>
      </w:r>
      <w:r w:rsidRPr="004F28C4">
        <w:rPr>
          <w:b/>
          <w:sz w:val="30"/>
          <w:szCs w:val="26"/>
          <w:lang w:val="vi-VN"/>
        </w:rPr>
        <w:t xml:space="preserve"> Hiệp </w:t>
      </w:r>
      <w:r w:rsidRPr="004F28C4">
        <w:rPr>
          <w:b/>
          <w:sz w:val="30"/>
          <w:szCs w:val="26"/>
        </w:rPr>
        <w:t>(2121050669)</w:t>
      </w:r>
    </w:p>
    <w:p w14:paraId="4097F250" w14:textId="77777777" w:rsidR="0056483C" w:rsidRPr="004F28C4" w:rsidRDefault="0056483C" w:rsidP="00A85785">
      <w:pPr>
        <w:spacing w:line="360" w:lineRule="auto"/>
        <w:jc w:val="center"/>
        <w:rPr>
          <w:sz w:val="22"/>
          <w:szCs w:val="22"/>
        </w:rPr>
      </w:pPr>
    </w:p>
    <w:p w14:paraId="2037AD93" w14:textId="77777777" w:rsidR="0056483C" w:rsidRPr="004F28C4" w:rsidRDefault="0056483C" w:rsidP="00A85785">
      <w:pPr>
        <w:spacing w:line="360" w:lineRule="auto"/>
        <w:jc w:val="center"/>
        <w:rPr>
          <w:sz w:val="22"/>
          <w:szCs w:val="22"/>
        </w:rPr>
      </w:pPr>
    </w:p>
    <w:p w14:paraId="130A90F5" w14:textId="77777777" w:rsidR="0056483C" w:rsidRPr="004F28C4" w:rsidRDefault="0056483C" w:rsidP="00A85785">
      <w:pPr>
        <w:spacing w:line="360" w:lineRule="auto"/>
        <w:jc w:val="center"/>
        <w:rPr>
          <w:sz w:val="22"/>
          <w:szCs w:val="22"/>
        </w:rPr>
      </w:pPr>
    </w:p>
    <w:p w14:paraId="1767D575" w14:textId="77777777" w:rsidR="0056483C" w:rsidRPr="004F28C4" w:rsidRDefault="0056483C" w:rsidP="00A85785">
      <w:pPr>
        <w:spacing w:line="360" w:lineRule="auto"/>
        <w:jc w:val="center"/>
        <w:rPr>
          <w:sz w:val="22"/>
          <w:szCs w:val="22"/>
        </w:rPr>
      </w:pPr>
    </w:p>
    <w:p w14:paraId="0574A3CD" w14:textId="77777777" w:rsidR="0056483C" w:rsidRPr="004F28C4" w:rsidRDefault="0056483C" w:rsidP="00A85785">
      <w:pPr>
        <w:spacing w:line="360" w:lineRule="auto"/>
        <w:jc w:val="center"/>
        <w:rPr>
          <w:sz w:val="22"/>
          <w:szCs w:val="22"/>
        </w:rPr>
      </w:pPr>
    </w:p>
    <w:p w14:paraId="66BCAF16" w14:textId="77777777" w:rsidR="0056483C" w:rsidRPr="004F28C4" w:rsidRDefault="0056483C" w:rsidP="00A85785">
      <w:pPr>
        <w:spacing w:line="360" w:lineRule="auto"/>
        <w:jc w:val="center"/>
        <w:rPr>
          <w:sz w:val="22"/>
          <w:szCs w:val="22"/>
        </w:rPr>
      </w:pPr>
    </w:p>
    <w:p w14:paraId="6F95C0FF" w14:textId="77777777" w:rsidR="0056483C" w:rsidRPr="004F28C4" w:rsidRDefault="009A66F9" w:rsidP="00A85785">
      <w:pPr>
        <w:spacing w:line="360" w:lineRule="auto"/>
        <w:jc w:val="center"/>
        <w:rPr>
          <w:sz w:val="38"/>
          <w:szCs w:val="70"/>
          <w:lang w:val="vi-VN"/>
        </w:rPr>
      </w:pPr>
      <w:r w:rsidRPr="004F28C4">
        <w:rPr>
          <w:sz w:val="38"/>
          <w:szCs w:val="70"/>
        </w:rPr>
        <w:t>XÂY DỰNG PHẦN</w:t>
      </w:r>
      <w:r w:rsidRPr="004F28C4">
        <w:rPr>
          <w:sz w:val="38"/>
          <w:szCs w:val="70"/>
          <w:lang w:val="vi-VN"/>
        </w:rPr>
        <w:t xml:space="preserve"> MỀM MẠNG XÃ HỘI</w:t>
      </w:r>
    </w:p>
    <w:p w14:paraId="5F19E6F4" w14:textId="77777777" w:rsidR="0056483C" w:rsidRPr="004F28C4" w:rsidRDefault="0056483C" w:rsidP="00A85785">
      <w:pPr>
        <w:spacing w:line="360" w:lineRule="auto"/>
        <w:jc w:val="center"/>
        <w:rPr>
          <w:b/>
          <w:sz w:val="22"/>
          <w:szCs w:val="22"/>
        </w:rPr>
      </w:pPr>
    </w:p>
    <w:p w14:paraId="7FBE0344" w14:textId="77777777" w:rsidR="0056483C" w:rsidRPr="004F28C4" w:rsidRDefault="0056483C" w:rsidP="00A85785">
      <w:pPr>
        <w:spacing w:line="360" w:lineRule="auto"/>
        <w:jc w:val="center"/>
        <w:rPr>
          <w:b/>
          <w:sz w:val="22"/>
          <w:szCs w:val="22"/>
        </w:rPr>
      </w:pPr>
    </w:p>
    <w:p w14:paraId="379045BC" w14:textId="77777777" w:rsidR="0056483C" w:rsidRPr="004F28C4" w:rsidRDefault="0056483C" w:rsidP="00A85785">
      <w:pPr>
        <w:spacing w:line="360" w:lineRule="auto"/>
        <w:jc w:val="center"/>
        <w:rPr>
          <w:b/>
          <w:sz w:val="22"/>
          <w:szCs w:val="22"/>
        </w:rPr>
      </w:pPr>
    </w:p>
    <w:p w14:paraId="34D004DB" w14:textId="77777777" w:rsidR="0056483C" w:rsidRPr="004F28C4" w:rsidRDefault="0056483C" w:rsidP="00A85785">
      <w:pPr>
        <w:spacing w:line="360" w:lineRule="auto"/>
        <w:jc w:val="center"/>
        <w:rPr>
          <w:b/>
          <w:sz w:val="22"/>
          <w:szCs w:val="22"/>
        </w:rPr>
      </w:pPr>
    </w:p>
    <w:p w14:paraId="2B570AF2" w14:textId="77777777" w:rsidR="0056483C" w:rsidRPr="004F28C4" w:rsidRDefault="0056483C" w:rsidP="00A85785">
      <w:pPr>
        <w:spacing w:line="360" w:lineRule="auto"/>
        <w:jc w:val="center"/>
        <w:rPr>
          <w:b/>
          <w:sz w:val="22"/>
          <w:szCs w:val="22"/>
        </w:rPr>
      </w:pPr>
    </w:p>
    <w:p w14:paraId="454BA108" w14:textId="77777777" w:rsidR="0056483C" w:rsidRPr="004F28C4" w:rsidRDefault="0056483C" w:rsidP="00A85785">
      <w:pPr>
        <w:spacing w:line="360" w:lineRule="auto"/>
        <w:jc w:val="center"/>
        <w:rPr>
          <w:b/>
          <w:sz w:val="22"/>
          <w:szCs w:val="22"/>
        </w:rPr>
      </w:pPr>
    </w:p>
    <w:p w14:paraId="016D95D0" w14:textId="77777777" w:rsidR="0056483C" w:rsidRPr="004F28C4" w:rsidRDefault="00A1099B" w:rsidP="00A85785">
      <w:pPr>
        <w:spacing w:line="360" w:lineRule="auto"/>
        <w:jc w:val="center"/>
        <w:rPr>
          <w:b/>
          <w:sz w:val="30"/>
          <w:szCs w:val="30"/>
        </w:rPr>
      </w:pPr>
      <w:r w:rsidRPr="004F28C4">
        <w:rPr>
          <w:b/>
          <w:sz w:val="30"/>
          <w:szCs w:val="30"/>
        </w:rPr>
        <w:t>ĐỒ ÁN TỐT NGHIỆP ĐẠI HỌC</w:t>
      </w:r>
    </w:p>
    <w:p w14:paraId="6419013C" w14:textId="77777777" w:rsidR="0056483C" w:rsidRPr="004F28C4" w:rsidRDefault="00A1099B" w:rsidP="00A85785">
      <w:pPr>
        <w:spacing w:line="360" w:lineRule="auto"/>
        <w:jc w:val="center"/>
        <w:rPr>
          <w:sz w:val="30"/>
          <w:szCs w:val="30"/>
        </w:rPr>
      </w:pPr>
      <w:r w:rsidRPr="004F28C4">
        <w:rPr>
          <w:b/>
          <w:sz w:val="30"/>
          <w:szCs w:val="30"/>
        </w:rPr>
        <w:t>NGÀNH CÔNG NGHỆ THÔNG TIN</w:t>
      </w:r>
    </w:p>
    <w:p w14:paraId="2E514F3D" w14:textId="77777777" w:rsidR="0056483C" w:rsidRPr="004F28C4" w:rsidRDefault="0056483C" w:rsidP="00A85785">
      <w:pPr>
        <w:spacing w:line="360" w:lineRule="auto"/>
        <w:jc w:val="center"/>
        <w:rPr>
          <w:sz w:val="22"/>
          <w:szCs w:val="22"/>
        </w:rPr>
      </w:pPr>
    </w:p>
    <w:p w14:paraId="0059A072" w14:textId="77777777" w:rsidR="0056483C" w:rsidRPr="004F28C4" w:rsidRDefault="0056483C" w:rsidP="00A85785">
      <w:pPr>
        <w:spacing w:line="360" w:lineRule="auto"/>
        <w:jc w:val="center"/>
        <w:rPr>
          <w:sz w:val="22"/>
          <w:szCs w:val="22"/>
        </w:rPr>
      </w:pPr>
    </w:p>
    <w:p w14:paraId="096CDB42" w14:textId="77777777" w:rsidR="0056483C" w:rsidRPr="004F28C4" w:rsidRDefault="0056483C" w:rsidP="00A85785">
      <w:pPr>
        <w:spacing w:line="360" w:lineRule="auto"/>
        <w:jc w:val="center"/>
        <w:rPr>
          <w:sz w:val="22"/>
          <w:szCs w:val="22"/>
        </w:rPr>
      </w:pPr>
    </w:p>
    <w:p w14:paraId="30241C0A" w14:textId="77777777" w:rsidR="00731D51" w:rsidRPr="004F28C4" w:rsidRDefault="00731D51" w:rsidP="00A85785">
      <w:pPr>
        <w:spacing w:line="360" w:lineRule="auto"/>
        <w:jc w:val="center"/>
        <w:rPr>
          <w:b/>
          <w:sz w:val="22"/>
          <w:szCs w:val="22"/>
        </w:rPr>
      </w:pPr>
      <w:r w:rsidRPr="004F28C4">
        <w:rPr>
          <w:b/>
          <w:sz w:val="22"/>
          <w:szCs w:val="22"/>
        </w:rPr>
        <w:t>Hà Nội, 2025</w:t>
      </w:r>
    </w:p>
    <w:p w14:paraId="7454822A" w14:textId="77777777" w:rsidR="0056483C" w:rsidRPr="004F28C4" w:rsidRDefault="0056483C" w:rsidP="00A85785">
      <w:pPr>
        <w:spacing w:line="360" w:lineRule="auto"/>
        <w:jc w:val="center"/>
        <w:rPr>
          <w:sz w:val="22"/>
          <w:szCs w:val="22"/>
        </w:rPr>
      </w:pPr>
    </w:p>
    <w:p w14:paraId="69126E58" w14:textId="77777777" w:rsidR="0056483C" w:rsidRPr="004F28C4" w:rsidRDefault="0056483C" w:rsidP="00383918">
      <w:pPr>
        <w:spacing w:line="360" w:lineRule="auto"/>
        <w:jc w:val="both"/>
        <w:rPr>
          <w:sz w:val="22"/>
          <w:szCs w:val="22"/>
        </w:rPr>
      </w:pPr>
    </w:p>
    <w:p w14:paraId="0320098D" w14:textId="77777777" w:rsidR="0056483C" w:rsidRPr="004F28C4" w:rsidRDefault="0056483C" w:rsidP="00383918">
      <w:pPr>
        <w:spacing w:line="360" w:lineRule="auto"/>
        <w:jc w:val="both"/>
        <w:rPr>
          <w:sz w:val="22"/>
          <w:szCs w:val="22"/>
        </w:rPr>
      </w:pPr>
    </w:p>
    <w:p w14:paraId="7F1B290E" w14:textId="77777777" w:rsidR="0056483C" w:rsidRPr="004F28C4" w:rsidRDefault="0056483C" w:rsidP="00383918">
      <w:pPr>
        <w:spacing w:line="360" w:lineRule="auto"/>
        <w:jc w:val="both"/>
        <w:rPr>
          <w:sz w:val="22"/>
          <w:szCs w:val="22"/>
        </w:rPr>
      </w:pPr>
    </w:p>
    <w:p w14:paraId="5002FF30" w14:textId="77777777" w:rsidR="0056483C" w:rsidRPr="004F28C4" w:rsidRDefault="0056483C" w:rsidP="00383918">
      <w:pPr>
        <w:spacing w:line="360" w:lineRule="auto"/>
        <w:jc w:val="both"/>
        <w:rPr>
          <w:sz w:val="22"/>
          <w:szCs w:val="22"/>
        </w:rPr>
      </w:pPr>
    </w:p>
    <w:p w14:paraId="1E04C402" w14:textId="77777777" w:rsidR="0056483C" w:rsidRPr="004F28C4" w:rsidRDefault="0056483C" w:rsidP="00383918">
      <w:pPr>
        <w:spacing w:line="360" w:lineRule="auto"/>
        <w:jc w:val="both"/>
        <w:rPr>
          <w:sz w:val="22"/>
          <w:szCs w:val="22"/>
        </w:rPr>
      </w:pPr>
    </w:p>
    <w:p w14:paraId="37E045F6" w14:textId="77777777" w:rsidR="0056483C" w:rsidRPr="004F28C4" w:rsidRDefault="0056483C" w:rsidP="00383918">
      <w:pPr>
        <w:spacing w:line="360" w:lineRule="auto"/>
        <w:jc w:val="both"/>
        <w:rPr>
          <w:i/>
          <w:iCs/>
          <w:color w:val="EE0000"/>
          <w:sz w:val="22"/>
          <w:szCs w:val="22"/>
        </w:rPr>
      </w:pPr>
    </w:p>
    <w:p w14:paraId="31E8C1EA" w14:textId="77777777" w:rsidR="0056483C" w:rsidRPr="004F28C4" w:rsidRDefault="0056483C" w:rsidP="00383918">
      <w:pPr>
        <w:spacing w:line="360" w:lineRule="auto"/>
        <w:jc w:val="both"/>
        <w:rPr>
          <w:sz w:val="22"/>
          <w:szCs w:val="22"/>
          <w:lang w:val="vi-VN"/>
        </w:rPr>
      </w:pPr>
    </w:p>
    <w:p w14:paraId="4963F5CA" w14:textId="77777777" w:rsidR="0056483C" w:rsidRPr="004F28C4" w:rsidRDefault="0056483C" w:rsidP="00383918">
      <w:pPr>
        <w:spacing w:line="360" w:lineRule="auto"/>
        <w:jc w:val="both"/>
        <w:rPr>
          <w:sz w:val="22"/>
          <w:szCs w:val="22"/>
        </w:rPr>
      </w:pPr>
    </w:p>
    <w:p w14:paraId="1AD920AD" w14:textId="77777777" w:rsidR="0056483C" w:rsidRPr="004F28C4" w:rsidRDefault="0056483C" w:rsidP="00383918">
      <w:pPr>
        <w:spacing w:line="360" w:lineRule="auto"/>
        <w:jc w:val="both"/>
        <w:rPr>
          <w:sz w:val="22"/>
          <w:szCs w:val="22"/>
        </w:rPr>
        <w:sectPr w:rsidR="0056483C" w:rsidRPr="004F28C4">
          <w:pgSz w:w="11907" w:h="16840"/>
          <w:pgMar w:top="1134" w:right="1134" w:bottom="1134" w:left="1985" w:header="709" w:footer="709" w:gutter="0"/>
          <w:pgBorders w:display="firstPage">
            <w:top w:val="twistedLines1" w:sz="12" w:space="0" w:color="auto"/>
            <w:left w:val="twistedLines1" w:sz="12" w:space="0" w:color="auto"/>
            <w:bottom w:val="twistedLines1" w:sz="12" w:space="0" w:color="auto"/>
            <w:right w:val="twistedLines1" w:sz="12" w:space="0" w:color="auto"/>
          </w:pgBorders>
          <w:cols w:space="708"/>
          <w:titlePg/>
          <w:docGrid w:linePitch="360"/>
        </w:sectPr>
      </w:pPr>
    </w:p>
    <w:p w14:paraId="16C73B9B" w14:textId="77777777" w:rsidR="0056483C" w:rsidRPr="004F28C4" w:rsidRDefault="00A1099B" w:rsidP="00383918">
      <w:pPr>
        <w:spacing w:line="360" w:lineRule="auto"/>
        <w:jc w:val="center"/>
        <w:rPr>
          <w:b/>
          <w:sz w:val="22"/>
          <w:szCs w:val="22"/>
        </w:rPr>
      </w:pPr>
      <w:r w:rsidRPr="004F28C4">
        <w:rPr>
          <w:b/>
          <w:sz w:val="22"/>
          <w:szCs w:val="22"/>
        </w:rPr>
        <w:lastRenderedPageBreak/>
        <w:fldChar w:fldCharType="begin"/>
      </w:r>
      <w:r w:rsidRPr="004F28C4">
        <w:rPr>
          <w:b/>
          <w:sz w:val="22"/>
          <w:szCs w:val="22"/>
        </w:rPr>
        <w:instrText xml:space="preserve"> MACROBUTTON DOFIELDCLICK BỘ GIÁO DỤC VÀ ĐÀO TẠO</w:instrText>
      </w:r>
      <w:r w:rsidRPr="004F28C4">
        <w:rPr>
          <w:b/>
          <w:sz w:val="22"/>
          <w:szCs w:val="22"/>
        </w:rPr>
        <w:fldChar w:fldCharType="end"/>
      </w:r>
    </w:p>
    <w:p w14:paraId="744669F8" w14:textId="77777777" w:rsidR="0056483C" w:rsidRPr="004F28C4" w:rsidRDefault="00A1099B" w:rsidP="00383918">
      <w:pPr>
        <w:spacing w:line="360" w:lineRule="auto"/>
        <w:jc w:val="center"/>
        <w:rPr>
          <w:rStyle w:val="Strong"/>
          <w:rFonts w:ascii="Times New Roman" w:hAnsi="Times New Roman"/>
          <w:b/>
          <w:sz w:val="22"/>
          <w:szCs w:val="26"/>
        </w:rPr>
      </w:pPr>
      <w:r w:rsidRPr="004F28C4">
        <w:rPr>
          <w:b/>
          <w:sz w:val="22"/>
          <w:szCs w:val="26"/>
        </w:rPr>
        <w:fldChar w:fldCharType="begin"/>
      </w:r>
      <w:r w:rsidRPr="004F28C4">
        <w:rPr>
          <w:b/>
          <w:sz w:val="22"/>
          <w:szCs w:val="26"/>
        </w:rPr>
        <w:instrText xml:space="preserve"> MACROBUTTON DOFIELDCLICK TRƯỜNG ĐẠI HỌC MỎ - ĐỊA CHẤT</w:instrText>
      </w:r>
      <w:r w:rsidRPr="004F28C4">
        <w:rPr>
          <w:b/>
          <w:sz w:val="22"/>
          <w:szCs w:val="26"/>
        </w:rPr>
        <w:fldChar w:fldCharType="end"/>
      </w:r>
    </w:p>
    <w:p w14:paraId="4C5C45EE" w14:textId="77777777" w:rsidR="0056483C" w:rsidRPr="004F28C4" w:rsidRDefault="0056483C" w:rsidP="00383918">
      <w:pPr>
        <w:spacing w:line="360" w:lineRule="auto"/>
        <w:jc w:val="center"/>
        <w:rPr>
          <w:rStyle w:val="Strong"/>
          <w:rFonts w:ascii="Times New Roman" w:hAnsi="Times New Roman"/>
          <w:b/>
          <w:sz w:val="22"/>
          <w:szCs w:val="26"/>
        </w:rPr>
      </w:pPr>
    </w:p>
    <w:p w14:paraId="0AF3989A" w14:textId="77777777" w:rsidR="0056483C" w:rsidRPr="004F28C4" w:rsidRDefault="0056483C" w:rsidP="00383918">
      <w:pPr>
        <w:spacing w:line="360" w:lineRule="auto"/>
        <w:jc w:val="center"/>
        <w:rPr>
          <w:sz w:val="22"/>
          <w:szCs w:val="22"/>
          <w:lang w:val="vi-VN"/>
        </w:rPr>
      </w:pPr>
    </w:p>
    <w:p w14:paraId="3E31F6F4" w14:textId="77777777" w:rsidR="0056483C" w:rsidRPr="004F28C4" w:rsidRDefault="00A1099B" w:rsidP="00383918">
      <w:pPr>
        <w:spacing w:line="360" w:lineRule="auto"/>
        <w:jc w:val="center"/>
        <w:rPr>
          <w:b/>
          <w:sz w:val="34"/>
          <w:szCs w:val="46"/>
        </w:rPr>
      </w:pPr>
      <w:r w:rsidRPr="004F28C4">
        <w:rPr>
          <w:b/>
          <w:sz w:val="34"/>
          <w:szCs w:val="46"/>
        </w:rPr>
        <w:t>ĐỒ ÁN TỐT NGHIỆP ĐẠI HỌC</w:t>
      </w:r>
    </w:p>
    <w:p w14:paraId="1DDBD286" w14:textId="77777777" w:rsidR="0056483C" w:rsidRPr="004F28C4" w:rsidRDefault="00A1099B" w:rsidP="00383918">
      <w:pPr>
        <w:spacing w:line="360" w:lineRule="auto"/>
        <w:jc w:val="center"/>
        <w:rPr>
          <w:b/>
          <w:sz w:val="22"/>
          <w:szCs w:val="22"/>
        </w:rPr>
      </w:pPr>
      <w:r w:rsidRPr="004F28C4">
        <w:rPr>
          <w:b/>
          <w:sz w:val="22"/>
          <w:szCs w:val="22"/>
        </w:rPr>
        <w:t>Ngành Công nghệ thông tin – Mã ngành: 7 48 02 01</w:t>
      </w:r>
    </w:p>
    <w:p w14:paraId="15281707" w14:textId="77777777" w:rsidR="0056483C" w:rsidRPr="004F28C4" w:rsidRDefault="00A1099B" w:rsidP="00383918">
      <w:pPr>
        <w:spacing w:line="360" w:lineRule="auto"/>
        <w:jc w:val="center"/>
        <w:rPr>
          <w:b/>
          <w:sz w:val="22"/>
          <w:szCs w:val="22"/>
          <w:lang w:val="vi-VN"/>
        </w:rPr>
      </w:pPr>
      <w:r w:rsidRPr="004F28C4">
        <w:rPr>
          <w:b/>
          <w:sz w:val="22"/>
          <w:szCs w:val="22"/>
        </w:rPr>
        <w:t>Chuyên ngành Công nghệ phần mềm – Mã chuyên ngành – 7 48 02 01 05</w:t>
      </w:r>
    </w:p>
    <w:p w14:paraId="3E0831CC" w14:textId="77777777" w:rsidR="0056483C" w:rsidRPr="004F28C4" w:rsidRDefault="0056483C" w:rsidP="00383918">
      <w:pPr>
        <w:spacing w:line="360" w:lineRule="auto"/>
        <w:jc w:val="center"/>
        <w:rPr>
          <w:sz w:val="22"/>
          <w:szCs w:val="22"/>
        </w:rPr>
      </w:pPr>
    </w:p>
    <w:p w14:paraId="5B6B392C" w14:textId="77777777" w:rsidR="0056483C" w:rsidRPr="004F28C4" w:rsidRDefault="0056483C" w:rsidP="00383918">
      <w:pPr>
        <w:spacing w:line="360" w:lineRule="auto"/>
        <w:jc w:val="center"/>
        <w:rPr>
          <w:sz w:val="22"/>
          <w:szCs w:val="22"/>
        </w:rPr>
      </w:pPr>
    </w:p>
    <w:p w14:paraId="3B7D3390" w14:textId="77777777" w:rsidR="0056483C" w:rsidRPr="004F28C4" w:rsidRDefault="00A7320F" w:rsidP="00383918">
      <w:pPr>
        <w:spacing w:line="360" w:lineRule="auto"/>
        <w:jc w:val="center"/>
        <w:rPr>
          <w:bCs/>
          <w:sz w:val="38"/>
          <w:szCs w:val="30"/>
          <w:lang w:val="vi-VN"/>
        </w:rPr>
      </w:pPr>
      <w:r w:rsidRPr="004F28C4">
        <w:rPr>
          <w:bCs/>
          <w:sz w:val="38"/>
          <w:szCs w:val="30"/>
        </w:rPr>
        <w:t>XÂY DỰNG PHẦN</w:t>
      </w:r>
      <w:r w:rsidRPr="004F28C4">
        <w:rPr>
          <w:bCs/>
          <w:sz w:val="38"/>
          <w:szCs w:val="30"/>
          <w:lang w:val="vi-VN"/>
        </w:rPr>
        <w:t xml:space="preserve"> MỀM MẠNG XÃ HỘI</w:t>
      </w:r>
    </w:p>
    <w:p w14:paraId="4D2FE857" w14:textId="77777777" w:rsidR="0056483C" w:rsidRPr="004F28C4" w:rsidRDefault="0056483C" w:rsidP="00383918">
      <w:pPr>
        <w:pStyle w:val="Title"/>
        <w:spacing w:after="0" w:line="360" w:lineRule="auto"/>
        <w:jc w:val="both"/>
        <w:rPr>
          <w:rFonts w:cs="Times New Roman"/>
          <w:sz w:val="28"/>
          <w:szCs w:val="54"/>
          <w:lang w:val="vi-VN"/>
        </w:rPr>
      </w:pPr>
    </w:p>
    <w:p w14:paraId="41F120F4" w14:textId="77777777" w:rsidR="0056483C" w:rsidRPr="004F28C4" w:rsidRDefault="0056483C" w:rsidP="00C07275">
      <w:pPr>
        <w:pStyle w:val="Title"/>
        <w:spacing w:after="0" w:line="360" w:lineRule="auto"/>
        <w:rPr>
          <w:rFonts w:cs="Times New Roman"/>
          <w:sz w:val="28"/>
          <w:szCs w:val="5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389"/>
      </w:tblGrid>
      <w:tr w:rsidR="0056483C" w:rsidRPr="004F28C4" w14:paraId="788A12AA" w14:textId="77777777">
        <w:tc>
          <w:tcPr>
            <w:tcW w:w="4389" w:type="dxa"/>
            <w:vAlign w:val="top"/>
          </w:tcPr>
          <w:p w14:paraId="5A8A1831" w14:textId="77777777" w:rsidR="0056483C" w:rsidRPr="004F28C4" w:rsidRDefault="00A1099B" w:rsidP="00C07275">
            <w:pPr>
              <w:spacing w:before="0" w:beforeAutospacing="0" w:after="0" w:afterAutospacing="0" w:line="360" w:lineRule="auto"/>
              <w:jc w:val="center"/>
              <w:rPr>
                <w:b/>
                <w:sz w:val="22"/>
                <w:szCs w:val="22"/>
              </w:rPr>
            </w:pPr>
            <w:r w:rsidRPr="004F28C4">
              <w:rPr>
                <w:b/>
                <w:sz w:val="22"/>
                <w:szCs w:val="22"/>
              </w:rPr>
              <w:t>SINH VIÊN THỰC HIỆN</w:t>
            </w:r>
          </w:p>
          <w:p w14:paraId="7ECEEAAF" w14:textId="77777777" w:rsidR="0056483C" w:rsidRPr="004F28C4" w:rsidRDefault="0056483C" w:rsidP="00C07275">
            <w:pPr>
              <w:spacing w:before="0" w:beforeAutospacing="0" w:after="0" w:afterAutospacing="0" w:line="360" w:lineRule="auto"/>
              <w:jc w:val="center"/>
              <w:rPr>
                <w:sz w:val="22"/>
                <w:szCs w:val="22"/>
                <w:lang w:val="vi-VN"/>
              </w:rPr>
            </w:pPr>
          </w:p>
          <w:p w14:paraId="630E4870" w14:textId="77777777" w:rsidR="0056483C" w:rsidRPr="004F28C4" w:rsidRDefault="004D2867" w:rsidP="00C07275">
            <w:pPr>
              <w:spacing w:before="0" w:beforeAutospacing="0" w:after="0" w:afterAutospacing="0" w:line="360" w:lineRule="auto"/>
              <w:jc w:val="center"/>
              <w:rPr>
                <w:b/>
                <w:sz w:val="22"/>
                <w:szCs w:val="22"/>
                <w:lang w:val="vi-VN"/>
              </w:rPr>
            </w:pPr>
            <w:r w:rsidRPr="004F28C4">
              <w:rPr>
                <w:b/>
                <w:sz w:val="22"/>
                <w:szCs w:val="22"/>
                <w:lang w:val="vi-VN"/>
              </w:rPr>
              <w:t>Hoàng Hiệp</w:t>
            </w:r>
          </w:p>
          <w:p w14:paraId="35FDDD1C" w14:textId="77777777" w:rsidR="0056483C" w:rsidRPr="004F28C4" w:rsidRDefault="00A1099B" w:rsidP="00C07275">
            <w:pPr>
              <w:spacing w:before="0" w:beforeAutospacing="0" w:after="0" w:afterAutospacing="0" w:line="360" w:lineRule="auto"/>
              <w:jc w:val="center"/>
              <w:rPr>
                <w:sz w:val="22"/>
                <w:szCs w:val="22"/>
                <w:lang w:val="vi-VN"/>
              </w:rPr>
            </w:pPr>
            <w:r w:rsidRPr="004F28C4">
              <w:rPr>
                <w:sz w:val="22"/>
                <w:szCs w:val="22"/>
              </w:rPr>
              <w:t>Mã sinh viên: 2121050669</w:t>
            </w:r>
          </w:p>
          <w:p w14:paraId="67184EA4" w14:textId="77777777" w:rsidR="0056483C" w:rsidRPr="004F28C4" w:rsidRDefault="00A1099B" w:rsidP="00C07275">
            <w:pPr>
              <w:spacing w:before="0" w:beforeAutospacing="0" w:after="0" w:afterAutospacing="0" w:line="360" w:lineRule="auto"/>
              <w:jc w:val="center"/>
              <w:rPr>
                <w:sz w:val="22"/>
                <w:szCs w:val="22"/>
                <w:lang w:val="vi-VN"/>
              </w:rPr>
            </w:pPr>
            <w:r w:rsidRPr="004F28C4">
              <w:rPr>
                <w:sz w:val="22"/>
                <w:szCs w:val="22"/>
              </w:rPr>
              <w:t xml:space="preserve">Số điện thoại: </w:t>
            </w:r>
            <w:r w:rsidRPr="004F28C4">
              <w:rPr>
                <w:sz w:val="22"/>
                <w:szCs w:val="22"/>
                <w:lang w:val="vi-VN"/>
              </w:rPr>
              <w:t>0394317765</w:t>
            </w:r>
          </w:p>
          <w:p w14:paraId="2A8DD0C2" w14:textId="77777777" w:rsidR="0056483C" w:rsidRPr="004F28C4" w:rsidRDefault="00A1099B" w:rsidP="00C07275">
            <w:pPr>
              <w:spacing w:before="0" w:beforeAutospacing="0" w:after="0" w:afterAutospacing="0" w:line="360" w:lineRule="auto"/>
              <w:jc w:val="center"/>
              <w:rPr>
                <w:sz w:val="22"/>
                <w:szCs w:val="22"/>
              </w:rPr>
            </w:pPr>
            <w:r w:rsidRPr="004F28C4">
              <w:rPr>
                <w:sz w:val="22"/>
                <w:szCs w:val="22"/>
              </w:rPr>
              <w:t>Email: hiep9232@gmail.com</w:t>
            </w:r>
          </w:p>
          <w:p w14:paraId="1D8E5A86" w14:textId="77777777" w:rsidR="0056483C" w:rsidRPr="004F28C4" w:rsidRDefault="00A1099B" w:rsidP="00C07275">
            <w:pPr>
              <w:spacing w:before="0" w:beforeAutospacing="0" w:after="0" w:afterAutospacing="0" w:line="360" w:lineRule="auto"/>
              <w:jc w:val="center"/>
              <w:rPr>
                <w:sz w:val="22"/>
                <w:szCs w:val="22"/>
              </w:rPr>
            </w:pPr>
            <w:r w:rsidRPr="004F28C4">
              <w:rPr>
                <w:sz w:val="22"/>
                <w:szCs w:val="22"/>
              </w:rPr>
              <w:t>Lớp: DCCTCT 05-</w:t>
            </w:r>
            <w:r w:rsidRPr="004F28C4">
              <w:rPr>
                <w:sz w:val="22"/>
                <w:szCs w:val="22"/>
                <w:lang w:val="vi-VN"/>
              </w:rPr>
              <w:t>B</w:t>
            </w:r>
            <w:r w:rsidRPr="004F28C4">
              <w:rPr>
                <w:sz w:val="22"/>
                <w:szCs w:val="22"/>
              </w:rPr>
              <w:t xml:space="preserve"> K66</w:t>
            </w:r>
          </w:p>
          <w:p w14:paraId="79339B6C" w14:textId="77777777" w:rsidR="0056483C" w:rsidRPr="004F28C4" w:rsidRDefault="0056483C" w:rsidP="00C07275">
            <w:pPr>
              <w:spacing w:before="0" w:beforeAutospacing="0" w:after="0" w:afterAutospacing="0" w:line="360" w:lineRule="auto"/>
              <w:jc w:val="center"/>
              <w:rPr>
                <w:sz w:val="22"/>
                <w:szCs w:val="22"/>
              </w:rPr>
            </w:pPr>
          </w:p>
          <w:p w14:paraId="4BDE68C8" w14:textId="77777777" w:rsidR="0056483C" w:rsidRPr="004F28C4" w:rsidRDefault="00A1099B" w:rsidP="00C07275">
            <w:pPr>
              <w:spacing w:before="0" w:beforeAutospacing="0" w:after="0" w:afterAutospacing="0" w:line="360" w:lineRule="auto"/>
              <w:jc w:val="center"/>
              <w:rPr>
                <w:b/>
                <w:sz w:val="22"/>
                <w:szCs w:val="22"/>
              </w:rPr>
            </w:pPr>
            <w:r w:rsidRPr="004F28C4">
              <w:rPr>
                <w:b/>
                <w:sz w:val="22"/>
                <w:szCs w:val="22"/>
              </w:rPr>
              <w:t>THÔNG TIN ĐỒ ÁN</w:t>
            </w:r>
          </w:p>
          <w:p w14:paraId="2E66A5E3" w14:textId="77777777" w:rsidR="0056483C" w:rsidRPr="004F28C4" w:rsidRDefault="00A1099B" w:rsidP="00C07275">
            <w:pPr>
              <w:spacing w:before="0" w:beforeAutospacing="0" w:after="0" w:afterAutospacing="0" w:line="360" w:lineRule="auto"/>
              <w:jc w:val="center"/>
              <w:rPr>
                <w:sz w:val="22"/>
                <w:szCs w:val="22"/>
              </w:rPr>
            </w:pPr>
            <w:r w:rsidRPr="004F28C4">
              <w:rPr>
                <w:sz w:val="22"/>
                <w:szCs w:val="22"/>
              </w:rPr>
              <w:t>Ngày bảo vệ: …</w:t>
            </w:r>
            <w:proofErr w:type="gramStart"/>
            <w:r w:rsidRPr="004F28C4">
              <w:rPr>
                <w:sz w:val="22"/>
                <w:szCs w:val="22"/>
              </w:rPr>
              <w:t>./</w:t>
            </w:r>
            <w:proofErr w:type="gramEnd"/>
            <w:r w:rsidRPr="004F28C4">
              <w:rPr>
                <w:sz w:val="22"/>
                <w:szCs w:val="22"/>
              </w:rPr>
              <w:t>…./……..</w:t>
            </w:r>
          </w:p>
          <w:p w14:paraId="32F6B827" w14:textId="77777777" w:rsidR="0056483C" w:rsidRPr="004F28C4" w:rsidRDefault="00A1099B" w:rsidP="00C07275">
            <w:pPr>
              <w:spacing w:before="0" w:beforeAutospacing="0" w:after="0" w:afterAutospacing="0" w:line="360" w:lineRule="auto"/>
              <w:jc w:val="center"/>
              <w:rPr>
                <w:sz w:val="22"/>
                <w:szCs w:val="22"/>
              </w:rPr>
            </w:pPr>
            <w:r w:rsidRPr="004F28C4">
              <w:rPr>
                <w:sz w:val="22"/>
                <w:szCs w:val="22"/>
              </w:rPr>
              <w:t>Chủ tịch hội đồng:</w:t>
            </w:r>
          </w:p>
          <w:p w14:paraId="3E037CF8" w14:textId="77777777" w:rsidR="0056483C" w:rsidRPr="004F28C4" w:rsidRDefault="00A1099B" w:rsidP="00C07275">
            <w:pPr>
              <w:spacing w:before="0" w:beforeAutospacing="0" w:after="0" w:afterAutospacing="0" w:line="360" w:lineRule="auto"/>
              <w:jc w:val="center"/>
              <w:rPr>
                <w:sz w:val="22"/>
                <w:szCs w:val="22"/>
              </w:rPr>
            </w:pPr>
            <w:r w:rsidRPr="004F28C4">
              <w:rPr>
                <w:sz w:val="22"/>
                <w:szCs w:val="22"/>
              </w:rPr>
              <w:t>Thư ký:</w:t>
            </w:r>
          </w:p>
          <w:p w14:paraId="26DE16E7" w14:textId="77777777" w:rsidR="0056483C" w:rsidRPr="004F28C4" w:rsidRDefault="00A1099B" w:rsidP="00C07275">
            <w:pPr>
              <w:spacing w:before="0" w:beforeAutospacing="0" w:after="0" w:afterAutospacing="0" w:line="360" w:lineRule="auto"/>
              <w:jc w:val="center"/>
              <w:rPr>
                <w:sz w:val="22"/>
                <w:szCs w:val="22"/>
              </w:rPr>
            </w:pPr>
            <w:r w:rsidRPr="004F28C4">
              <w:rPr>
                <w:sz w:val="22"/>
                <w:szCs w:val="22"/>
              </w:rPr>
              <w:t>Điểm ĐATN: …./10</w:t>
            </w:r>
          </w:p>
          <w:p w14:paraId="31216978" w14:textId="77777777" w:rsidR="0056483C" w:rsidRPr="004F28C4" w:rsidRDefault="0056483C" w:rsidP="00C07275">
            <w:pPr>
              <w:pStyle w:val="Title"/>
              <w:spacing w:before="0" w:beforeAutospacing="0" w:after="0" w:afterAutospacing="0" w:line="360" w:lineRule="auto"/>
              <w:rPr>
                <w:rFonts w:cs="Times New Roman"/>
                <w:sz w:val="28"/>
                <w:szCs w:val="54"/>
              </w:rPr>
            </w:pPr>
          </w:p>
        </w:tc>
        <w:tc>
          <w:tcPr>
            <w:tcW w:w="4389" w:type="dxa"/>
            <w:vAlign w:val="top"/>
          </w:tcPr>
          <w:p w14:paraId="69D7FA5B" w14:textId="77777777" w:rsidR="0056483C" w:rsidRPr="004F28C4" w:rsidRDefault="00A1099B" w:rsidP="00C07275">
            <w:pPr>
              <w:spacing w:before="0" w:beforeAutospacing="0" w:after="0" w:afterAutospacing="0" w:line="360" w:lineRule="auto"/>
              <w:jc w:val="center"/>
              <w:rPr>
                <w:b/>
                <w:sz w:val="22"/>
                <w:szCs w:val="22"/>
              </w:rPr>
            </w:pPr>
            <w:r w:rsidRPr="004F28C4">
              <w:rPr>
                <w:b/>
                <w:sz w:val="22"/>
                <w:szCs w:val="22"/>
              </w:rPr>
              <w:t>CÁN BỘ HƯỚNG DẪN</w:t>
            </w:r>
          </w:p>
          <w:p w14:paraId="1DAC6621" w14:textId="77777777" w:rsidR="0056483C" w:rsidRPr="004F28C4" w:rsidRDefault="0056483C" w:rsidP="00C07275">
            <w:pPr>
              <w:spacing w:before="0" w:beforeAutospacing="0" w:after="0" w:afterAutospacing="0" w:line="360" w:lineRule="auto"/>
              <w:jc w:val="center"/>
              <w:rPr>
                <w:sz w:val="22"/>
                <w:szCs w:val="22"/>
                <w:lang w:val="vi-VN"/>
              </w:rPr>
            </w:pPr>
          </w:p>
          <w:p w14:paraId="79D6B722" w14:textId="77777777" w:rsidR="0056483C" w:rsidRPr="004F28C4" w:rsidRDefault="00731D51" w:rsidP="00C07275">
            <w:pPr>
              <w:spacing w:before="0" w:beforeAutospacing="0" w:after="0" w:afterAutospacing="0" w:line="360" w:lineRule="auto"/>
              <w:jc w:val="center"/>
              <w:rPr>
                <w:b/>
                <w:sz w:val="22"/>
                <w:szCs w:val="22"/>
              </w:rPr>
            </w:pPr>
            <w:r w:rsidRPr="004F28C4">
              <w:rPr>
                <w:b/>
                <w:sz w:val="22"/>
                <w:szCs w:val="22"/>
              </w:rPr>
              <w:t>TS. Nguyễn Thị Hữu Phương</w:t>
            </w:r>
          </w:p>
          <w:p w14:paraId="3D3C8791" w14:textId="77777777" w:rsidR="0056483C" w:rsidRPr="004F28C4" w:rsidRDefault="00A1099B" w:rsidP="00C07275">
            <w:pPr>
              <w:spacing w:before="0" w:beforeAutospacing="0" w:after="0" w:afterAutospacing="0" w:line="360" w:lineRule="auto"/>
              <w:ind w:firstLine="284"/>
              <w:jc w:val="center"/>
              <w:rPr>
                <w:sz w:val="22"/>
                <w:szCs w:val="22"/>
              </w:rPr>
            </w:pPr>
            <w:r w:rsidRPr="004F28C4">
              <w:rPr>
                <w:sz w:val="22"/>
                <w:szCs w:val="22"/>
              </w:rPr>
              <w:t>Bộ môn: Công nghệ Phần mềm</w:t>
            </w:r>
          </w:p>
          <w:p w14:paraId="56299506" w14:textId="77777777" w:rsidR="0056483C" w:rsidRPr="004F28C4" w:rsidRDefault="00A1099B" w:rsidP="00C07275">
            <w:pPr>
              <w:spacing w:before="0" w:beforeAutospacing="0" w:after="0" w:afterAutospacing="0" w:line="360" w:lineRule="auto"/>
              <w:ind w:firstLine="284"/>
              <w:jc w:val="center"/>
              <w:rPr>
                <w:sz w:val="22"/>
                <w:szCs w:val="22"/>
              </w:rPr>
            </w:pPr>
            <w:r w:rsidRPr="004F28C4">
              <w:rPr>
                <w:sz w:val="22"/>
                <w:szCs w:val="22"/>
              </w:rPr>
              <w:t>Số điện thoại:</w:t>
            </w:r>
          </w:p>
          <w:p w14:paraId="1446EEBC" w14:textId="77777777" w:rsidR="0056483C" w:rsidRPr="004F28C4" w:rsidRDefault="00A1099B" w:rsidP="00C07275">
            <w:pPr>
              <w:spacing w:before="0" w:beforeAutospacing="0" w:after="0" w:afterAutospacing="0" w:line="360" w:lineRule="auto"/>
              <w:ind w:firstLine="284"/>
              <w:jc w:val="center"/>
              <w:rPr>
                <w:sz w:val="22"/>
                <w:szCs w:val="22"/>
              </w:rPr>
            </w:pPr>
            <w:r w:rsidRPr="004F28C4">
              <w:rPr>
                <w:sz w:val="22"/>
                <w:szCs w:val="22"/>
              </w:rPr>
              <w:t>Email: @humg.edu.vn</w:t>
            </w:r>
          </w:p>
          <w:p w14:paraId="004156D3" w14:textId="77777777" w:rsidR="0056483C" w:rsidRPr="004F28C4" w:rsidRDefault="0056483C" w:rsidP="00C07275">
            <w:pPr>
              <w:spacing w:before="0" w:beforeAutospacing="0" w:after="0" w:afterAutospacing="0" w:line="360" w:lineRule="auto"/>
              <w:jc w:val="center"/>
              <w:rPr>
                <w:b/>
                <w:sz w:val="22"/>
                <w:szCs w:val="22"/>
              </w:rPr>
            </w:pPr>
          </w:p>
          <w:p w14:paraId="65AC9CCA" w14:textId="77777777" w:rsidR="0056483C" w:rsidRPr="004F28C4" w:rsidRDefault="0056483C" w:rsidP="00C07275">
            <w:pPr>
              <w:spacing w:before="0" w:beforeAutospacing="0" w:after="0" w:afterAutospacing="0" w:line="360" w:lineRule="auto"/>
              <w:jc w:val="center"/>
              <w:rPr>
                <w:b/>
                <w:sz w:val="22"/>
                <w:szCs w:val="22"/>
              </w:rPr>
            </w:pPr>
          </w:p>
          <w:p w14:paraId="2A07DDCF" w14:textId="77777777" w:rsidR="0056483C" w:rsidRPr="004F28C4" w:rsidRDefault="00A1099B" w:rsidP="00C07275">
            <w:pPr>
              <w:spacing w:before="0" w:beforeAutospacing="0" w:after="0" w:afterAutospacing="0" w:line="360" w:lineRule="auto"/>
              <w:jc w:val="center"/>
              <w:rPr>
                <w:b/>
                <w:sz w:val="22"/>
                <w:szCs w:val="22"/>
              </w:rPr>
            </w:pPr>
            <w:r w:rsidRPr="004F28C4">
              <w:rPr>
                <w:b/>
                <w:sz w:val="22"/>
                <w:szCs w:val="22"/>
              </w:rPr>
              <w:t>CÁN BỘ PHẢN BIỆN</w:t>
            </w:r>
          </w:p>
          <w:p w14:paraId="0AD509B2" w14:textId="77777777" w:rsidR="0056483C" w:rsidRPr="004F28C4" w:rsidRDefault="0056483C" w:rsidP="00C07275">
            <w:pPr>
              <w:spacing w:before="0" w:beforeAutospacing="0" w:after="0" w:afterAutospacing="0" w:line="360" w:lineRule="auto"/>
              <w:jc w:val="center"/>
              <w:rPr>
                <w:sz w:val="22"/>
                <w:szCs w:val="22"/>
                <w:lang w:val="vi-VN"/>
              </w:rPr>
            </w:pPr>
          </w:p>
          <w:p w14:paraId="29E1ADAF" w14:textId="77777777" w:rsidR="00A82504" w:rsidRPr="004F28C4" w:rsidRDefault="00A82504" w:rsidP="00C07275">
            <w:pPr>
              <w:spacing w:before="0" w:beforeAutospacing="0" w:after="0" w:afterAutospacing="0" w:line="360" w:lineRule="auto"/>
              <w:jc w:val="center"/>
              <w:rPr>
                <w:sz w:val="22"/>
                <w:szCs w:val="22"/>
                <w:lang w:val="vi-VN"/>
              </w:rPr>
            </w:pPr>
          </w:p>
          <w:p w14:paraId="51D0D902" w14:textId="77777777" w:rsidR="0056483C" w:rsidRPr="004F28C4" w:rsidRDefault="00412AFB" w:rsidP="00C07275">
            <w:pPr>
              <w:spacing w:before="0" w:beforeAutospacing="0" w:after="0" w:afterAutospacing="0" w:line="360" w:lineRule="auto"/>
              <w:jc w:val="center"/>
              <w:rPr>
                <w:b/>
                <w:sz w:val="22"/>
                <w:szCs w:val="22"/>
                <w:lang w:val="vi-VN"/>
              </w:rPr>
            </w:pPr>
            <w:r w:rsidRPr="004F28C4">
              <w:rPr>
                <w:b/>
                <w:sz w:val="22"/>
                <w:szCs w:val="22"/>
                <w:lang w:val="vi-VN"/>
              </w:rPr>
              <w:t>TS.</w:t>
            </w:r>
          </w:p>
          <w:p w14:paraId="5421F1AD" w14:textId="77777777" w:rsidR="0056483C" w:rsidRPr="004F28C4" w:rsidRDefault="00A1099B" w:rsidP="00C07275">
            <w:pPr>
              <w:spacing w:before="0" w:beforeAutospacing="0" w:after="0" w:afterAutospacing="0" w:line="360" w:lineRule="auto"/>
              <w:ind w:firstLine="284"/>
              <w:jc w:val="center"/>
              <w:rPr>
                <w:sz w:val="22"/>
                <w:szCs w:val="22"/>
              </w:rPr>
            </w:pPr>
            <w:r w:rsidRPr="004F28C4">
              <w:rPr>
                <w:sz w:val="22"/>
                <w:szCs w:val="22"/>
              </w:rPr>
              <w:t>Bộ môn: Công nghệ Phần mềm</w:t>
            </w:r>
          </w:p>
          <w:p w14:paraId="35414C6B" w14:textId="77777777" w:rsidR="0056483C" w:rsidRPr="004F28C4" w:rsidRDefault="00A1099B" w:rsidP="00C07275">
            <w:pPr>
              <w:spacing w:before="0" w:beforeAutospacing="0" w:after="0" w:afterAutospacing="0" w:line="360" w:lineRule="auto"/>
              <w:ind w:firstLine="284"/>
              <w:jc w:val="center"/>
              <w:rPr>
                <w:sz w:val="22"/>
                <w:szCs w:val="22"/>
              </w:rPr>
            </w:pPr>
            <w:r w:rsidRPr="004F28C4">
              <w:rPr>
                <w:sz w:val="22"/>
                <w:szCs w:val="22"/>
              </w:rPr>
              <w:t>Số điện thoại:</w:t>
            </w:r>
          </w:p>
          <w:p w14:paraId="251D8528" w14:textId="77777777" w:rsidR="0056483C" w:rsidRPr="004F28C4" w:rsidRDefault="00A1099B" w:rsidP="00C07275">
            <w:pPr>
              <w:spacing w:before="0" w:beforeAutospacing="0" w:after="0" w:afterAutospacing="0" w:line="360" w:lineRule="auto"/>
              <w:ind w:firstLine="284"/>
              <w:jc w:val="center"/>
              <w:rPr>
                <w:sz w:val="22"/>
                <w:szCs w:val="22"/>
              </w:rPr>
            </w:pPr>
            <w:r w:rsidRPr="004F28C4">
              <w:rPr>
                <w:sz w:val="22"/>
                <w:szCs w:val="22"/>
              </w:rPr>
              <w:t>Email: @humg.edu.vn</w:t>
            </w:r>
          </w:p>
        </w:tc>
      </w:tr>
    </w:tbl>
    <w:p w14:paraId="63FAFA5E" w14:textId="77777777" w:rsidR="0056483C" w:rsidRPr="004F28C4" w:rsidRDefault="0056483C" w:rsidP="00383918">
      <w:pPr>
        <w:pStyle w:val="Title"/>
        <w:spacing w:after="0" w:line="360" w:lineRule="auto"/>
        <w:jc w:val="both"/>
        <w:rPr>
          <w:rFonts w:cs="Times New Roman"/>
          <w:sz w:val="28"/>
          <w:szCs w:val="54"/>
        </w:rPr>
      </w:pPr>
    </w:p>
    <w:p w14:paraId="2E63D6AB" w14:textId="77777777" w:rsidR="0056483C" w:rsidRPr="004F28C4" w:rsidRDefault="0056483C" w:rsidP="00383918">
      <w:pPr>
        <w:spacing w:line="360" w:lineRule="auto"/>
        <w:jc w:val="both"/>
        <w:rPr>
          <w:sz w:val="22"/>
          <w:szCs w:val="22"/>
          <w:lang w:val="vi-VN"/>
        </w:rPr>
      </w:pPr>
    </w:p>
    <w:p w14:paraId="472F34E3" w14:textId="77777777" w:rsidR="0056483C" w:rsidRPr="004F28C4" w:rsidRDefault="00A1099B" w:rsidP="00383918">
      <w:pPr>
        <w:spacing w:line="360" w:lineRule="auto"/>
        <w:jc w:val="both"/>
        <w:rPr>
          <w:i/>
          <w:iCs/>
          <w:color w:val="EE0000"/>
          <w:sz w:val="22"/>
          <w:szCs w:val="22"/>
        </w:rPr>
      </w:pPr>
      <w:r w:rsidRPr="004F28C4">
        <w:rPr>
          <w:i/>
          <w:iCs/>
          <w:color w:val="EE0000"/>
          <w:sz w:val="22"/>
          <w:szCs w:val="22"/>
        </w:rPr>
        <w:t>(Trang này để trống, để in 2 mặt cho tiện. Khi in thì xóa dòng này đi)</w:t>
      </w:r>
    </w:p>
    <w:p w14:paraId="790CCF57" w14:textId="77777777" w:rsidR="0056483C" w:rsidRPr="004F28C4" w:rsidRDefault="0056483C" w:rsidP="00383918">
      <w:pPr>
        <w:spacing w:line="360" w:lineRule="auto"/>
        <w:jc w:val="both"/>
        <w:rPr>
          <w:i/>
          <w:iCs/>
          <w:color w:val="EE0000"/>
          <w:sz w:val="22"/>
          <w:szCs w:val="22"/>
        </w:rPr>
      </w:pPr>
    </w:p>
    <w:p w14:paraId="7B7B2580" w14:textId="77777777" w:rsidR="0056483C" w:rsidRPr="004F28C4" w:rsidRDefault="0056483C" w:rsidP="00383918">
      <w:pPr>
        <w:spacing w:line="360" w:lineRule="auto"/>
        <w:jc w:val="both"/>
        <w:rPr>
          <w:rFonts w:eastAsiaTheme="majorEastAsia"/>
          <w:b/>
          <w:spacing w:val="-10"/>
          <w:kern w:val="28"/>
          <w:sz w:val="28"/>
          <w:szCs w:val="54"/>
        </w:rPr>
      </w:pPr>
    </w:p>
    <w:p w14:paraId="3E5AAB18" w14:textId="77777777" w:rsidR="0056483C" w:rsidRPr="004F28C4" w:rsidRDefault="0056483C" w:rsidP="00383918">
      <w:pPr>
        <w:spacing w:line="360" w:lineRule="auto"/>
        <w:jc w:val="both"/>
        <w:rPr>
          <w:rFonts w:eastAsiaTheme="majorEastAsia"/>
          <w:b/>
          <w:spacing w:val="-10"/>
          <w:kern w:val="28"/>
          <w:sz w:val="28"/>
          <w:szCs w:val="54"/>
        </w:rPr>
      </w:pPr>
    </w:p>
    <w:p w14:paraId="37627A7B" w14:textId="77777777" w:rsidR="0056483C" w:rsidRPr="004F28C4" w:rsidRDefault="00A1099B" w:rsidP="00383918">
      <w:pPr>
        <w:spacing w:line="360" w:lineRule="auto"/>
        <w:jc w:val="both"/>
        <w:rPr>
          <w:rFonts w:eastAsiaTheme="majorEastAsia"/>
          <w:b/>
          <w:spacing w:val="-10"/>
          <w:kern w:val="28"/>
          <w:sz w:val="28"/>
          <w:szCs w:val="54"/>
        </w:rPr>
      </w:pPr>
      <w:r w:rsidRPr="004F28C4">
        <w:rPr>
          <w:rFonts w:eastAsiaTheme="majorEastAsia"/>
          <w:b/>
          <w:spacing w:val="-10"/>
          <w:kern w:val="28"/>
          <w:sz w:val="28"/>
          <w:szCs w:val="54"/>
        </w:rPr>
        <w:br w:type="page"/>
      </w:r>
    </w:p>
    <w:p w14:paraId="58019474" w14:textId="77777777" w:rsidR="0056483C" w:rsidRPr="004F28C4" w:rsidRDefault="00A1099B" w:rsidP="00383918">
      <w:pPr>
        <w:spacing w:line="360" w:lineRule="auto"/>
        <w:jc w:val="both"/>
        <w:rPr>
          <w:rFonts w:eastAsiaTheme="majorEastAsia"/>
          <w:b/>
          <w:spacing w:val="-10"/>
          <w:kern w:val="28"/>
          <w:sz w:val="28"/>
          <w:szCs w:val="54"/>
        </w:rPr>
      </w:pPr>
      <w:r w:rsidRPr="004F28C4">
        <w:rPr>
          <w:noProof/>
          <w:sz w:val="22"/>
          <w:szCs w:val="22"/>
        </w:rPr>
        <w:lastRenderedPageBreak/>
        <mc:AlternateContent>
          <mc:Choice Requires="wps">
            <w:drawing>
              <wp:anchor distT="0" distB="0" distL="114300" distR="114300" simplePos="0" relativeHeight="251659264" behindDoc="0" locked="0" layoutInCell="1" allowOverlap="1" wp14:anchorId="5BD7CE26" wp14:editId="010C634C">
                <wp:simplePos x="0" y="0"/>
                <wp:positionH relativeFrom="column">
                  <wp:posOffset>-390525</wp:posOffset>
                </wp:positionH>
                <wp:positionV relativeFrom="paragraph">
                  <wp:posOffset>8890</wp:posOffset>
                </wp:positionV>
                <wp:extent cx="205105" cy="8999855"/>
                <wp:effectExtent l="0" t="0" r="23495" b="10795"/>
                <wp:wrapNone/>
                <wp:docPr id="15"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283" cy="9000000"/>
                        </a:xfrm>
                        <a:prstGeom prst="rect">
                          <a:avLst/>
                        </a:prstGeom>
                        <a:noFill/>
                        <a:ln>
                          <a:solidFill>
                            <a:schemeClr val="tx1"/>
                          </a:solidFill>
                        </a:ln>
                      </wps:spPr>
                      <wps:txbx>
                        <w:txbxContent>
                          <w:p w14:paraId="01494CAF" w14:textId="77777777" w:rsidR="00AC52E1" w:rsidRDefault="00AC52E1">
                            <w:pPr>
                              <w:spacing w:before="20" w:after="20"/>
                              <w:ind w:left="113" w:right="113"/>
                              <w:rPr>
                                <w:rFonts w:ascii="Arial" w:hAnsi="Arial" w:cs="Arial"/>
                                <w:b/>
                                <w:w w:val="90"/>
                                <w:sz w:val="22"/>
                              </w:rPr>
                            </w:pPr>
                            <w:r>
                              <w:rPr>
                                <w:rFonts w:ascii="Arial" w:hAnsi="Arial" w:cs="Arial"/>
                                <w:b/>
                                <w:w w:val="90"/>
                                <w:sz w:val="22"/>
                              </w:rPr>
                              <w:t>HOÀNG HIỆP (2121050669) XÂY DỰNG PHẦN MỀM MẠNG XÃ HỘI DCCTCT66 05-B – ĐỢT 25K1A</w:t>
                            </w:r>
                          </w:p>
                        </w:txbxContent>
                      </wps:txbx>
                      <wps:bodyPr rot="0" vert="vert" wrap="square" lIns="0" tIns="0" rIns="0" bIns="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42" o:spid="_x0000_s1026" type="#_x0000_t202" style="position:absolute;left:0;text-align:left;margin-left:-30.75pt;margin-top:.7pt;width:16.15pt;height:708.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" filled="f" strokecolor="black [3213]">
                <v:textbox style="layout-flow:vertical" inset="0,0,0,0">
                  <w:txbxContent>
                    <w:p w14:paraId="01494CAF" w14:textId="77777777" w:rsidR="00AC52E1" w:rsidRDefault="00AC52E1">
                      <w:pPr>
                        <w:spacing w:before="20" w:after="20"/>
                        <w:ind w:left="113" w:right="113"/>
                        <w:rPr>
                          <w:rFonts w:ascii="Arial" w:hAnsi="Arial" w:cs="Arial"/>
                          <w:b/>
                          <w:w w:val="90"/>
                          <w:sz w:val="22"/>
                        </w:rPr>
                      </w:pPr>
                      <w:r>
                        <w:rPr>
                          <w:rFonts w:ascii="Arial" w:hAnsi="Arial" w:cs="Arial"/>
                          <w:b/>
                          <w:w w:val="90"/>
                          <w:sz w:val="22"/>
                        </w:rPr>
                        <w:t>HOÀNG HIỆP (2121050669) XÂY DỰNG PHẦN MỀM MẠNG XÃ HỘI DCCTCT66 05-B – ĐỢT 25K1A</w:t>
                      </w:r>
                    </w:p>
                  </w:txbxContent>
                </v:textbox>
              </v:shape>
            </w:pict>
          </mc:Fallback>
        </mc:AlternateContent>
      </w:r>
    </w:p>
    <w:p w14:paraId="4FA902D4" w14:textId="77777777" w:rsidR="0056483C" w:rsidRPr="004F28C4" w:rsidRDefault="0056483C" w:rsidP="00383918">
      <w:pPr>
        <w:spacing w:line="360" w:lineRule="auto"/>
        <w:jc w:val="both"/>
        <w:rPr>
          <w:rFonts w:eastAsiaTheme="majorEastAsia"/>
          <w:b/>
          <w:spacing w:val="-10"/>
          <w:kern w:val="28"/>
          <w:sz w:val="28"/>
          <w:szCs w:val="54"/>
        </w:rPr>
      </w:pPr>
    </w:p>
    <w:p w14:paraId="21DE4CF1" w14:textId="77777777" w:rsidR="0056483C" w:rsidRPr="004F28C4" w:rsidRDefault="00A1099B" w:rsidP="00383918">
      <w:pPr>
        <w:spacing w:line="360" w:lineRule="auto"/>
        <w:jc w:val="both"/>
        <w:rPr>
          <w:rFonts w:eastAsiaTheme="majorEastAsia"/>
          <w:b/>
          <w:color w:val="EE0000"/>
          <w:spacing w:val="-10"/>
          <w:kern w:val="28"/>
          <w:sz w:val="28"/>
          <w:szCs w:val="54"/>
        </w:rPr>
      </w:pPr>
      <w:r w:rsidRPr="004F28C4">
        <w:rPr>
          <w:rFonts w:eastAsiaTheme="majorEastAsia"/>
          <w:b/>
          <w:color w:val="EE0000"/>
          <w:spacing w:val="-10"/>
          <w:kern w:val="28"/>
          <w:sz w:val="28"/>
          <w:szCs w:val="54"/>
        </w:rPr>
        <w:t>(Đây là mẫu viền bìa nhũ, chỉ dùng khi in quyển bìa nhũ)</w:t>
      </w:r>
    </w:p>
    <w:p w14:paraId="683A8FCB" w14:textId="77777777" w:rsidR="0056483C" w:rsidRPr="004F28C4" w:rsidRDefault="0056483C" w:rsidP="00383918">
      <w:pPr>
        <w:pStyle w:val="Title"/>
        <w:spacing w:after="0" w:line="360" w:lineRule="auto"/>
        <w:jc w:val="both"/>
        <w:rPr>
          <w:rFonts w:cs="Times New Roman"/>
          <w:sz w:val="28"/>
          <w:szCs w:val="54"/>
        </w:rPr>
      </w:pPr>
    </w:p>
    <w:p w14:paraId="29AB3B36" w14:textId="77777777" w:rsidR="0056483C" w:rsidRPr="004F28C4" w:rsidRDefault="0056483C" w:rsidP="00383918">
      <w:pPr>
        <w:spacing w:line="360" w:lineRule="auto"/>
        <w:jc w:val="both"/>
        <w:rPr>
          <w:sz w:val="22"/>
          <w:szCs w:val="22"/>
        </w:rPr>
      </w:pPr>
    </w:p>
    <w:p w14:paraId="290B3FA4" w14:textId="77777777" w:rsidR="0056483C" w:rsidRPr="004F28C4" w:rsidRDefault="0056483C" w:rsidP="00383918">
      <w:pPr>
        <w:pStyle w:val="Title"/>
        <w:spacing w:after="0" w:line="360" w:lineRule="auto"/>
        <w:jc w:val="both"/>
        <w:rPr>
          <w:rFonts w:cs="Times New Roman"/>
          <w:sz w:val="28"/>
          <w:szCs w:val="54"/>
        </w:rPr>
        <w:sectPr w:rsidR="0056483C" w:rsidRPr="004F28C4">
          <w:footerReference w:type="even" r:id="rId13"/>
          <w:footerReference w:type="default" r:id="rId14"/>
          <w:pgSz w:w="11907" w:h="16840"/>
          <w:pgMar w:top="1134" w:right="1134" w:bottom="1134" w:left="1985" w:header="709" w:footer="709" w:gutter="0"/>
          <w:pgBorders w:display="firstPage">
            <w:top w:val="twistedLines1" w:sz="12" w:space="1" w:color="auto"/>
            <w:left w:val="twistedLines1" w:sz="12" w:space="4" w:color="auto"/>
            <w:bottom w:val="twistedLines1" w:sz="12" w:space="1" w:color="auto"/>
            <w:right w:val="twistedLines1" w:sz="12" w:space="4" w:color="auto"/>
          </w:pgBorders>
          <w:pgNumType w:fmt="upperRoman"/>
          <w:cols w:space="708"/>
          <w:titlePg/>
          <w:docGrid w:linePitch="360"/>
        </w:sectPr>
      </w:pPr>
    </w:p>
    <w:p w14:paraId="2F9532D2" w14:textId="77777777" w:rsidR="0056483C" w:rsidRPr="004F28C4" w:rsidRDefault="00A1099B" w:rsidP="00383918">
      <w:pPr>
        <w:pStyle w:val="Title"/>
        <w:spacing w:after="0" w:line="360" w:lineRule="auto"/>
        <w:rPr>
          <w:rFonts w:cs="Times New Roman"/>
          <w:sz w:val="28"/>
          <w:szCs w:val="54"/>
        </w:rPr>
      </w:pPr>
      <w:r w:rsidRPr="004F28C4">
        <w:rPr>
          <w:rFonts w:cs="Times New Roman"/>
          <w:sz w:val="28"/>
          <w:szCs w:val="54"/>
        </w:rPr>
        <w:lastRenderedPageBreak/>
        <w:t>MỤC LỤC</w:t>
      </w:r>
    </w:p>
    <w:p w14:paraId="09CB7DA1" w14:textId="77777777" w:rsidR="00B13B51" w:rsidRPr="004F28C4" w:rsidRDefault="00A1099B">
      <w:pPr>
        <w:pStyle w:val="TOC1"/>
        <w:rPr>
          <w:rFonts w:asciiTheme="minorHAnsi" w:eastAsiaTheme="minorEastAsia" w:hAnsiTheme="minorHAnsi" w:cstheme="minorBidi"/>
          <w:noProof/>
          <w:sz w:val="20"/>
          <w:szCs w:val="20"/>
        </w:rPr>
      </w:pPr>
      <w:r w:rsidRPr="004F28C4">
        <w:rPr>
          <w:b/>
          <w:bCs/>
          <w:sz w:val="26"/>
          <w:szCs w:val="22"/>
        </w:rPr>
        <w:fldChar w:fldCharType="begin"/>
      </w:r>
      <w:r w:rsidRPr="004F28C4">
        <w:rPr>
          <w:b/>
          <w:bCs/>
          <w:sz w:val="26"/>
          <w:szCs w:val="22"/>
        </w:rPr>
        <w:instrText xml:space="preserve"> TOC \o "1-3" \h \z \u </w:instrText>
      </w:r>
      <w:r w:rsidRPr="004F28C4">
        <w:rPr>
          <w:b/>
          <w:bCs/>
          <w:sz w:val="26"/>
          <w:szCs w:val="22"/>
        </w:rPr>
        <w:fldChar w:fldCharType="separate"/>
      </w:r>
      <w:hyperlink w:anchor="_Toc235640609" w:history="1">
        <w:r w:rsidR="00B13B51" w:rsidRPr="004F28C4">
          <w:rPr>
            <w:rStyle w:val="Hyperlink"/>
            <w:noProof/>
            <w:sz w:val="22"/>
            <w:szCs w:val="22"/>
          </w:rPr>
          <w:t>LỜI CẢM ƠN</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_Toc235640609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v</w:t>
        </w:r>
        <w:r w:rsidR="00B13B51" w:rsidRPr="004F28C4">
          <w:rPr>
            <w:noProof/>
            <w:webHidden/>
            <w:sz w:val="22"/>
            <w:szCs w:val="22"/>
          </w:rPr>
          <w:fldChar w:fldCharType="end"/>
        </w:r>
      </w:hyperlink>
    </w:p>
    <w:p w14:paraId="5E9F4D12" w14:textId="77777777" w:rsidR="00B13B51" w:rsidRPr="004F28C4" w:rsidRDefault="00AC52E1">
      <w:pPr>
        <w:pStyle w:val="TOC1"/>
        <w:rPr>
          <w:rFonts w:asciiTheme="minorHAnsi" w:eastAsiaTheme="minorEastAsia" w:hAnsiTheme="minorHAnsi" w:cstheme="minorBidi"/>
          <w:noProof/>
          <w:sz w:val="20"/>
          <w:szCs w:val="20"/>
        </w:rPr>
      </w:pPr>
      <w:hyperlink w:anchor="_Toc235640610" w:history="1">
        <w:r w:rsidR="00B13B51" w:rsidRPr="004F28C4">
          <w:rPr>
            <w:rStyle w:val="Hyperlink"/>
            <w:noProof/>
            <w:sz w:val="22"/>
            <w:szCs w:val="22"/>
          </w:rPr>
          <w:t>TÓM TẮT NỘI DUNG ĐỒ ÁN TỐT NGHIỆP</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_Toc235640610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vi</w:t>
        </w:r>
        <w:r w:rsidR="00B13B51" w:rsidRPr="004F28C4">
          <w:rPr>
            <w:noProof/>
            <w:webHidden/>
            <w:sz w:val="22"/>
            <w:szCs w:val="22"/>
          </w:rPr>
          <w:fldChar w:fldCharType="end"/>
        </w:r>
      </w:hyperlink>
    </w:p>
    <w:p w14:paraId="205CA599" w14:textId="77777777" w:rsidR="00B13B51" w:rsidRPr="004F28C4" w:rsidRDefault="00AC52E1">
      <w:pPr>
        <w:pStyle w:val="TOC1"/>
        <w:rPr>
          <w:rFonts w:asciiTheme="minorHAnsi" w:eastAsiaTheme="minorEastAsia" w:hAnsiTheme="minorHAnsi" w:cstheme="minorBidi"/>
          <w:noProof/>
          <w:sz w:val="20"/>
          <w:szCs w:val="20"/>
        </w:rPr>
      </w:pPr>
      <w:hyperlink w:anchor="_Toc235640611" w:history="1">
        <w:r w:rsidR="00B13B51" w:rsidRPr="004F28C4">
          <w:rPr>
            <w:rStyle w:val="Hyperlink"/>
            <w:noProof/>
            <w:sz w:val="22"/>
            <w:szCs w:val="22"/>
          </w:rPr>
          <w:t>DANH MỤC CÁC HÌNH VẼ</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_Toc235640611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vii</w:t>
        </w:r>
        <w:r w:rsidR="00B13B51" w:rsidRPr="004F28C4">
          <w:rPr>
            <w:noProof/>
            <w:webHidden/>
            <w:sz w:val="22"/>
            <w:szCs w:val="22"/>
          </w:rPr>
          <w:fldChar w:fldCharType="end"/>
        </w:r>
      </w:hyperlink>
    </w:p>
    <w:p w14:paraId="1D49B44D" w14:textId="77777777" w:rsidR="00B13B51" w:rsidRPr="004F28C4" w:rsidRDefault="00AC52E1">
      <w:pPr>
        <w:pStyle w:val="TOC1"/>
        <w:rPr>
          <w:rFonts w:asciiTheme="minorHAnsi" w:eastAsiaTheme="minorEastAsia" w:hAnsiTheme="minorHAnsi" w:cstheme="minorBidi"/>
          <w:noProof/>
          <w:sz w:val="20"/>
          <w:szCs w:val="20"/>
        </w:rPr>
      </w:pPr>
      <w:hyperlink w:anchor="_Toc235640612" w:history="1">
        <w:r w:rsidR="00B13B51" w:rsidRPr="004F28C4">
          <w:rPr>
            <w:rStyle w:val="Hyperlink"/>
            <w:noProof/>
            <w:sz w:val="22"/>
            <w:szCs w:val="22"/>
          </w:rPr>
          <w:t>DANH MỤC CÁC BẢNG BIỂU</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_Toc235640612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viii</w:t>
        </w:r>
        <w:r w:rsidR="00B13B51" w:rsidRPr="004F28C4">
          <w:rPr>
            <w:noProof/>
            <w:webHidden/>
            <w:sz w:val="22"/>
            <w:szCs w:val="22"/>
          </w:rPr>
          <w:fldChar w:fldCharType="end"/>
        </w:r>
      </w:hyperlink>
    </w:p>
    <w:p w14:paraId="2F96C005" w14:textId="77777777" w:rsidR="00B13B51" w:rsidRPr="004F28C4" w:rsidRDefault="00AC52E1">
      <w:pPr>
        <w:pStyle w:val="TOC1"/>
        <w:rPr>
          <w:rFonts w:asciiTheme="minorHAnsi" w:eastAsiaTheme="minorEastAsia" w:hAnsiTheme="minorHAnsi" w:cstheme="minorBidi"/>
          <w:noProof/>
          <w:sz w:val="20"/>
          <w:szCs w:val="20"/>
        </w:rPr>
      </w:pPr>
      <w:hyperlink w:anchor="_Toc235640613" w:history="1">
        <w:r w:rsidR="00B13B51" w:rsidRPr="004F28C4">
          <w:rPr>
            <w:rStyle w:val="Hyperlink"/>
            <w:noProof/>
            <w:sz w:val="22"/>
            <w:szCs w:val="22"/>
          </w:rPr>
          <w:t>DANH MỤC CÁC TỪ VIẾT TẮT</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_Toc235640613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ix</w:t>
        </w:r>
        <w:r w:rsidR="00B13B51" w:rsidRPr="004F28C4">
          <w:rPr>
            <w:noProof/>
            <w:webHidden/>
            <w:sz w:val="22"/>
            <w:szCs w:val="22"/>
          </w:rPr>
          <w:fldChar w:fldCharType="end"/>
        </w:r>
      </w:hyperlink>
    </w:p>
    <w:p w14:paraId="455155AF" w14:textId="77777777" w:rsidR="00B13B51" w:rsidRPr="004F28C4" w:rsidRDefault="00AC52E1">
      <w:pPr>
        <w:pStyle w:val="TOC1"/>
        <w:rPr>
          <w:rFonts w:asciiTheme="minorHAnsi" w:eastAsiaTheme="minorEastAsia" w:hAnsiTheme="minorHAnsi" w:cstheme="minorBidi"/>
          <w:noProof/>
          <w:sz w:val="20"/>
          <w:szCs w:val="20"/>
        </w:rPr>
      </w:pPr>
      <w:hyperlink w:anchor="_Toc235640614" w:history="1">
        <w:r w:rsidR="00B13B51" w:rsidRPr="004F28C4">
          <w:rPr>
            <w:rStyle w:val="Hyperlink"/>
            <w:noProof/>
            <w:sz w:val="22"/>
            <w:szCs w:val="22"/>
          </w:rPr>
          <w:t>MỞ ĐẦU</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_Toc235640614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2</w:t>
        </w:r>
        <w:r w:rsidR="00B13B51" w:rsidRPr="004F28C4">
          <w:rPr>
            <w:noProof/>
            <w:webHidden/>
            <w:sz w:val="22"/>
            <w:szCs w:val="22"/>
          </w:rPr>
          <w:fldChar w:fldCharType="end"/>
        </w:r>
      </w:hyperlink>
    </w:p>
    <w:p w14:paraId="5C50FA8E" w14:textId="77777777" w:rsidR="00B13B51" w:rsidRPr="004F28C4" w:rsidRDefault="00AC52E1">
      <w:pPr>
        <w:pStyle w:val="TOC1"/>
        <w:rPr>
          <w:rFonts w:asciiTheme="minorHAnsi" w:eastAsiaTheme="minorEastAsia" w:hAnsiTheme="minorHAnsi" w:cstheme="minorBidi"/>
          <w:noProof/>
          <w:sz w:val="20"/>
          <w:szCs w:val="20"/>
        </w:rPr>
      </w:pPr>
      <w:hyperlink w:anchor="_Toc235640615" w:history="1">
        <w:r w:rsidR="00B13B51" w:rsidRPr="004F28C4">
          <w:rPr>
            <w:rStyle w:val="Hyperlink"/>
            <w:noProof/>
            <w:sz w:val="22"/>
            <w:szCs w:val="22"/>
            <w:lang w:val="vi-VN"/>
          </w:rPr>
          <w:t>CHƯƠNG 1. CƠ SỞ LÝ THUYẾT</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_Toc235640615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6</w:t>
        </w:r>
        <w:r w:rsidR="00B13B51" w:rsidRPr="004F28C4">
          <w:rPr>
            <w:noProof/>
            <w:webHidden/>
            <w:sz w:val="22"/>
            <w:szCs w:val="22"/>
          </w:rPr>
          <w:fldChar w:fldCharType="end"/>
        </w:r>
      </w:hyperlink>
    </w:p>
    <w:p w14:paraId="29A90D94" w14:textId="77777777" w:rsidR="00B13B51" w:rsidRPr="004F28C4" w:rsidRDefault="00AC52E1">
      <w:pPr>
        <w:pStyle w:val="TOC2"/>
        <w:rPr>
          <w:rFonts w:asciiTheme="minorHAnsi" w:eastAsiaTheme="minorEastAsia" w:hAnsiTheme="minorHAnsi" w:cstheme="minorBidi"/>
          <w:noProof/>
          <w:sz w:val="20"/>
          <w:szCs w:val="20"/>
        </w:rPr>
      </w:pPr>
      <w:hyperlink w:anchor="_Toc235640616" w:history="1">
        <w:r w:rsidR="00B13B51" w:rsidRPr="004F28C4">
          <w:rPr>
            <w:rStyle w:val="Hyperlink"/>
            <w:noProof/>
            <w:sz w:val="22"/>
            <w:szCs w:val="22"/>
          </w:rPr>
          <w:t>1.1. Các khái niệm cơ bản liên quan đến đề tài</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_Toc235640616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6</w:t>
        </w:r>
        <w:r w:rsidR="00B13B51" w:rsidRPr="004F28C4">
          <w:rPr>
            <w:noProof/>
            <w:webHidden/>
            <w:sz w:val="22"/>
            <w:szCs w:val="22"/>
          </w:rPr>
          <w:fldChar w:fldCharType="end"/>
        </w:r>
      </w:hyperlink>
    </w:p>
    <w:p w14:paraId="557AA122"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17" w:history="1">
        <w:r w:rsidR="00B13B51" w:rsidRPr="004F28C4">
          <w:rPr>
            <w:rStyle w:val="Hyperlink"/>
            <w:noProof/>
            <w:sz w:val="22"/>
            <w:szCs w:val="22"/>
          </w:rPr>
          <w:t>1.1.1. Phần</w:t>
        </w:r>
        <w:r w:rsidR="00B13B51" w:rsidRPr="004F28C4">
          <w:rPr>
            <w:rStyle w:val="Hyperlink"/>
            <w:noProof/>
            <w:sz w:val="22"/>
            <w:szCs w:val="22"/>
            <w:lang w:val="vi-VN"/>
          </w:rPr>
          <w:t xml:space="preserve"> mềm mạng xã hội</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_Toc235640617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6</w:t>
        </w:r>
        <w:r w:rsidR="00B13B51" w:rsidRPr="004F28C4">
          <w:rPr>
            <w:noProof/>
            <w:webHidden/>
            <w:sz w:val="22"/>
            <w:szCs w:val="22"/>
          </w:rPr>
          <w:fldChar w:fldCharType="end"/>
        </w:r>
      </w:hyperlink>
    </w:p>
    <w:p w14:paraId="5C84824C"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18" w:history="1">
        <w:r w:rsidR="00B13B51" w:rsidRPr="004F28C4">
          <w:rPr>
            <w:rStyle w:val="Hyperlink"/>
            <w:noProof/>
            <w:sz w:val="22"/>
            <w:szCs w:val="22"/>
          </w:rPr>
          <w:t>1.1.2. Các đối tượng trong hệ thống</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_Toc235640618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6</w:t>
        </w:r>
        <w:r w:rsidR="00B13B51" w:rsidRPr="004F28C4">
          <w:rPr>
            <w:noProof/>
            <w:webHidden/>
            <w:sz w:val="22"/>
            <w:szCs w:val="22"/>
          </w:rPr>
          <w:fldChar w:fldCharType="end"/>
        </w:r>
      </w:hyperlink>
    </w:p>
    <w:p w14:paraId="62877B7E" w14:textId="77777777" w:rsidR="00B13B51" w:rsidRPr="004F28C4" w:rsidRDefault="00AC52E1">
      <w:pPr>
        <w:pStyle w:val="TOC2"/>
        <w:rPr>
          <w:rFonts w:asciiTheme="minorHAnsi" w:eastAsiaTheme="minorEastAsia" w:hAnsiTheme="minorHAnsi" w:cstheme="minorBidi"/>
          <w:noProof/>
          <w:sz w:val="20"/>
          <w:szCs w:val="20"/>
        </w:rPr>
      </w:pPr>
      <w:hyperlink w:anchor="_Toc235640619" w:history="1">
        <w:r w:rsidR="00B13B51" w:rsidRPr="004F28C4">
          <w:rPr>
            <w:rStyle w:val="Hyperlink"/>
            <w:noProof/>
            <w:sz w:val="22"/>
            <w:szCs w:val="22"/>
          </w:rPr>
          <w:t>1.2. Lý thuyết nền tảng cho việc phát triển hệ thống</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_Toc235640619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6</w:t>
        </w:r>
        <w:r w:rsidR="00B13B51" w:rsidRPr="004F28C4">
          <w:rPr>
            <w:noProof/>
            <w:webHidden/>
            <w:sz w:val="22"/>
            <w:szCs w:val="22"/>
          </w:rPr>
          <w:fldChar w:fldCharType="end"/>
        </w:r>
      </w:hyperlink>
    </w:p>
    <w:p w14:paraId="02998178"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20" w:history="1">
        <w:r w:rsidR="00B13B51" w:rsidRPr="004F28C4">
          <w:rPr>
            <w:rStyle w:val="Hyperlink"/>
            <w:noProof/>
            <w:sz w:val="22"/>
            <w:szCs w:val="22"/>
          </w:rPr>
          <w:t>1.2.1. Kiến</w:t>
        </w:r>
        <w:r w:rsidR="00B13B51" w:rsidRPr="004F28C4">
          <w:rPr>
            <w:rStyle w:val="Hyperlink"/>
            <w:noProof/>
            <w:sz w:val="22"/>
            <w:szCs w:val="22"/>
            <w:lang w:val="vi-VN"/>
          </w:rPr>
          <w:t xml:space="preserve"> trúc tổng thể hệ thống</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_Toc235640620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6</w:t>
        </w:r>
        <w:r w:rsidR="00B13B51" w:rsidRPr="004F28C4">
          <w:rPr>
            <w:noProof/>
            <w:webHidden/>
            <w:sz w:val="22"/>
            <w:szCs w:val="22"/>
          </w:rPr>
          <w:fldChar w:fldCharType="end"/>
        </w:r>
      </w:hyperlink>
    </w:p>
    <w:p w14:paraId="56089343"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21" w:history="1">
        <w:r w:rsidR="00B13B51" w:rsidRPr="004F28C4">
          <w:rPr>
            <w:rStyle w:val="Hyperlink"/>
            <w:noProof/>
            <w:sz w:val="22"/>
            <w:szCs w:val="22"/>
            <w:lang w:val="vi-VN"/>
          </w:rPr>
          <w:t>1.2.2.</w:t>
        </w:r>
        <w:r w:rsidR="00B13B51" w:rsidRPr="004F28C4">
          <w:rPr>
            <w:rStyle w:val="Hyperlink"/>
            <w:noProof/>
            <w:sz w:val="22"/>
            <w:szCs w:val="22"/>
          </w:rPr>
          <w:t xml:space="preserve"> Kiến trúc hướng sự kiện (Event-Driven Architecture - EDA)</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_Toc235640621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8</w:t>
        </w:r>
        <w:r w:rsidR="00B13B51" w:rsidRPr="004F28C4">
          <w:rPr>
            <w:noProof/>
            <w:webHidden/>
            <w:sz w:val="22"/>
            <w:szCs w:val="22"/>
          </w:rPr>
          <w:fldChar w:fldCharType="end"/>
        </w:r>
      </w:hyperlink>
    </w:p>
    <w:p w14:paraId="220653CD"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22" w:history="1">
        <w:r w:rsidR="00B13B51" w:rsidRPr="004F28C4">
          <w:rPr>
            <w:rStyle w:val="Hyperlink"/>
            <w:noProof/>
            <w:sz w:val="22"/>
            <w:szCs w:val="22"/>
          </w:rPr>
          <w:t>1.2.3. API RESTful</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_Toc235640622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8</w:t>
        </w:r>
        <w:r w:rsidR="00B13B51" w:rsidRPr="004F28C4">
          <w:rPr>
            <w:noProof/>
            <w:webHidden/>
            <w:sz w:val="22"/>
            <w:szCs w:val="22"/>
          </w:rPr>
          <w:fldChar w:fldCharType="end"/>
        </w:r>
      </w:hyperlink>
    </w:p>
    <w:p w14:paraId="67C99D83"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23" w:history="1">
        <w:r w:rsidR="00B13B51" w:rsidRPr="004F28C4">
          <w:rPr>
            <w:rStyle w:val="Hyperlink"/>
            <w:noProof/>
            <w:sz w:val="22"/>
            <w:szCs w:val="22"/>
            <w:lang w:val="vi-VN"/>
          </w:rPr>
          <w:t>1.2.4.</w:t>
        </w:r>
        <w:r w:rsidR="00B13B51" w:rsidRPr="004F28C4">
          <w:rPr>
            <w:rStyle w:val="Hyperlink"/>
            <w:noProof/>
            <w:sz w:val="22"/>
            <w:szCs w:val="22"/>
          </w:rPr>
          <w:t xml:space="preserve"> Hệ quản trị cơ sở dữ liệu quan hệ (RDBMS)</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_Toc235640623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9</w:t>
        </w:r>
        <w:r w:rsidR="00B13B51" w:rsidRPr="004F28C4">
          <w:rPr>
            <w:noProof/>
            <w:webHidden/>
            <w:sz w:val="22"/>
            <w:szCs w:val="22"/>
          </w:rPr>
          <w:fldChar w:fldCharType="end"/>
        </w:r>
      </w:hyperlink>
    </w:p>
    <w:p w14:paraId="3CAC93B7"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24" w:history="1">
        <w:r w:rsidR="00B13B51" w:rsidRPr="004F28C4">
          <w:rPr>
            <w:rStyle w:val="Hyperlink"/>
            <w:noProof/>
            <w:sz w:val="22"/>
            <w:szCs w:val="22"/>
            <w:lang w:val="vi-VN"/>
          </w:rPr>
          <w:t>1.2.5.</w:t>
        </w:r>
        <w:r w:rsidR="00B13B51" w:rsidRPr="004F28C4">
          <w:rPr>
            <w:rStyle w:val="Hyperlink"/>
            <w:noProof/>
            <w:sz w:val="22"/>
            <w:szCs w:val="22"/>
          </w:rPr>
          <w:t xml:space="preserve"> Lý thuyết xác thực tập trung</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_Toc235640624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10</w:t>
        </w:r>
        <w:r w:rsidR="00B13B51" w:rsidRPr="004F28C4">
          <w:rPr>
            <w:noProof/>
            <w:webHidden/>
            <w:sz w:val="22"/>
            <w:szCs w:val="22"/>
          </w:rPr>
          <w:fldChar w:fldCharType="end"/>
        </w:r>
      </w:hyperlink>
    </w:p>
    <w:p w14:paraId="43ABA740" w14:textId="77777777" w:rsidR="00B13B51" w:rsidRPr="004F28C4" w:rsidRDefault="00AC52E1">
      <w:pPr>
        <w:pStyle w:val="TOC2"/>
        <w:rPr>
          <w:rFonts w:asciiTheme="minorHAnsi" w:eastAsiaTheme="minorEastAsia" w:hAnsiTheme="minorHAnsi" w:cstheme="minorBidi"/>
          <w:noProof/>
          <w:sz w:val="20"/>
          <w:szCs w:val="20"/>
        </w:rPr>
      </w:pPr>
      <w:hyperlink w:anchor="_Toc235640625" w:history="1">
        <w:r w:rsidR="00B13B51" w:rsidRPr="004F28C4">
          <w:rPr>
            <w:rStyle w:val="Hyperlink"/>
            <w:noProof/>
            <w:sz w:val="22"/>
            <w:szCs w:val="22"/>
          </w:rPr>
          <w:t>1.3. Công nghệ và ngôn ngữ lập trình sử dụng</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_Toc235640625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11</w:t>
        </w:r>
        <w:r w:rsidR="00B13B51" w:rsidRPr="004F28C4">
          <w:rPr>
            <w:noProof/>
            <w:webHidden/>
            <w:sz w:val="22"/>
            <w:szCs w:val="22"/>
          </w:rPr>
          <w:fldChar w:fldCharType="end"/>
        </w:r>
      </w:hyperlink>
    </w:p>
    <w:p w14:paraId="2B3C1EF0"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26" w:history="1">
        <w:r w:rsidR="00B13B51" w:rsidRPr="004F28C4">
          <w:rPr>
            <w:rStyle w:val="Hyperlink"/>
            <w:noProof/>
            <w:sz w:val="22"/>
            <w:szCs w:val="22"/>
          </w:rPr>
          <w:t>1.3.1.</w:t>
        </w:r>
        <w:r w:rsidR="00B13B51" w:rsidRPr="004F28C4">
          <w:rPr>
            <w:rStyle w:val="Hyperlink"/>
            <w:noProof/>
            <w:sz w:val="22"/>
            <w:szCs w:val="22"/>
            <w:lang w:val="vi-VN"/>
          </w:rPr>
          <w:t xml:space="preserve"> Java.</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_Toc235640626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11</w:t>
        </w:r>
        <w:r w:rsidR="00B13B51" w:rsidRPr="004F28C4">
          <w:rPr>
            <w:noProof/>
            <w:webHidden/>
            <w:sz w:val="22"/>
            <w:szCs w:val="22"/>
          </w:rPr>
          <w:fldChar w:fldCharType="end"/>
        </w:r>
      </w:hyperlink>
    </w:p>
    <w:p w14:paraId="3C7BAB1D"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27" w:history="1">
        <w:r w:rsidR="00B13B51" w:rsidRPr="004F28C4">
          <w:rPr>
            <w:rStyle w:val="Hyperlink"/>
            <w:noProof/>
            <w:sz w:val="22"/>
            <w:szCs w:val="22"/>
            <w:lang w:val="vi-VN"/>
          </w:rPr>
          <w:t>1.3.2.</w:t>
        </w:r>
        <w:r w:rsidR="00B13B51" w:rsidRPr="004F28C4">
          <w:rPr>
            <w:rStyle w:val="Hyperlink"/>
            <w:noProof/>
            <w:sz w:val="22"/>
            <w:szCs w:val="22"/>
          </w:rPr>
          <w:t xml:space="preserve"> ReactJS</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_Toc235640627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12</w:t>
        </w:r>
        <w:r w:rsidR="00B13B51" w:rsidRPr="004F28C4">
          <w:rPr>
            <w:noProof/>
            <w:webHidden/>
            <w:sz w:val="22"/>
            <w:szCs w:val="22"/>
          </w:rPr>
          <w:fldChar w:fldCharType="end"/>
        </w:r>
      </w:hyperlink>
    </w:p>
    <w:p w14:paraId="6F604DC6"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28" w:history="1">
        <w:r w:rsidR="00B13B51" w:rsidRPr="004F28C4">
          <w:rPr>
            <w:rStyle w:val="Hyperlink"/>
            <w:noProof/>
            <w:sz w:val="22"/>
            <w:szCs w:val="22"/>
            <w:lang w:val="vi-VN"/>
          </w:rPr>
          <w:t>1.3.3. Apache Kafka</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_Toc235640628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13</w:t>
        </w:r>
        <w:r w:rsidR="00B13B51" w:rsidRPr="004F28C4">
          <w:rPr>
            <w:noProof/>
            <w:webHidden/>
            <w:sz w:val="22"/>
            <w:szCs w:val="22"/>
          </w:rPr>
          <w:fldChar w:fldCharType="end"/>
        </w:r>
      </w:hyperlink>
    </w:p>
    <w:p w14:paraId="5C94A7C1"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29" w:history="1">
        <w:r w:rsidR="00B13B51" w:rsidRPr="004F28C4">
          <w:rPr>
            <w:rStyle w:val="Hyperlink"/>
            <w:noProof/>
            <w:sz w:val="22"/>
            <w:szCs w:val="22"/>
            <w:lang w:val="vi-VN"/>
          </w:rPr>
          <w:t>1.3.4. MySQL</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_Toc235640629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14</w:t>
        </w:r>
        <w:r w:rsidR="00B13B51" w:rsidRPr="004F28C4">
          <w:rPr>
            <w:noProof/>
            <w:webHidden/>
            <w:sz w:val="22"/>
            <w:szCs w:val="22"/>
          </w:rPr>
          <w:fldChar w:fldCharType="end"/>
        </w:r>
      </w:hyperlink>
    </w:p>
    <w:p w14:paraId="4DF476A5"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30" w:history="1">
        <w:r w:rsidR="00B13B51" w:rsidRPr="004F28C4">
          <w:rPr>
            <w:rStyle w:val="Hyperlink"/>
            <w:noProof/>
            <w:sz w:val="22"/>
            <w:szCs w:val="22"/>
            <w:lang w:val="vi-VN"/>
          </w:rPr>
          <w:t>1.3.5. Keycloak</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_Toc235640630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15</w:t>
        </w:r>
        <w:r w:rsidR="00B13B51" w:rsidRPr="004F28C4">
          <w:rPr>
            <w:noProof/>
            <w:webHidden/>
            <w:sz w:val="22"/>
            <w:szCs w:val="22"/>
          </w:rPr>
          <w:fldChar w:fldCharType="end"/>
        </w:r>
      </w:hyperlink>
    </w:p>
    <w:p w14:paraId="3678887C" w14:textId="77777777" w:rsidR="00B13B51" w:rsidRPr="004F28C4" w:rsidRDefault="00AC52E1">
      <w:pPr>
        <w:pStyle w:val="TOC2"/>
        <w:rPr>
          <w:rFonts w:asciiTheme="minorHAnsi" w:eastAsiaTheme="minorEastAsia" w:hAnsiTheme="minorHAnsi" w:cstheme="minorBidi"/>
          <w:noProof/>
          <w:sz w:val="20"/>
          <w:szCs w:val="20"/>
        </w:rPr>
      </w:pPr>
      <w:hyperlink w:anchor="_Toc235640631" w:history="1">
        <w:r w:rsidR="00B13B51" w:rsidRPr="004F28C4">
          <w:rPr>
            <w:rStyle w:val="Hyperlink"/>
            <w:noProof/>
            <w:sz w:val="22"/>
            <w:szCs w:val="22"/>
          </w:rPr>
          <w:t>1.4. Các framework được sử dụng</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_Toc235640631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17</w:t>
        </w:r>
        <w:r w:rsidR="00B13B51" w:rsidRPr="004F28C4">
          <w:rPr>
            <w:noProof/>
            <w:webHidden/>
            <w:sz w:val="22"/>
            <w:szCs w:val="22"/>
          </w:rPr>
          <w:fldChar w:fldCharType="end"/>
        </w:r>
      </w:hyperlink>
    </w:p>
    <w:p w14:paraId="4918D024"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32" w:history="1">
        <w:r w:rsidR="00B13B51" w:rsidRPr="004F28C4">
          <w:rPr>
            <w:rStyle w:val="Hyperlink"/>
            <w:noProof/>
            <w:sz w:val="22"/>
            <w:szCs w:val="22"/>
            <w:lang w:val="vi-VN"/>
          </w:rPr>
          <w:t>1.4.1. Spring Boot 3</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_Toc235640632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17</w:t>
        </w:r>
        <w:r w:rsidR="00B13B51" w:rsidRPr="004F28C4">
          <w:rPr>
            <w:noProof/>
            <w:webHidden/>
            <w:sz w:val="22"/>
            <w:szCs w:val="22"/>
          </w:rPr>
          <w:fldChar w:fldCharType="end"/>
        </w:r>
      </w:hyperlink>
    </w:p>
    <w:p w14:paraId="57F5DFC6"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33" w:history="1">
        <w:r w:rsidR="00B13B51" w:rsidRPr="004F28C4">
          <w:rPr>
            <w:rStyle w:val="Hyperlink"/>
            <w:noProof/>
            <w:sz w:val="22"/>
            <w:szCs w:val="22"/>
            <w:lang w:val="vi-VN"/>
          </w:rPr>
          <w:t>1.4.2.</w:t>
        </w:r>
        <w:r w:rsidR="00B13B51" w:rsidRPr="004F28C4">
          <w:rPr>
            <w:rStyle w:val="Hyperlink"/>
            <w:noProof/>
            <w:sz w:val="22"/>
            <w:szCs w:val="22"/>
          </w:rPr>
          <w:t xml:space="preserve"> Tailwind CSS</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_Toc235640633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18</w:t>
        </w:r>
        <w:r w:rsidR="00B13B51" w:rsidRPr="004F28C4">
          <w:rPr>
            <w:noProof/>
            <w:webHidden/>
            <w:sz w:val="22"/>
            <w:szCs w:val="22"/>
          </w:rPr>
          <w:fldChar w:fldCharType="end"/>
        </w:r>
      </w:hyperlink>
    </w:p>
    <w:p w14:paraId="0E96A1F3" w14:textId="77777777" w:rsidR="00B13B51" w:rsidRPr="004F28C4" w:rsidRDefault="00AC52E1">
      <w:pPr>
        <w:pStyle w:val="TOC2"/>
        <w:rPr>
          <w:rFonts w:asciiTheme="minorHAnsi" w:eastAsiaTheme="minorEastAsia" w:hAnsiTheme="minorHAnsi" w:cstheme="minorBidi"/>
          <w:noProof/>
          <w:sz w:val="20"/>
          <w:szCs w:val="20"/>
        </w:rPr>
      </w:pPr>
      <w:hyperlink w:anchor="_Toc235640634" w:history="1">
        <w:r w:rsidR="00B13B51" w:rsidRPr="004F28C4">
          <w:rPr>
            <w:rStyle w:val="Hyperlink"/>
            <w:noProof/>
            <w:sz w:val="22"/>
            <w:szCs w:val="22"/>
            <w:lang w:val="vi-VN"/>
          </w:rPr>
          <w:t>1.5.</w:t>
        </w:r>
        <w:r w:rsidR="00B13B51" w:rsidRPr="004F28C4">
          <w:rPr>
            <w:rStyle w:val="Hyperlink"/>
            <w:noProof/>
            <w:sz w:val="22"/>
            <w:szCs w:val="22"/>
          </w:rPr>
          <w:t xml:space="preserve"> Các tiêu chuẩn và quy trình phát triển phần mềm</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_Toc235640634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20</w:t>
        </w:r>
        <w:r w:rsidR="00B13B51" w:rsidRPr="004F28C4">
          <w:rPr>
            <w:noProof/>
            <w:webHidden/>
            <w:sz w:val="22"/>
            <w:szCs w:val="22"/>
          </w:rPr>
          <w:fldChar w:fldCharType="end"/>
        </w:r>
      </w:hyperlink>
    </w:p>
    <w:p w14:paraId="43CF93C9"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35" w:history="1">
        <w:r w:rsidR="00B13B51" w:rsidRPr="004F28C4">
          <w:rPr>
            <w:rStyle w:val="Hyperlink"/>
            <w:noProof/>
            <w:sz w:val="22"/>
            <w:szCs w:val="22"/>
          </w:rPr>
          <w:t>1.5.1.</w:t>
        </w:r>
        <w:r w:rsidR="00B13B51" w:rsidRPr="004F28C4">
          <w:rPr>
            <w:rStyle w:val="Hyperlink"/>
            <w:noProof/>
            <w:sz w:val="22"/>
            <w:szCs w:val="22"/>
            <w:shd w:val="clear" w:color="auto" w:fill="FFFFFF"/>
          </w:rPr>
          <w:t xml:space="preserve"> Quy trình phát triển phần mềm Agile/Scrum</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_Toc235640635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20</w:t>
        </w:r>
        <w:r w:rsidR="00B13B51" w:rsidRPr="004F28C4">
          <w:rPr>
            <w:noProof/>
            <w:webHidden/>
            <w:sz w:val="22"/>
            <w:szCs w:val="22"/>
          </w:rPr>
          <w:fldChar w:fldCharType="end"/>
        </w:r>
      </w:hyperlink>
    </w:p>
    <w:p w14:paraId="0D655BD1"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36" w:history="1">
        <w:r w:rsidR="00B13B51" w:rsidRPr="004F28C4">
          <w:rPr>
            <w:rStyle w:val="Hyperlink"/>
            <w:noProof/>
            <w:sz w:val="22"/>
            <w:szCs w:val="22"/>
            <w:lang w:val="vi-VN"/>
          </w:rPr>
          <w:t>1.5.2.</w:t>
        </w:r>
        <w:r w:rsidR="00B13B51" w:rsidRPr="004F28C4">
          <w:rPr>
            <w:rStyle w:val="Hyperlink"/>
            <w:noProof/>
            <w:sz w:val="22"/>
            <w:szCs w:val="22"/>
            <w:shd w:val="clear" w:color="auto" w:fill="FFFFFF"/>
          </w:rPr>
          <w:t xml:space="preserve"> Tiêu chuẩn lập trình và quản lý mã nguồn</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_Toc235640636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20</w:t>
        </w:r>
        <w:r w:rsidR="00B13B51" w:rsidRPr="004F28C4">
          <w:rPr>
            <w:noProof/>
            <w:webHidden/>
            <w:sz w:val="22"/>
            <w:szCs w:val="22"/>
          </w:rPr>
          <w:fldChar w:fldCharType="end"/>
        </w:r>
      </w:hyperlink>
    </w:p>
    <w:p w14:paraId="04801395"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37" w:history="1">
        <w:r w:rsidR="00B13B51" w:rsidRPr="004F28C4">
          <w:rPr>
            <w:rStyle w:val="Hyperlink"/>
            <w:noProof/>
            <w:sz w:val="22"/>
            <w:szCs w:val="22"/>
            <w:lang w:val="vi-VN"/>
          </w:rPr>
          <w:t>1.5.3.</w:t>
        </w:r>
        <w:r w:rsidR="00B13B51" w:rsidRPr="004F28C4">
          <w:rPr>
            <w:rStyle w:val="Hyperlink"/>
            <w:noProof/>
            <w:sz w:val="22"/>
            <w:szCs w:val="22"/>
            <w:shd w:val="clear" w:color="auto" w:fill="FFFFFF"/>
          </w:rPr>
          <w:t xml:space="preserve"> Tiêu chuẩn thiết kế giao diện và trải nghiệm người dùng</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_Toc235640637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21</w:t>
        </w:r>
        <w:r w:rsidR="00B13B51" w:rsidRPr="004F28C4">
          <w:rPr>
            <w:noProof/>
            <w:webHidden/>
            <w:sz w:val="22"/>
            <w:szCs w:val="22"/>
          </w:rPr>
          <w:fldChar w:fldCharType="end"/>
        </w:r>
      </w:hyperlink>
    </w:p>
    <w:p w14:paraId="407BE683"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38" w:history="1">
        <w:r w:rsidR="00B13B51" w:rsidRPr="004F28C4">
          <w:rPr>
            <w:rStyle w:val="Hyperlink"/>
            <w:noProof/>
            <w:sz w:val="22"/>
            <w:szCs w:val="22"/>
            <w:lang w:val="vi-VN"/>
          </w:rPr>
          <w:t>1.5.4.</w:t>
        </w:r>
        <w:r w:rsidR="00B13B51" w:rsidRPr="004F28C4">
          <w:rPr>
            <w:rStyle w:val="Hyperlink"/>
            <w:noProof/>
            <w:sz w:val="22"/>
            <w:szCs w:val="22"/>
            <w:shd w:val="clear" w:color="auto" w:fill="FFFFFF"/>
          </w:rPr>
          <w:t xml:space="preserve"> Tiêu chuẩn bảo mật và an toàn dữ liệu</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_Toc235640638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21</w:t>
        </w:r>
        <w:r w:rsidR="00B13B51" w:rsidRPr="004F28C4">
          <w:rPr>
            <w:noProof/>
            <w:webHidden/>
            <w:sz w:val="22"/>
            <w:szCs w:val="22"/>
          </w:rPr>
          <w:fldChar w:fldCharType="end"/>
        </w:r>
      </w:hyperlink>
    </w:p>
    <w:p w14:paraId="6C470FF2" w14:textId="77777777" w:rsidR="00B13B51" w:rsidRPr="004F28C4" w:rsidRDefault="00AC52E1">
      <w:pPr>
        <w:pStyle w:val="TOC2"/>
        <w:rPr>
          <w:rFonts w:asciiTheme="minorHAnsi" w:eastAsiaTheme="minorEastAsia" w:hAnsiTheme="minorHAnsi" w:cstheme="minorBidi"/>
          <w:noProof/>
          <w:sz w:val="20"/>
          <w:szCs w:val="20"/>
        </w:rPr>
      </w:pPr>
      <w:hyperlink w:anchor="_Toc235640639" w:history="1">
        <w:r w:rsidR="00B13B51" w:rsidRPr="004F28C4">
          <w:rPr>
            <w:rStyle w:val="Hyperlink"/>
            <w:noProof/>
            <w:sz w:val="22"/>
            <w:szCs w:val="22"/>
          </w:rPr>
          <w:t>1.6. Kết chương</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_Toc235640639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21</w:t>
        </w:r>
        <w:r w:rsidR="00B13B51" w:rsidRPr="004F28C4">
          <w:rPr>
            <w:noProof/>
            <w:webHidden/>
            <w:sz w:val="22"/>
            <w:szCs w:val="22"/>
          </w:rPr>
          <w:fldChar w:fldCharType="end"/>
        </w:r>
      </w:hyperlink>
    </w:p>
    <w:p w14:paraId="7D3BA761" w14:textId="77777777" w:rsidR="00B13B51" w:rsidRPr="004F28C4" w:rsidRDefault="00AC52E1">
      <w:pPr>
        <w:pStyle w:val="TOC1"/>
        <w:rPr>
          <w:rFonts w:asciiTheme="minorHAnsi" w:eastAsiaTheme="minorEastAsia" w:hAnsiTheme="minorHAnsi" w:cstheme="minorBidi"/>
          <w:noProof/>
          <w:sz w:val="20"/>
          <w:szCs w:val="20"/>
        </w:rPr>
      </w:pPr>
      <w:hyperlink w:anchor="_Toc235640640" w:history="1">
        <w:r w:rsidR="00B13B51" w:rsidRPr="004F28C4">
          <w:rPr>
            <w:rStyle w:val="Hyperlink"/>
            <w:noProof/>
            <w:sz w:val="22"/>
            <w:szCs w:val="22"/>
            <w:lang w:val="vi-VN"/>
          </w:rPr>
          <w:t>CHƯƠNG 2. PHÂN TÍCH VÀ THIẾT KẾ HỆ THỐNG</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_Toc235640640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22</w:t>
        </w:r>
        <w:r w:rsidR="00B13B51" w:rsidRPr="004F28C4">
          <w:rPr>
            <w:noProof/>
            <w:webHidden/>
            <w:sz w:val="22"/>
            <w:szCs w:val="22"/>
          </w:rPr>
          <w:fldChar w:fldCharType="end"/>
        </w:r>
      </w:hyperlink>
    </w:p>
    <w:p w14:paraId="749126CD" w14:textId="77777777" w:rsidR="00B13B51" w:rsidRPr="004F28C4" w:rsidRDefault="00AC52E1">
      <w:pPr>
        <w:pStyle w:val="TOC2"/>
        <w:rPr>
          <w:rFonts w:asciiTheme="minorHAnsi" w:eastAsiaTheme="minorEastAsia" w:hAnsiTheme="minorHAnsi" w:cstheme="minorBidi"/>
          <w:noProof/>
          <w:sz w:val="20"/>
          <w:szCs w:val="20"/>
        </w:rPr>
      </w:pPr>
      <w:hyperlink w:anchor="_Toc235640641" w:history="1">
        <w:r w:rsidR="00B13B51" w:rsidRPr="004F28C4">
          <w:rPr>
            <w:rStyle w:val="Hyperlink"/>
            <w:noProof/>
            <w:sz w:val="22"/>
            <w:szCs w:val="22"/>
            <w:lang w:val="vi-VN"/>
          </w:rPr>
          <w:t>2.1. Phân tích hiện trạng và khảo sát yêu cầu</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_Toc235640641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22</w:t>
        </w:r>
        <w:r w:rsidR="00B13B51" w:rsidRPr="004F28C4">
          <w:rPr>
            <w:noProof/>
            <w:webHidden/>
            <w:sz w:val="22"/>
            <w:szCs w:val="22"/>
          </w:rPr>
          <w:fldChar w:fldCharType="end"/>
        </w:r>
      </w:hyperlink>
    </w:p>
    <w:p w14:paraId="7F8A7C55"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42" w:history="1">
        <w:r w:rsidR="00B13B51" w:rsidRPr="004F28C4">
          <w:rPr>
            <w:rStyle w:val="Hyperlink"/>
            <w:noProof/>
            <w:sz w:val="22"/>
            <w:szCs w:val="22"/>
            <w:lang w:val="vi-VN"/>
          </w:rPr>
          <w:t>2.1.1.1. Bối cảnh và xác định vấn đề</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_Toc235640642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22</w:t>
        </w:r>
        <w:r w:rsidR="00B13B51" w:rsidRPr="004F28C4">
          <w:rPr>
            <w:noProof/>
            <w:webHidden/>
            <w:sz w:val="22"/>
            <w:szCs w:val="22"/>
          </w:rPr>
          <w:fldChar w:fldCharType="end"/>
        </w:r>
      </w:hyperlink>
    </w:p>
    <w:p w14:paraId="7ED0BE70"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43" w:history="1">
        <w:r w:rsidR="00B13B51" w:rsidRPr="004F28C4">
          <w:rPr>
            <w:rStyle w:val="Hyperlink"/>
            <w:noProof/>
            <w:sz w:val="22"/>
            <w:szCs w:val="22"/>
            <w:lang w:val="vi-VN"/>
          </w:rPr>
          <w:t>2.1.1.2. Yêu cầu chức năng của phần mềm</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_Toc235640643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23</w:t>
        </w:r>
        <w:r w:rsidR="00B13B51" w:rsidRPr="004F28C4">
          <w:rPr>
            <w:noProof/>
            <w:webHidden/>
            <w:sz w:val="22"/>
            <w:szCs w:val="22"/>
          </w:rPr>
          <w:fldChar w:fldCharType="end"/>
        </w:r>
      </w:hyperlink>
    </w:p>
    <w:p w14:paraId="2926CEBE" w14:textId="77777777" w:rsidR="00B13B51" w:rsidRPr="004F28C4" w:rsidRDefault="00AC52E1">
      <w:pPr>
        <w:pStyle w:val="TOC2"/>
        <w:rPr>
          <w:rFonts w:asciiTheme="minorHAnsi" w:eastAsiaTheme="minorEastAsia" w:hAnsiTheme="minorHAnsi" w:cstheme="minorBidi"/>
          <w:noProof/>
          <w:sz w:val="20"/>
          <w:szCs w:val="20"/>
        </w:rPr>
      </w:pPr>
      <w:hyperlink w:anchor="_Toc235640644" w:history="1">
        <w:r w:rsidR="00B13B51" w:rsidRPr="004F28C4">
          <w:rPr>
            <w:rStyle w:val="Hyperlink"/>
            <w:noProof/>
            <w:sz w:val="22"/>
            <w:szCs w:val="22"/>
            <w:lang w:val="vi-VN"/>
          </w:rPr>
          <w:t>2.2. Xác định tác nhân.</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_Toc235640644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24</w:t>
        </w:r>
        <w:r w:rsidR="00B13B51" w:rsidRPr="004F28C4">
          <w:rPr>
            <w:noProof/>
            <w:webHidden/>
            <w:sz w:val="22"/>
            <w:szCs w:val="22"/>
          </w:rPr>
          <w:fldChar w:fldCharType="end"/>
        </w:r>
      </w:hyperlink>
    </w:p>
    <w:p w14:paraId="50D612D5"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45" w:history="1">
        <w:r w:rsidR="00B13B51" w:rsidRPr="004F28C4">
          <w:rPr>
            <w:rStyle w:val="Hyperlink"/>
            <w:noProof/>
            <w:sz w:val="22"/>
            <w:szCs w:val="22"/>
            <w:lang w:val="vi-VN"/>
          </w:rPr>
          <w:t>2.2.1. Tác nhân khách</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_Toc235640645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24</w:t>
        </w:r>
        <w:r w:rsidR="00B13B51" w:rsidRPr="004F28C4">
          <w:rPr>
            <w:noProof/>
            <w:webHidden/>
            <w:sz w:val="22"/>
            <w:szCs w:val="22"/>
          </w:rPr>
          <w:fldChar w:fldCharType="end"/>
        </w:r>
      </w:hyperlink>
    </w:p>
    <w:p w14:paraId="3F9D5DFB"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46" w:history="1">
        <w:r w:rsidR="00B13B51" w:rsidRPr="004F28C4">
          <w:rPr>
            <w:rStyle w:val="Hyperlink"/>
            <w:noProof/>
            <w:sz w:val="22"/>
            <w:szCs w:val="22"/>
            <w:lang w:val="vi-VN"/>
          </w:rPr>
          <w:t>2.2.1.1.</w:t>
        </w:r>
        <w:r w:rsidR="00B13B51" w:rsidRPr="004F28C4">
          <w:rPr>
            <w:rStyle w:val="Hyperlink"/>
            <w:noProof/>
            <w:sz w:val="22"/>
            <w:szCs w:val="22"/>
          </w:rPr>
          <w:t xml:space="preserve"> Tác nhân Người dùng</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_Toc235640646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25</w:t>
        </w:r>
        <w:r w:rsidR="00B13B51" w:rsidRPr="004F28C4">
          <w:rPr>
            <w:noProof/>
            <w:webHidden/>
            <w:sz w:val="22"/>
            <w:szCs w:val="22"/>
          </w:rPr>
          <w:fldChar w:fldCharType="end"/>
        </w:r>
      </w:hyperlink>
    </w:p>
    <w:p w14:paraId="132B2F8B"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47" w:history="1">
        <w:r w:rsidR="00B13B51" w:rsidRPr="004F28C4">
          <w:rPr>
            <w:rStyle w:val="Hyperlink"/>
            <w:noProof/>
            <w:sz w:val="22"/>
            <w:szCs w:val="22"/>
            <w:lang w:val="vi-VN"/>
          </w:rPr>
          <w:t>2.2.2.</w:t>
        </w:r>
        <w:r w:rsidR="00B13B51" w:rsidRPr="004F28C4">
          <w:rPr>
            <w:rStyle w:val="Hyperlink"/>
            <w:noProof/>
            <w:sz w:val="22"/>
            <w:szCs w:val="22"/>
          </w:rPr>
          <w:t xml:space="preserve"> Tác nhân Quản trị viên</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_Toc235640647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25</w:t>
        </w:r>
        <w:r w:rsidR="00B13B51" w:rsidRPr="004F28C4">
          <w:rPr>
            <w:noProof/>
            <w:webHidden/>
            <w:sz w:val="22"/>
            <w:szCs w:val="22"/>
          </w:rPr>
          <w:fldChar w:fldCharType="end"/>
        </w:r>
      </w:hyperlink>
    </w:p>
    <w:p w14:paraId="7ACB944D"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48" w:history="1">
        <w:r w:rsidR="00B13B51" w:rsidRPr="004F28C4">
          <w:rPr>
            <w:rStyle w:val="Hyperlink"/>
            <w:noProof/>
            <w:sz w:val="22"/>
            <w:szCs w:val="22"/>
            <w:lang w:val="vi-VN"/>
          </w:rPr>
          <w:t>2.2.3.</w:t>
        </w:r>
        <w:r w:rsidR="00B13B51" w:rsidRPr="004F28C4">
          <w:rPr>
            <w:rStyle w:val="Hyperlink"/>
            <w:noProof/>
            <w:sz w:val="22"/>
            <w:szCs w:val="22"/>
          </w:rPr>
          <w:t xml:space="preserve"> Tác nhân Hệ thống / Trí tuệ nhân tạo (System / AI Process)</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_Toc235640648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25</w:t>
        </w:r>
        <w:r w:rsidR="00B13B51" w:rsidRPr="004F28C4">
          <w:rPr>
            <w:noProof/>
            <w:webHidden/>
            <w:sz w:val="22"/>
            <w:szCs w:val="22"/>
          </w:rPr>
          <w:fldChar w:fldCharType="end"/>
        </w:r>
      </w:hyperlink>
    </w:p>
    <w:p w14:paraId="6F053FA3" w14:textId="77777777" w:rsidR="00B13B51" w:rsidRPr="004F28C4" w:rsidRDefault="00AC52E1">
      <w:pPr>
        <w:pStyle w:val="TOC2"/>
        <w:rPr>
          <w:rFonts w:asciiTheme="minorHAnsi" w:eastAsiaTheme="minorEastAsia" w:hAnsiTheme="minorHAnsi" w:cstheme="minorBidi"/>
          <w:noProof/>
          <w:sz w:val="20"/>
          <w:szCs w:val="20"/>
        </w:rPr>
      </w:pPr>
      <w:hyperlink w:anchor="_Toc235640649" w:history="1">
        <w:r w:rsidR="00B13B51" w:rsidRPr="004F28C4">
          <w:rPr>
            <w:rStyle w:val="Hyperlink"/>
            <w:noProof/>
            <w:sz w:val="22"/>
            <w:szCs w:val="22"/>
            <w:lang w:val="vi-VN"/>
          </w:rPr>
          <w:t>2.3. Biểu đồ UseCase</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_Toc235640649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27</w:t>
        </w:r>
        <w:r w:rsidR="00B13B51" w:rsidRPr="004F28C4">
          <w:rPr>
            <w:noProof/>
            <w:webHidden/>
            <w:sz w:val="22"/>
            <w:szCs w:val="22"/>
          </w:rPr>
          <w:fldChar w:fldCharType="end"/>
        </w:r>
      </w:hyperlink>
    </w:p>
    <w:p w14:paraId="37673F2F"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50" w:history="1">
        <w:r w:rsidR="00B13B51" w:rsidRPr="004F28C4">
          <w:rPr>
            <w:rStyle w:val="Hyperlink"/>
            <w:noProof/>
            <w:sz w:val="22"/>
            <w:szCs w:val="22"/>
            <w:lang w:val="vi-VN"/>
          </w:rPr>
          <w:t>2.3.1. Biểu đồ UseCase tổng quát</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_Toc235640650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27</w:t>
        </w:r>
        <w:r w:rsidR="00B13B51" w:rsidRPr="004F28C4">
          <w:rPr>
            <w:noProof/>
            <w:webHidden/>
            <w:sz w:val="22"/>
            <w:szCs w:val="22"/>
          </w:rPr>
          <w:fldChar w:fldCharType="end"/>
        </w:r>
      </w:hyperlink>
    </w:p>
    <w:p w14:paraId="0EEFC85E" w14:textId="77777777" w:rsidR="00B13B51" w:rsidRPr="004F28C4" w:rsidRDefault="00AC52E1">
      <w:pPr>
        <w:pStyle w:val="TOC2"/>
        <w:rPr>
          <w:rFonts w:asciiTheme="minorHAnsi" w:eastAsiaTheme="minorEastAsia" w:hAnsiTheme="minorHAnsi" w:cstheme="minorBidi"/>
          <w:noProof/>
          <w:sz w:val="20"/>
          <w:szCs w:val="20"/>
        </w:rPr>
      </w:pPr>
      <w:hyperlink w:anchor="_Toc235640651" w:history="1">
        <w:r w:rsidR="00B13B51" w:rsidRPr="004F28C4">
          <w:rPr>
            <w:rStyle w:val="Hyperlink"/>
            <w:noProof/>
            <w:sz w:val="22"/>
            <w:szCs w:val="22"/>
            <w:lang w:val="vi-VN"/>
          </w:rPr>
          <w:t>2.4. Đặc tả Use Case và phân tích chức năng hệ thống</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_Toc235640651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28</w:t>
        </w:r>
        <w:r w:rsidR="00B13B51" w:rsidRPr="004F28C4">
          <w:rPr>
            <w:noProof/>
            <w:webHidden/>
            <w:sz w:val="22"/>
            <w:szCs w:val="22"/>
          </w:rPr>
          <w:fldChar w:fldCharType="end"/>
        </w:r>
      </w:hyperlink>
    </w:p>
    <w:p w14:paraId="1FE66CE8"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52" w:history="1">
        <w:r w:rsidR="00B13B51" w:rsidRPr="004F28C4">
          <w:rPr>
            <w:rStyle w:val="Hyperlink"/>
            <w:noProof/>
            <w:sz w:val="22"/>
            <w:szCs w:val="22"/>
            <w:lang w:val="vi-VN"/>
          </w:rPr>
          <w:t>2.4.1. Các biểu đồ useCase khác</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_Toc235640652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28</w:t>
        </w:r>
        <w:r w:rsidR="00B13B51" w:rsidRPr="004F28C4">
          <w:rPr>
            <w:noProof/>
            <w:webHidden/>
            <w:sz w:val="22"/>
            <w:szCs w:val="22"/>
          </w:rPr>
          <w:fldChar w:fldCharType="end"/>
        </w:r>
      </w:hyperlink>
    </w:p>
    <w:p w14:paraId="65ECC0F1" w14:textId="77777777" w:rsidR="00B13B51" w:rsidRPr="004F28C4" w:rsidRDefault="00AC52E1">
      <w:pPr>
        <w:pStyle w:val="TOC2"/>
        <w:rPr>
          <w:rFonts w:asciiTheme="minorHAnsi" w:eastAsiaTheme="minorEastAsia" w:hAnsiTheme="minorHAnsi" w:cstheme="minorBidi"/>
          <w:noProof/>
          <w:sz w:val="20"/>
          <w:szCs w:val="20"/>
        </w:rPr>
      </w:pPr>
      <w:hyperlink w:anchor="_Toc235640653" w:history="1">
        <w:r w:rsidR="00B13B51" w:rsidRPr="004F28C4">
          <w:rPr>
            <w:rStyle w:val="Hyperlink"/>
            <w:i/>
            <w:noProof/>
            <w:sz w:val="22"/>
            <w:szCs w:val="22"/>
            <w:lang w:val="vi-VN"/>
          </w:rPr>
          <w:t>2.5.</w:t>
        </w:r>
        <w:r w:rsidR="00B13B51" w:rsidRPr="004F28C4">
          <w:rPr>
            <w:rStyle w:val="Hyperlink"/>
            <w:i/>
            <w:noProof/>
            <w:sz w:val="22"/>
            <w:szCs w:val="22"/>
          </w:rPr>
          <w:t xml:space="preserve"> Biểu</w:t>
        </w:r>
        <w:r w:rsidR="00B13B51" w:rsidRPr="004F28C4">
          <w:rPr>
            <w:rStyle w:val="Hyperlink"/>
            <w:i/>
            <w:noProof/>
            <w:sz w:val="22"/>
            <w:szCs w:val="22"/>
            <w:lang w:val="vi-VN"/>
          </w:rPr>
          <w:t xml:space="preserve"> đồ hoạt động</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_Toc235640653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54</w:t>
        </w:r>
        <w:r w:rsidR="00B13B51" w:rsidRPr="004F28C4">
          <w:rPr>
            <w:noProof/>
            <w:webHidden/>
            <w:sz w:val="22"/>
            <w:szCs w:val="22"/>
          </w:rPr>
          <w:fldChar w:fldCharType="end"/>
        </w:r>
      </w:hyperlink>
    </w:p>
    <w:p w14:paraId="46B2D463"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54" w:history="1">
        <w:r w:rsidR="00B13B51" w:rsidRPr="004F28C4">
          <w:rPr>
            <w:rStyle w:val="Hyperlink"/>
            <w:noProof/>
            <w:sz w:val="22"/>
            <w:szCs w:val="22"/>
            <w:lang w:val="vi-VN"/>
          </w:rPr>
          <w:t>2.5.1. Biểu đồ hoạt động chức năng Authentication</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_Toc235640654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54</w:t>
        </w:r>
        <w:r w:rsidR="00B13B51" w:rsidRPr="004F28C4">
          <w:rPr>
            <w:noProof/>
            <w:webHidden/>
            <w:sz w:val="22"/>
            <w:szCs w:val="22"/>
          </w:rPr>
          <w:fldChar w:fldCharType="end"/>
        </w:r>
      </w:hyperlink>
    </w:p>
    <w:p w14:paraId="558AB6F3"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55" w:history="1">
        <w:r w:rsidR="00B13B51" w:rsidRPr="004F28C4">
          <w:rPr>
            <w:rStyle w:val="Hyperlink"/>
            <w:noProof/>
            <w:sz w:val="22"/>
            <w:szCs w:val="22"/>
            <w:lang w:val="vi-VN"/>
          </w:rPr>
          <w:t>2.5.2. Biểu đồ hoạt động chức năng quản lý bài viết và tương tác</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_Toc235640655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63</w:t>
        </w:r>
        <w:r w:rsidR="00B13B51" w:rsidRPr="004F28C4">
          <w:rPr>
            <w:noProof/>
            <w:webHidden/>
            <w:sz w:val="22"/>
            <w:szCs w:val="22"/>
          </w:rPr>
          <w:fldChar w:fldCharType="end"/>
        </w:r>
      </w:hyperlink>
    </w:p>
    <w:p w14:paraId="45997213"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56" w:history="1">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_Toc235640656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64</w:t>
        </w:r>
        <w:r w:rsidR="00B13B51" w:rsidRPr="004F28C4">
          <w:rPr>
            <w:noProof/>
            <w:webHidden/>
            <w:sz w:val="22"/>
            <w:szCs w:val="22"/>
          </w:rPr>
          <w:fldChar w:fldCharType="end"/>
        </w:r>
      </w:hyperlink>
    </w:p>
    <w:p w14:paraId="2ABA2F07"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57" w:history="1">
        <w:r w:rsidR="00B13B51" w:rsidRPr="004F28C4">
          <w:rPr>
            <w:rStyle w:val="Hyperlink"/>
            <w:noProof/>
            <w:sz w:val="22"/>
            <w:szCs w:val="22"/>
            <w:lang w:val="vi-VN"/>
          </w:rPr>
          <w:t>2.5.3. Biểu đồ hoạt động chức năng truyền thông và kết nối</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_Toc235640657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68</w:t>
        </w:r>
        <w:r w:rsidR="00B13B51" w:rsidRPr="004F28C4">
          <w:rPr>
            <w:noProof/>
            <w:webHidden/>
            <w:sz w:val="22"/>
            <w:szCs w:val="22"/>
          </w:rPr>
          <w:fldChar w:fldCharType="end"/>
        </w:r>
      </w:hyperlink>
    </w:p>
    <w:p w14:paraId="43AAD724" w14:textId="77777777" w:rsidR="00B13B51" w:rsidRPr="004F28C4" w:rsidRDefault="00AC52E1">
      <w:pPr>
        <w:pStyle w:val="TOC2"/>
        <w:rPr>
          <w:rFonts w:asciiTheme="minorHAnsi" w:eastAsiaTheme="minorEastAsia" w:hAnsiTheme="minorHAnsi" w:cstheme="minorBidi"/>
          <w:noProof/>
          <w:sz w:val="20"/>
          <w:szCs w:val="20"/>
        </w:rPr>
      </w:pPr>
      <w:hyperlink w:anchor="_Toc235640658" w:history="1">
        <w:r w:rsidR="00B13B51" w:rsidRPr="004F28C4">
          <w:rPr>
            <w:rStyle w:val="Hyperlink"/>
            <w:noProof/>
            <w:sz w:val="22"/>
            <w:szCs w:val="22"/>
            <w:lang w:val="vi-VN"/>
          </w:rPr>
          <w:t>2.6.</w:t>
        </w:r>
        <w:r w:rsidR="00B13B51" w:rsidRPr="004F28C4">
          <w:rPr>
            <w:rStyle w:val="Hyperlink"/>
            <w:noProof/>
            <w:sz w:val="22"/>
            <w:szCs w:val="22"/>
          </w:rPr>
          <w:t xml:space="preserve"> Biểu</w:t>
        </w:r>
        <w:r w:rsidR="00B13B51" w:rsidRPr="004F28C4">
          <w:rPr>
            <w:rStyle w:val="Hyperlink"/>
            <w:noProof/>
            <w:sz w:val="22"/>
            <w:szCs w:val="22"/>
            <w:lang w:val="vi-VN"/>
          </w:rPr>
          <w:t xml:space="preserve"> đồ tuần tự</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_Toc235640658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75</w:t>
        </w:r>
        <w:r w:rsidR="00B13B51" w:rsidRPr="004F28C4">
          <w:rPr>
            <w:noProof/>
            <w:webHidden/>
            <w:sz w:val="22"/>
            <w:szCs w:val="22"/>
          </w:rPr>
          <w:fldChar w:fldCharType="end"/>
        </w:r>
      </w:hyperlink>
    </w:p>
    <w:p w14:paraId="0C0C5161" w14:textId="77777777" w:rsidR="00B13B51" w:rsidRPr="004F28C4" w:rsidRDefault="00AC52E1" w:rsidP="00B13B51">
      <w:pPr>
        <w:pStyle w:val="TOC3"/>
        <w:tabs>
          <w:tab w:val="right" w:leader="dot" w:pos="8778"/>
        </w:tabs>
        <w:rPr>
          <w:rFonts w:asciiTheme="minorHAnsi" w:eastAsiaTheme="minorEastAsia" w:hAnsiTheme="minorHAnsi" w:cstheme="minorBidi"/>
          <w:noProof/>
          <w:sz w:val="20"/>
          <w:szCs w:val="20"/>
        </w:rPr>
      </w:pPr>
      <w:hyperlink w:anchor="_Toc235640659" w:history="1">
        <w:r w:rsidR="00B13B51" w:rsidRPr="004F28C4">
          <w:rPr>
            <w:rStyle w:val="Hyperlink"/>
            <w:noProof/>
            <w:sz w:val="22"/>
            <w:szCs w:val="22"/>
            <w:lang w:val="vi-VN"/>
          </w:rPr>
          <w:t>2.6.1. Biểu đồ tuần tự chức năng đăng ký</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_Toc235640659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75</w:t>
        </w:r>
        <w:r w:rsidR="00B13B51" w:rsidRPr="004F28C4">
          <w:rPr>
            <w:noProof/>
            <w:webHidden/>
            <w:sz w:val="22"/>
            <w:szCs w:val="22"/>
          </w:rPr>
          <w:fldChar w:fldCharType="end"/>
        </w:r>
      </w:hyperlink>
    </w:p>
    <w:p w14:paraId="4F9AACC9"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62" w:history="1">
        <w:r w:rsidR="00B13B51" w:rsidRPr="004F28C4">
          <w:rPr>
            <w:rStyle w:val="Hyperlink"/>
            <w:noProof/>
            <w:sz w:val="22"/>
            <w:szCs w:val="22"/>
            <w:lang w:val="vi-VN"/>
          </w:rPr>
          <w:t>2.6.2. Biểu đồ tuần tự chức năng đăng nhập</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_Toc235640662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76</w:t>
        </w:r>
        <w:r w:rsidR="00B13B51" w:rsidRPr="004F28C4">
          <w:rPr>
            <w:noProof/>
            <w:webHidden/>
            <w:sz w:val="22"/>
            <w:szCs w:val="22"/>
          </w:rPr>
          <w:fldChar w:fldCharType="end"/>
        </w:r>
      </w:hyperlink>
    </w:p>
    <w:p w14:paraId="7BE37DD9"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65" w:history="1">
        <w:r w:rsidR="00B13B51" w:rsidRPr="004F28C4">
          <w:rPr>
            <w:rStyle w:val="Hyperlink"/>
            <w:noProof/>
            <w:sz w:val="22"/>
            <w:szCs w:val="22"/>
            <w:lang w:val="vi-VN"/>
          </w:rPr>
          <w:t>2.6.3. Biểu đồ tuần tự chức năng đăng bài có tích hợp AI</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_Toc235640665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76</w:t>
        </w:r>
        <w:r w:rsidR="00B13B51" w:rsidRPr="004F28C4">
          <w:rPr>
            <w:noProof/>
            <w:webHidden/>
            <w:sz w:val="22"/>
            <w:szCs w:val="22"/>
          </w:rPr>
          <w:fldChar w:fldCharType="end"/>
        </w:r>
      </w:hyperlink>
    </w:p>
    <w:p w14:paraId="615FDE13"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67" w:history="1">
        <w:r w:rsidR="00B13B51" w:rsidRPr="004F28C4">
          <w:rPr>
            <w:rStyle w:val="Hyperlink"/>
            <w:noProof/>
            <w:sz w:val="22"/>
            <w:szCs w:val="22"/>
            <w:lang w:val="vi-VN"/>
          </w:rPr>
          <w:t>2.6.4. Biểu đồ tuần tự chức năng bình luận</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_Toc235640667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77</w:t>
        </w:r>
        <w:r w:rsidR="00B13B51" w:rsidRPr="004F28C4">
          <w:rPr>
            <w:noProof/>
            <w:webHidden/>
            <w:sz w:val="22"/>
            <w:szCs w:val="22"/>
          </w:rPr>
          <w:fldChar w:fldCharType="end"/>
        </w:r>
      </w:hyperlink>
    </w:p>
    <w:p w14:paraId="35D75CA3"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68" w:history="1">
        <w:r w:rsidR="00B13B51" w:rsidRPr="004F28C4">
          <w:rPr>
            <w:rStyle w:val="Hyperlink"/>
            <w:noProof/>
            <w:sz w:val="22"/>
            <w:szCs w:val="22"/>
            <w:lang w:val="vi-VN"/>
          </w:rPr>
          <w:t>2.6.5. Biểu đồ tuần tự chức năng bày tỏ cảm xúc</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_Toc235640668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78</w:t>
        </w:r>
        <w:r w:rsidR="00B13B51" w:rsidRPr="004F28C4">
          <w:rPr>
            <w:noProof/>
            <w:webHidden/>
            <w:sz w:val="22"/>
            <w:szCs w:val="22"/>
          </w:rPr>
          <w:fldChar w:fldCharType="end"/>
        </w:r>
      </w:hyperlink>
    </w:p>
    <w:p w14:paraId="2209BBF9"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69" w:history="1">
        <w:r w:rsidR="00B13B51" w:rsidRPr="004F28C4">
          <w:rPr>
            <w:rStyle w:val="Hyperlink"/>
            <w:noProof/>
            <w:sz w:val="22"/>
            <w:szCs w:val="22"/>
            <w:lang w:val="vi-VN"/>
          </w:rPr>
          <w:t>2.6.6. Biểu đồ tuần tự chức năng theo dõi</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_Toc235640669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78</w:t>
        </w:r>
        <w:r w:rsidR="00B13B51" w:rsidRPr="004F28C4">
          <w:rPr>
            <w:noProof/>
            <w:webHidden/>
            <w:sz w:val="22"/>
            <w:szCs w:val="22"/>
          </w:rPr>
          <w:fldChar w:fldCharType="end"/>
        </w:r>
      </w:hyperlink>
    </w:p>
    <w:p w14:paraId="6A7D025E"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70" w:history="1">
        <w:r w:rsidR="00B13B51" w:rsidRPr="004F28C4">
          <w:rPr>
            <w:rStyle w:val="Hyperlink"/>
            <w:noProof/>
            <w:sz w:val="22"/>
            <w:szCs w:val="22"/>
            <w:lang w:val="vi-VN"/>
          </w:rPr>
          <w:t>2.6.7. Biểu đồ tuần tự chức năng Hastag</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_Toc235640670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79</w:t>
        </w:r>
        <w:r w:rsidR="00B13B51" w:rsidRPr="004F28C4">
          <w:rPr>
            <w:noProof/>
            <w:webHidden/>
            <w:sz w:val="22"/>
            <w:szCs w:val="22"/>
          </w:rPr>
          <w:fldChar w:fldCharType="end"/>
        </w:r>
      </w:hyperlink>
    </w:p>
    <w:p w14:paraId="58D0B1DB"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71" w:history="1">
        <w:r w:rsidR="00B13B51" w:rsidRPr="004F28C4">
          <w:rPr>
            <w:rStyle w:val="Hyperlink"/>
            <w:noProof/>
            <w:sz w:val="22"/>
            <w:szCs w:val="22"/>
            <w:lang w:val="vi-VN"/>
          </w:rPr>
          <w:t>2.6.8. Biểu đồ tuần tự chức năng Story</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_Toc235640671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80</w:t>
        </w:r>
        <w:r w:rsidR="00B13B51" w:rsidRPr="004F28C4">
          <w:rPr>
            <w:noProof/>
            <w:webHidden/>
            <w:sz w:val="22"/>
            <w:szCs w:val="22"/>
          </w:rPr>
          <w:fldChar w:fldCharType="end"/>
        </w:r>
      </w:hyperlink>
    </w:p>
    <w:p w14:paraId="5943F300"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72" w:history="1">
        <w:r w:rsidR="00B13B51" w:rsidRPr="004F28C4">
          <w:rPr>
            <w:rStyle w:val="Hyperlink"/>
            <w:noProof/>
            <w:sz w:val="22"/>
            <w:szCs w:val="22"/>
            <w:lang w:val="vi-VN"/>
          </w:rPr>
          <w:t>2.6.9. Biểu đồ tuần tự chức năng nhắn tin</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_Toc235640672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80</w:t>
        </w:r>
        <w:r w:rsidR="00B13B51" w:rsidRPr="004F28C4">
          <w:rPr>
            <w:noProof/>
            <w:webHidden/>
            <w:sz w:val="22"/>
            <w:szCs w:val="22"/>
          </w:rPr>
          <w:fldChar w:fldCharType="end"/>
        </w:r>
      </w:hyperlink>
    </w:p>
    <w:p w14:paraId="1ECE3C0A" w14:textId="77777777" w:rsidR="00B13B51" w:rsidRPr="004F28C4" w:rsidRDefault="00AC52E1">
      <w:pPr>
        <w:pStyle w:val="TOC2"/>
        <w:rPr>
          <w:rFonts w:asciiTheme="minorHAnsi" w:eastAsiaTheme="minorEastAsia" w:hAnsiTheme="minorHAnsi" w:cstheme="minorBidi"/>
          <w:noProof/>
          <w:sz w:val="20"/>
          <w:szCs w:val="20"/>
        </w:rPr>
      </w:pPr>
      <w:hyperlink w:anchor="_Toc235640673" w:history="1">
        <w:r w:rsidR="00B13B51" w:rsidRPr="004F28C4">
          <w:rPr>
            <w:rStyle w:val="Hyperlink"/>
            <w:i/>
            <w:noProof/>
            <w:sz w:val="22"/>
            <w:szCs w:val="22"/>
          </w:rPr>
          <w:t>2.7. Biểu đồ lớp</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_Toc235640673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80</w:t>
        </w:r>
        <w:r w:rsidR="00B13B51" w:rsidRPr="004F28C4">
          <w:rPr>
            <w:noProof/>
            <w:webHidden/>
            <w:sz w:val="22"/>
            <w:szCs w:val="22"/>
          </w:rPr>
          <w:fldChar w:fldCharType="end"/>
        </w:r>
      </w:hyperlink>
    </w:p>
    <w:p w14:paraId="68E21AD4"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74" w:history="1">
        <w:r w:rsidR="00B13B51" w:rsidRPr="004F28C4">
          <w:rPr>
            <w:rStyle w:val="Hyperlink"/>
            <w:noProof/>
            <w:sz w:val="22"/>
            <w:szCs w:val="22"/>
            <w:lang w:val="vi-VN"/>
          </w:rPr>
          <w:t>2.7.1. Xác định mối quan hệ giữa các thực thể trong cơ sở dữ liệu</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_Toc235640674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80</w:t>
        </w:r>
        <w:r w:rsidR="00B13B51" w:rsidRPr="004F28C4">
          <w:rPr>
            <w:noProof/>
            <w:webHidden/>
            <w:sz w:val="22"/>
            <w:szCs w:val="22"/>
          </w:rPr>
          <w:fldChar w:fldCharType="end"/>
        </w:r>
      </w:hyperlink>
    </w:p>
    <w:p w14:paraId="452C36FE" w14:textId="77777777" w:rsidR="00B13B51" w:rsidRPr="004F28C4" w:rsidRDefault="00AC52E1">
      <w:pPr>
        <w:pStyle w:val="TOC3"/>
        <w:tabs>
          <w:tab w:val="right" w:leader="dot" w:pos="8778"/>
        </w:tabs>
        <w:rPr>
          <w:rFonts w:asciiTheme="minorHAnsi" w:eastAsiaTheme="minorEastAsia" w:hAnsiTheme="minorHAnsi" w:cstheme="minorBidi"/>
          <w:noProof/>
          <w:sz w:val="20"/>
          <w:szCs w:val="20"/>
        </w:rPr>
      </w:pPr>
      <w:hyperlink w:anchor="_Toc235640675" w:history="1">
        <w:r w:rsidR="00B13B51" w:rsidRPr="004F28C4">
          <w:rPr>
            <w:rStyle w:val="Hyperlink"/>
            <w:noProof/>
            <w:sz w:val="22"/>
            <w:szCs w:val="22"/>
            <w:lang w:val="vi-VN"/>
          </w:rPr>
          <w:t>2.7.2. Mô tả chi tiết các bảng dữ liệu</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_Toc235640675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85</w:t>
        </w:r>
        <w:r w:rsidR="00B13B51" w:rsidRPr="004F28C4">
          <w:rPr>
            <w:noProof/>
            <w:webHidden/>
            <w:sz w:val="22"/>
            <w:szCs w:val="22"/>
          </w:rPr>
          <w:fldChar w:fldCharType="end"/>
        </w:r>
      </w:hyperlink>
    </w:p>
    <w:p w14:paraId="4C469167" w14:textId="77777777" w:rsidR="00B13B51" w:rsidRPr="004F28C4" w:rsidRDefault="00AC52E1">
      <w:pPr>
        <w:pStyle w:val="TOC2"/>
        <w:rPr>
          <w:rFonts w:asciiTheme="minorHAnsi" w:eastAsiaTheme="minorEastAsia" w:hAnsiTheme="minorHAnsi" w:cstheme="minorBidi"/>
          <w:noProof/>
          <w:sz w:val="20"/>
          <w:szCs w:val="20"/>
        </w:rPr>
      </w:pPr>
      <w:hyperlink w:anchor="_Toc235640676" w:history="1">
        <w:r w:rsidR="00B13B51" w:rsidRPr="004F28C4">
          <w:rPr>
            <w:rStyle w:val="Hyperlink"/>
            <w:noProof/>
            <w:kern w:val="32"/>
            <w:sz w:val="22"/>
            <w:szCs w:val="22"/>
          </w:rPr>
          <w:t>2.8.</w:t>
        </w:r>
        <w:r w:rsidR="00B13B51" w:rsidRPr="004F28C4">
          <w:rPr>
            <w:rStyle w:val="Hyperlink"/>
            <w:noProof/>
            <w:sz w:val="22"/>
            <w:szCs w:val="22"/>
          </w:rPr>
          <w:t xml:space="preserve"> Kết</w:t>
        </w:r>
        <w:r w:rsidR="00B13B51" w:rsidRPr="004F28C4">
          <w:rPr>
            <w:rStyle w:val="Hyperlink"/>
            <w:noProof/>
            <w:sz w:val="22"/>
            <w:szCs w:val="22"/>
            <w:lang w:val="vi-VN"/>
          </w:rPr>
          <w:t xml:space="preserve"> chương</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_Toc235640676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91</w:t>
        </w:r>
        <w:r w:rsidR="00B13B51" w:rsidRPr="004F28C4">
          <w:rPr>
            <w:noProof/>
            <w:webHidden/>
            <w:sz w:val="22"/>
            <w:szCs w:val="22"/>
          </w:rPr>
          <w:fldChar w:fldCharType="end"/>
        </w:r>
      </w:hyperlink>
    </w:p>
    <w:p w14:paraId="4A45022C" w14:textId="77777777" w:rsidR="00B13B51" w:rsidRPr="004F28C4" w:rsidRDefault="00AC52E1">
      <w:pPr>
        <w:pStyle w:val="TOC1"/>
        <w:rPr>
          <w:rFonts w:asciiTheme="minorHAnsi" w:eastAsiaTheme="minorEastAsia" w:hAnsiTheme="minorHAnsi" w:cstheme="minorBidi"/>
          <w:noProof/>
          <w:sz w:val="20"/>
          <w:szCs w:val="20"/>
        </w:rPr>
      </w:pPr>
      <w:hyperlink w:anchor="_Toc235640677" w:history="1">
        <w:r w:rsidR="00B13B51" w:rsidRPr="004F28C4">
          <w:rPr>
            <w:rStyle w:val="Hyperlink"/>
            <w:noProof/>
            <w:sz w:val="22"/>
            <w:szCs w:val="22"/>
          </w:rPr>
          <w:t>KẾT LUẬN VÀ HƯỚNG PHÁT TRIỂN</w:t>
        </w:r>
        <w:r w:rsidR="00B13B51" w:rsidRPr="004F28C4">
          <w:rPr>
            <w:noProof/>
            <w:webHidden/>
            <w:sz w:val="22"/>
            <w:szCs w:val="22"/>
          </w:rPr>
          <w:tab/>
        </w:r>
        <w:r w:rsidR="00B13B51" w:rsidRPr="004F28C4">
          <w:rPr>
            <w:noProof/>
            <w:webHidden/>
            <w:sz w:val="22"/>
            <w:szCs w:val="22"/>
          </w:rPr>
          <w:fldChar w:fldCharType="begin"/>
        </w:r>
        <w:r w:rsidR="00B13B51" w:rsidRPr="004F28C4">
          <w:rPr>
            <w:noProof/>
            <w:webHidden/>
            <w:sz w:val="22"/>
            <w:szCs w:val="22"/>
          </w:rPr>
          <w:instrText xml:space="preserve"> PAGEREF _Toc235640677 \h </w:instrText>
        </w:r>
        <w:r w:rsidR="00B13B51" w:rsidRPr="004F28C4">
          <w:rPr>
            <w:noProof/>
            <w:webHidden/>
            <w:sz w:val="22"/>
            <w:szCs w:val="22"/>
          </w:rPr>
        </w:r>
        <w:r w:rsidR="00B13B51" w:rsidRPr="004F28C4">
          <w:rPr>
            <w:noProof/>
            <w:webHidden/>
            <w:sz w:val="22"/>
            <w:szCs w:val="22"/>
          </w:rPr>
          <w:fldChar w:fldCharType="separate"/>
        </w:r>
        <w:r w:rsidR="00B13B51" w:rsidRPr="004F28C4">
          <w:rPr>
            <w:noProof/>
            <w:webHidden/>
            <w:sz w:val="22"/>
            <w:szCs w:val="22"/>
          </w:rPr>
          <w:t>92</w:t>
        </w:r>
        <w:r w:rsidR="00B13B51" w:rsidRPr="004F28C4">
          <w:rPr>
            <w:noProof/>
            <w:webHidden/>
            <w:sz w:val="22"/>
            <w:szCs w:val="22"/>
          </w:rPr>
          <w:fldChar w:fldCharType="end"/>
        </w:r>
      </w:hyperlink>
    </w:p>
    <w:p w14:paraId="54711F16" w14:textId="77777777" w:rsidR="0056483C" w:rsidRPr="004F28C4" w:rsidRDefault="00A1099B" w:rsidP="00383918">
      <w:pPr>
        <w:spacing w:line="360" w:lineRule="auto"/>
        <w:jc w:val="both"/>
        <w:rPr>
          <w:sz w:val="22"/>
          <w:szCs w:val="22"/>
        </w:rPr>
      </w:pPr>
      <w:r w:rsidRPr="004F28C4">
        <w:rPr>
          <w:sz w:val="22"/>
          <w:szCs w:val="22"/>
        </w:rPr>
        <w:fldChar w:fldCharType="end"/>
      </w:r>
    </w:p>
    <w:p w14:paraId="12C26550" w14:textId="77777777" w:rsidR="0056483C" w:rsidRPr="004F28C4" w:rsidRDefault="00A1099B" w:rsidP="00383918">
      <w:pPr>
        <w:spacing w:line="360" w:lineRule="auto"/>
        <w:jc w:val="both"/>
        <w:rPr>
          <w:sz w:val="22"/>
          <w:szCs w:val="22"/>
        </w:rPr>
      </w:pPr>
      <w:r w:rsidRPr="004F28C4">
        <w:rPr>
          <w:sz w:val="22"/>
          <w:szCs w:val="22"/>
        </w:rPr>
        <w:br w:type="page"/>
      </w:r>
    </w:p>
    <w:p w14:paraId="46B56B21" w14:textId="77777777" w:rsidR="0056483C" w:rsidRPr="004F28C4" w:rsidRDefault="00A1099B" w:rsidP="00383918">
      <w:pPr>
        <w:pStyle w:val="Heading1"/>
        <w:numPr>
          <w:ilvl w:val="0"/>
          <w:numId w:val="0"/>
        </w:numPr>
        <w:spacing w:before="0" w:after="0" w:line="360" w:lineRule="auto"/>
        <w:ind w:left="720" w:firstLine="720"/>
        <w:rPr>
          <w:rFonts w:cs="Times New Roman"/>
          <w:sz w:val="28"/>
          <w:szCs w:val="30"/>
        </w:rPr>
      </w:pPr>
      <w:bookmarkStart w:id="2" w:name="_Toc235640609"/>
      <w:r w:rsidRPr="004F28C4">
        <w:rPr>
          <w:rFonts w:cs="Times New Roman"/>
          <w:sz w:val="28"/>
          <w:szCs w:val="30"/>
        </w:rPr>
        <w:lastRenderedPageBreak/>
        <w:t>LỜI CẢM ƠN</w:t>
      </w:r>
      <w:bookmarkEnd w:id="2"/>
    </w:p>
    <w:p w14:paraId="38DBAC40" w14:textId="77777777" w:rsidR="004D2867" w:rsidRPr="004F28C4" w:rsidRDefault="004D2867" w:rsidP="004F28C4">
      <w:pPr>
        <w:spacing w:line="360" w:lineRule="auto"/>
        <w:ind w:firstLine="720"/>
        <w:jc w:val="both"/>
      </w:pPr>
      <w:r w:rsidRPr="004F28C4">
        <w:t>Trong suốt quá trình học tập và thực hiện đồ án tốt nghiệp này, em đã nhận được sự hướng dẫn và động viên từ các quý thầy cô, gia đình cùng bạn bè. Em xin được gửi lời tri ân sâu sắc nhất đến tất cả mọi người.</w:t>
      </w:r>
    </w:p>
    <w:p w14:paraId="5E6BF63B" w14:textId="77777777" w:rsidR="004D2867" w:rsidRPr="004F28C4" w:rsidRDefault="004D2867" w:rsidP="004F28C4">
      <w:pPr>
        <w:spacing w:line="360" w:lineRule="auto"/>
        <w:ind w:firstLine="720"/>
        <w:jc w:val="both"/>
      </w:pPr>
      <w:r w:rsidRPr="004F28C4">
        <w:t xml:space="preserve">Đặc biệt, em xin bày tỏ lòng biết ơn chân thành tới </w:t>
      </w:r>
      <w:r w:rsidRPr="004F28C4">
        <w:rPr>
          <w:bCs/>
        </w:rPr>
        <w:t>TS. Nguyễn Thị Hữu Phương</w:t>
      </w:r>
      <w:r w:rsidRPr="004F28C4">
        <w:t xml:space="preserve"> – Giảng viên Bộ môn Công nghệ Phần mềm, Trường Đại học Mỏ - Địa chất. Cô là người đã trực tiếp hướng dẫn, định hướng và tận tình chỉ bảo em từ những ngày đầu tiên nhận đề tài. Những lời góp ý chuyên môn của Cô đã giúp em tháo gỡ nhiều khó khăn, hoàn thiện sản phẩm và rèn luyện tư duy thực tế của một kỹ sư phần mềm.</w:t>
      </w:r>
    </w:p>
    <w:p w14:paraId="6ED20D3F" w14:textId="77777777" w:rsidR="004D2867" w:rsidRPr="004F28C4" w:rsidRDefault="004D2867" w:rsidP="004F28C4">
      <w:pPr>
        <w:spacing w:line="360" w:lineRule="auto"/>
        <w:ind w:firstLine="720"/>
        <w:jc w:val="both"/>
      </w:pPr>
      <w:r w:rsidRPr="004F28C4">
        <w:t>Tiếp đó, em xin trân trọng cảm ơn Ban Giám hiệu cùng tập thể cán bộ, giảng viên Khoa Công nghệ Thông tin - Trường Đại học Mỏ - Địa chất. Quãng thời gian học tập tại trường đã trang bị cho em những kiến thức nền tảng và một môi trường rèn luyện tốt để chuẩn bị bước vào con đường sự nghiệp.</w:t>
      </w:r>
    </w:p>
    <w:p w14:paraId="0B532599" w14:textId="77777777" w:rsidR="004D2867" w:rsidRPr="004F28C4" w:rsidRDefault="004D2867" w:rsidP="004F28C4">
      <w:pPr>
        <w:spacing w:line="360" w:lineRule="auto"/>
        <w:ind w:firstLine="720"/>
        <w:jc w:val="both"/>
      </w:pPr>
      <w:r w:rsidRPr="004F28C4">
        <w:t>Em cũng xin gửi lời cảm ơn đến gia đình, những người bạn và các anh chị đồng nghiệp đã luôn động viên, chia sẻ tài liệu và đưa ra những ý kiến đóng góp thiết thực để em có thể hoàn thành tốt đồ án này.</w:t>
      </w:r>
    </w:p>
    <w:p w14:paraId="0FD60DDD" w14:textId="77777777" w:rsidR="004D2867" w:rsidRPr="004F28C4" w:rsidRDefault="004D2867" w:rsidP="004F28C4">
      <w:pPr>
        <w:spacing w:line="360" w:lineRule="auto"/>
        <w:ind w:firstLine="720"/>
        <w:jc w:val="both"/>
      </w:pPr>
      <w:r w:rsidRPr="004F28C4">
        <w:t>Dù đã nỗ lực hết sức mình, nhưng do giới hạn về mặt thời gian cũng như kinh nghiệm thực tiễn chưa nhiều, đồ án chắc chắn vẫn còn những thiếu sót. Em rất mong nhận được sự đánh giá, góp ý từ Hội đồng và quý Thầy Cô để đề tài được hoàn thiện hơn, đồng thời giúp em có thêm những bài học quý giá cho chặng đường công việc sắp tới.</w:t>
      </w:r>
    </w:p>
    <w:p w14:paraId="21DEA25E" w14:textId="77777777" w:rsidR="004D2867" w:rsidRPr="004F28C4" w:rsidRDefault="004D2867" w:rsidP="004F28C4">
      <w:pPr>
        <w:spacing w:line="360" w:lineRule="auto"/>
        <w:ind w:firstLine="720"/>
        <w:jc w:val="both"/>
      </w:pPr>
      <w:r w:rsidRPr="004F28C4">
        <w:t>Cuối cùng, em xin kính chúc quý Thầy Cô luôn dồi dào sức khỏe và thành công trong sự nghiệp giáo dục.</w:t>
      </w:r>
    </w:p>
    <w:p w14:paraId="7507A3C5" w14:textId="77777777" w:rsidR="004D2867" w:rsidRPr="004F28C4" w:rsidRDefault="004D2867" w:rsidP="004F28C4">
      <w:pPr>
        <w:spacing w:line="360" w:lineRule="auto"/>
        <w:ind w:firstLine="720"/>
        <w:jc w:val="both"/>
      </w:pPr>
      <w:r w:rsidRPr="004F28C4">
        <w:t>Em xin chân thành cảm ơn!</w:t>
      </w:r>
    </w:p>
    <w:p w14:paraId="4122C28A" w14:textId="77777777" w:rsidR="0056483C" w:rsidRPr="004F28C4" w:rsidRDefault="00850614" w:rsidP="00383918">
      <w:pPr>
        <w:spacing w:line="360" w:lineRule="auto"/>
        <w:ind w:firstLine="720"/>
        <w:jc w:val="both"/>
        <w:rPr>
          <w:b/>
          <w:bCs/>
          <w:kern w:val="32"/>
          <w:sz w:val="30"/>
          <w:szCs w:val="30"/>
        </w:rPr>
      </w:pPr>
      <w:r w:rsidRPr="004F28C4">
        <w:rPr>
          <w:sz w:val="22"/>
          <w:szCs w:val="22"/>
        </w:rPr>
        <w:br w:type="page"/>
      </w:r>
    </w:p>
    <w:p w14:paraId="6D8DF947" w14:textId="77777777" w:rsidR="0056483C" w:rsidRPr="004F28C4" w:rsidRDefault="00A1099B" w:rsidP="00383918">
      <w:pPr>
        <w:pStyle w:val="Heading1"/>
        <w:numPr>
          <w:ilvl w:val="0"/>
          <w:numId w:val="0"/>
        </w:numPr>
        <w:spacing w:before="0" w:after="0" w:line="360" w:lineRule="auto"/>
        <w:rPr>
          <w:rFonts w:cs="Times New Roman"/>
          <w:sz w:val="28"/>
          <w:szCs w:val="30"/>
        </w:rPr>
      </w:pPr>
      <w:bookmarkStart w:id="3" w:name="_Toc235640610"/>
      <w:r w:rsidRPr="004F28C4">
        <w:rPr>
          <w:rFonts w:cs="Times New Roman"/>
          <w:sz w:val="28"/>
          <w:szCs w:val="30"/>
        </w:rPr>
        <w:lastRenderedPageBreak/>
        <w:t>TÓM TẮT NỘI DUNG ĐỒ ÁN TỐT NGHIỆP</w:t>
      </w:r>
      <w:bookmarkEnd w:id="3"/>
    </w:p>
    <w:p w14:paraId="7AA10E21" w14:textId="77777777" w:rsidR="004D2867" w:rsidRPr="004F28C4" w:rsidRDefault="004D2867" w:rsidP="00383918">
      <w:pPr>
        <w:spacing w:line="360" w:lineRule="auto"/>
        <w:ind w:firstLine="720"/>
        <w:jc w:val="both"/>
      </w:pPr>
      <w:r w:rsidRPr="004F28C4">
        <w:t xml:space="preserve">Đồ án </w:t>
      </w:r>
      <w:r w:rsidRPr="004F28C4">
        <w:rPr>
          <w:bCs/>
        </w:rPr>
        <w:t>“Xây dựng hệ thống mạng xã hội chia sẻ nội dung số trên nền tảng Web”</w:t>
      </w:r>
      <w:r w:rsidRPr="004F28C4">
        <w:t xml:space="preserve"> tập trung vào việc nghiên cứu kiến trúc phần mềm và phát triển một nền tảng trực tuyến, cho phép người dùng kết nối, đăng tải và tương tác với các nội dung đa phương tiện. Ứng dụng cung cấp đầy đủ các tính năng mạng xã hội cốt lõi bao gồm: quản lý hồ sơ cá nhân, tạo bài viết đính kèm hình ảnh, tương tác xã hội (theo dõi, bày tỏ cảm xúc, bình luận) và hiển thị Bảng tin. Đặc biệt, hệ thống được </w:t>
      </w:r>
      <w:r w:rsidRPr="004F28C4">
        <w:rPr>
          <w:bCs/>
        </w:rPr>
        <w:t>tích hợp Trí tuệ nhân tạo (AI) để hỗ trợ nhận diện và kiểm duyệt nội dung hình ảnh tự động</w:t>
      </w:r>
      <w:r w:rsidRPr="004F28C4">
        <w:t>, đồng thời áp dụng thuật toán phân tích dữ liệu tương tác để gợi ý nội dung xu hướng, mang lại trải nghiệm an toàn cho người dùng.</w:t>
      </w:r>
    </w:p>
    <w:p w14:paraId="0FA7F337" w14:textId="77777777" w:rsidR="004D2867" w:rsidRPr="004F28C4" w:rsidRDefault="004D2867" w:rsidP="00383918">
      <w:pPr>
        <w:spacing w:line="360" w:lineRule="auto"/>
        <w:ind w:firstLine="720"/>
        <w:jc w:val="both"/>
      </w:pPr>
      <w:r w:rsidRPr="004F28C4">
        <w:t xml:space="preserve">Về mặt kỹ thuật, đồ án sử dụng thư viện ReactJS để xây dựng giao diện người dùng trực quan. Phần lõi xử lý nghiệp vụ được phát triển bằng framework Spring Boot 3 kết hợp với hệ quản trị cơ sở dữ liệu MySQL. Đề tài áp dụng kiến trúc xử lý bất đồng bộ thông qua Message Broker </w:t>
      </w:r>
      <w:r w:rsidRPr="004F28C4">
        <w:rPr>
          <w:bCs/>
        </w:rPr>
        <w:t>Apache Kafka</w:t>
      </w:r>
      <w:r w:rsidRPr="004F28C4">
        <w:t xml:space="preserve"> nhằm giải quyết bài toán chịu tải cho các luồng tương tác thời gian thực. Bên cạnh đó, hệ thống tích hợp nền tảng quản lý định danh </w:t>
      </w:r>
      <w:r w:rsidRPr="004F28C4">
        <w:rPr>
          <w:bCs/>
        </w:rPr>
        <w:t>Keycloak</w:t>
      </w:r>
      <w:r w:rsidRPr="004F28C4">
        <w:t xml:space="preserve"> để đảm bảo an toàn xác thực (SSO/OAuth2), đám mây </w:t>
      </w:r>
      <w:r w:rsidRPr="004F28C4">
        <w:rPr>
          <w:bCs/>
        </w:rPr>
        <w:t>Cloudinary</w:t>
      </w:r>
      <w:r w:rsidRPr="004F28C4">
        <w:t xml:space="preserve"> để phân phối hình ảnh, và </w:t>
      </w:r>
      <w:r w:rsidRPr="004F28C4">
        <w:rPr>
          <w:bCs/>
        </w:rPr>
        <w:t>giao diện lập trình ứng dụng (API) của các mô hình AI đã qua huấn luyện</w:t>
      </w:r>
      <w:r w:rsidRPr="004F28C4">
        <w:t xml:space="preserve"> để thực thi các tác vụ thông minh mà không làm suy giảm hiệu năng của luồng xử lý chính.</w:t>
      </w:r>
    </w:p>
    <w:p w14:paraId="392A35C2" w14:textId="77777777" w:rsidR="004D2867" w:rsidRPr="004F28C4" w:rsidRDefault="004D2867" w:rsidP="00383918">
      <w:pPr>
        <w:spacing w:line="360" w:lineRule="auto"/>
        <w:ind w:firstLine="720"/>
        <w:jc w:val="both"/>
      </w:pPr>
      <w:r w:rsidRPr="004F28C4">
        <w:t>Kết quả đạt được là một nền tảng mạng xã hội có giao diện thân thiện, luồng xử lý dữ liệu hoạt động ổn định và an toàn, mô phỏng thành công các nghiệp vụ thực tế của một ứng dụng quy mô lớn. Đề tài chứng minh khả năng làm chủ các công nghệ của sinh viên, đồng thời mở ra khả năng ứng dụng thêm các công nghệ học máy vào nền tảng mạng xã hội và tiến tới kiến trúc vi dịch vụ trong tương lai.</w:t>
      </w:r>
    </w:p>
    <w:p w14:paraId="235D36D5" w14:textId="77777777" w:rsidR="0056483C" w:rsidRPr="004F28C4" w:rsidRDefault="00A1099B" w:rsidP="00383918">
      <w:pPr>
        <w:pStyle w:val="Heading1"/>
        <w:numPr>
          <w:ilvl w:val="0"/>
          <w:numId w:val="0"/>
        </w:numPr>
        <w:spacing w:before="0" w:after="0" w:line="360" w:lineRule="auto"/>
        <w:jc w:val="both"/>
        <w:rPr>
          <w:rFonts w:cs="Times New Roman"/>
          <w:b w:val="0"/>
          <w:bCs w:val="0"/>
          <w:szCs w:val="30"/>
        </w:rPr>
      </w:pPr>
      <w:r w:rsidRPr="004F28C4">
        <w:rPr>
          <w:rFonts w:cs="Times New Roman"/>
          <w:sz w:val="28"/>
          <w:szCs w:val="30"/>
        </w:rPr>
        <w:br w:type="page"/>
      </w:r>
    </w:p>
    <w:p w14:paraId="4A0D5DAC" w14:textId="77777777" w:rsidR="0056483C" w:rsidRPr="004F28C4" w:rsidRDefault="00A1099B" w:rsidP="00383918">
      <w:pPr>
        <w:pStyle w:val="Heading1"/>
        <w:numPr>
          <w:ilvl w:val="0"/>
          <w:numId w:val="0"/>
        </w:numPr>
        <w:spacing w:before="0" w:after="0" w:line="360" w:lineRule="auto"/>
        <w:rPr>
          <w:rFonts w:cs="Times New Roman"/>
          <w:sz w:val="28"/>
          <w:szCs w:val="30"/>
        </w:rPr>
      </w:pPr>
      <w:bookmarkStart w:id="4" w:name="_Toc235640611"/>
      <w:bookmarkEnd w:id="0"/>
      <w:r w:rsidRPr="004F28C4">
        <w:rPr>
          <w:rFonts w:cs="Times New Roman"/>
          <w:sz w:val="28"/>
          <w:szCs w:val="30"/>
        </w:rPr>
        <w:lastRenderedPageBreak/>
        <w:t>DANH MỤC CÁC HÌNH VẼ</w:t>
      </w:r>
      <w:bookmarkEnd w:id="4"/>
    </w:p>
    <w:p w14:paraId="7DCF7695" w14:textId="77777777" w:rsidR="0056483C" w:rsidRPr="004F28C4" w:rsidRDefault="0056483C" w:rsidP="00383918">
      <w:pPr>
        <w:spacing w:line="360" w:lineRule="auto"/>
        <w:jc w:val="both"/>
        <w:rPr>
          <w:sz w:val="22"/>
          <w:szCs w:val="22"/>
          <w:lang w:val="vi-VN"/>
        </w:rPr>
      </w:pPr>
    </w:p>
    <w:p w14:paraId="1B052FF0" w14:textId="77777777" w:rsidR="0056483C" w:rsidRPr="004F28C4" w:rsidRDefault="00A1099B" w:rsidP="00383918">
      <w:pPr>
        <w:spacing w:line="360" w:lineRule="auto"/>
        <w:jc w:val="both"/>
        <w:rPr>
          <w:b/>
          <w:bCs/>
          <w:kern w:val="32"/>
          <w:sz w:val="28"/>
          <w:szCs w:val="30"/>
        </w:rPr>
      </w:pPr>
      <w:r w:rsidRPr="004F28C4">
        <w:rPr>
          <w:sz w:val="22"/>
          <w:szCs w:val="22"/>
        </w:rPr>
        <w:br w:type="page"/>
      </w:r>
    </w:p>
    <w:p w14:paraId="310CBCC4" w14:textId="77777777" w:rsidR="0056483C" w:rsidRPr="004F28C4" w:rsidRDefault="00A1099B" w:rsidP="00383918">
      <w:pPr>
        <w:pStyle w:val="Heading1"/>
        <w:numPr>
          <w:ilvl w:val="0"/>
          <w:numId w:val="0"/>
        </w:numPr>
        <w:spacing w:before="0" w:after="0" w:line="360" w:lineRule="auto"/>
        <w:rPr>
          <w:rFonts w:cs="Times New Roman"/>
          <w:sz w:val="28"/>
          <w:szCs w:val="30"/>
        </w:rPr>
      </w:pPr>
      <w:bookmarkStart w:id="5" w:name="_Toc235640612"/>
      <w:r w:rsidRPr="004F28C4">
        <w:rPr>
          <w:rFonts w:cs="Times New Roman"/>
          <w:sz w:val="28"/>
          <w:szCs w:val="30"/>
        </w:rPr>
        <w:lastRenderedPageBreak/>
        <w:t>DANH MỤC CÁC BẢNG BIỂU</w:t>
      </w:r>
      <w:bookmarkEnd w:id="5"/>
    </w:p>
    <w:bookmarkStart w:id="6" w:name="_Ref262310752"/>
    <w:p w14:paraId="50B275FB" w14:textId="77777777" w:rsidR="00EE0774" w:rsidRPr="004F28C4" w:rsidRDefault="000B24DF" w:rsidP="00383918">
      <w:pPr>
        <w:pStyle w:val="TableofFigures"/>
        <w:tabs>
          <w:tab w:val="right" w:leader="dot" w:pos="8778"/>
        </w:tabs>
        <w:spacing w:before="0" w:line="360" w:lineRule="auto"/>
        <w:jc w:val="both"/>
        <w:rPr>
          <w:rFonts w:asciiTheme="minorHAnsi" w:eastAsiaTheme="minorEastAsia" w:hAnsiTheme="minorHAnsi" w:cstheme="minorBidi"/>
          <w:noProof/>
          <w:kern w:val="2"/>
          <w:sz w:val="22"/>
          <w:szCs w:val="22"/>
          <w14:ligatures w14:val="standardContextual"/>
        </w:rPr>
      </w:pPr>
      <w:r w:rsidRPr="004F28C4">
        <w:rPr>
          <w:sz w:val="22"/>
          <w:szCs w:val="22"/>
        </w:rPr>
        <w:fldChar w:fldCharType="begin"/>
      </w:r>
      <w:r w:rsidRPr="004F28C4">
        <w:rPr>
          <w:sz w:val="22"/>
          <w:szCs w:val="22"/>
        </w:rPr>
        <w:instrText xml:space="preserve"> TOC \h \z \c "Bảng" </w:instrText>
      </w:r>
      <w:r w:rsidRPr="004F28C4">
        <w:rPr>
          <w:sz w:val="22"/>
          <w:szCs w:val="22"/>
        </w:rPr>
        <w:fldChar w:fldCharType="separate"/>
      </w:r>
      <w:hyperlink w:anchor="_Toc215865110" w:history="1">
        <w:r w:rsidRPr="004F28C4">
          <w:rPr>
            <w:rStyle w:val="Hyperlink"/>
            <w:noProof/>
            <w:sz w:val="22"/>
            <w:szCs w:val="22"/>
          </w:rPr>
          <w:t>Bảng 2</w:t>
        </w:r>
        <w:r w:rsidRPr="004F28C4">
          <w:rPr>
            <w:rStyle w:val="Hyperlink"/>
            <w:noProof/>
            <w:sz w:val="22"/>
            <w:szCs w:val="22"/>
          </w:rPr>
          <w:noBreakHyphen/>
          <w:t>1</w:t>
        </w:r>
        <w:r w:rsidRPr="004F28C4">
          <w:rPr>
            <w:rStyle w:val="Hyperlink"/>
            <w:noProof/>
            <w:sz w:val="22"/>
            <w:szCs w:val="22"/>
            <w:lang w:val="vi-VN"/>
          </w:rPr>
          <w:t xml:space="preserve"> Tất cả chức năng của app</w:t>
        </w:r>
        <w:r w:rsidRPr="004F28C4">
          <w:rPr>
            <w:noProof/>
            <w:webHidden/>
            <w:sz w:val="22"/>
            <w:szCs w:val="22"/>
          </w:rPr>
          <w:tab/>
        </w:r>
        <w:r w:rsidRPr="004F28C4">
          <w:rPr>
            <w:noProof/>
            <w:webHidden/>
            <w:sz w:val="22"/>
            <w:szCs w:val="22"/>
          </w:rPr>
          <w:fldChar w:fldCharType="begin"/>
        </w:r>
        <w:r w:rsidRPr="004F28C4">
          <w:rPr>
            <w:noProof/>
            <w:webHidden/>
            <w:sz w:val="22"/>
            <w:szCs w:val="22"/>
          </w:rPr>
          <w:instrText xml:space="preserve"> PAGEREF _Toc215865110 \h </w:instrText>
        </w:r>
        <w:r w:rsidRPr="004F28C4">
          <w:rPr>
            <w:noProof/>
            <w:webHidden/>
            <w:sz w:val="22"/>
            <w:szCs w:val="22"/>
          </w:rPr>
        </w:r>
        <w:r w:rsidRPr="004F28C4">
          <w:rPr>
            <w:noProof/>
            <w:webHidden/>
            <w:sz w:val="22"/>
            <w:szCs w:val="22"/>
          </w:rPr>
          <w:fldChar w:fldCharType="separate"/>
        </w:r>
        <w:r w:rsidRPr="004F28C4">
          <w:rPr>
            <w:noProof/>
            <w:webHidden/>
            <w:sz w:val="22"/>
            <w:szCs w:val="22"/>
          </w:rPr>
          <w:t>26</w:t>
        </w:r>
        <w:r w:rsidRPr="004F28C4">
          <w:rPr>
            <w:noProof/>
            <w:webHidden/>
            <w:sz w:val="22"/>
            <w:szCs w:val="22"/>
          </w:rPr>
          <w:fldChar w:fldCharType="end"/>
        </w:r>
      </w:hyperlink>
    </w:p>
    <w:p w14:paraId="696502A9" w14:textId="77777777" w:rsidR="0056483C" w:rsidRPr="004F28C4" w:rsidRDefault="000B24DF" w:rsidP="00383918">
      <w:pPr>
        <w:spacing w:line="360" w:lineRule="auto"/>
        <w:jc w:val="both"/>
        <w:rPr>
          <w:sz w:val="22"/>
          <w:szCs w:val="22"/>
        </w:rPr>
      </w:pPr>
      <w:r w:rsidRPr="004F28C4">
        <w:rPr>
          <w:sz w:val="22"/>
          <w:szCs w:val="22"/>
        </w:rPr>
        <w:fldChar w:fldCharType="end"/>
      </w:r>
    </w:p>
    <w:p w14:paraId="6323FD7C" w14:textId="77777777" w:rsidR="0056483C" w:rsidRPr="004F28C4" w:rsidRDefault="00A1099B" w:rsidP="00383918">
      <w:pPr>
        <w:spacing w:line="360" w:lineRule="auto"/>
        <w:jc w:val="both"/>
        <w:rPr>
          <w:sz w:val="22"/>
          <w:szCs w:val="22"/>
        </w:rPr>
      </w:pPr>
      <w:r w:rsidRPr="004F28C4">
        <w:rPr>
          <w:sz w:val="22"/>
          <w:szCs w:val="22"/>
        </w:rPr>
        <w:br w:type="page"/>
      </w:r>
    </w:p>
    <w:p w14:paraId="76C0740E" w14:textId="77777777" w:rsidR="0056483C" w:rsidRPr="004F28C4" w:rsidRDefault="00A1099B" w:rsidP="00383918">
      <w:pPr>
        <w:pStyle w:val="Heading1"/>
        <w:numPr>
          <w:ilvl w:val="0"/>
          <w:numId w:val="0"/>
        </w:numPr>
        <w:spacing w:before="0" w:after="0" w:line="360" w:lineRule="auto"/>
        <w:rPr>
          <w:rFonts w:cs="Times New Roman"/>
          <w:sz w:val="28"/>
          <w:szCs w:val="30"/>
        </w:rPr>
      </w:pPr>
      <w:bookmarkStart w:id="7" w:name="_Toc235640613"/>
      <w:r w:rsidRPr="004F28C4">
        <w:rPr>
          <w:rFonts w:cs="Times New Roman"/>
          <w:sz w:val="28"/>
          <w:szCs w:val="30"/>
        </w:rPr>
        <w:lastRenderedPageBreak/>
        <w:t>DANH MỤC CÁC TỪ VIẾT TẮT</w:t>
      </w:r>
      <w:bookmarkEnd w:id="7"/>
    </w:p>
    <w:tbl>
      <w:tblPr>
        <w:tblStyle w:val="TableGrid"/>
        <w:tblW w:w="8784" w:type="dxa"/>
        <w:tblLook w:val="04A0" w:firstRow="1" w:lastRow="0" w:firstColumn="1" w:lastColumn="0" w:noHBand="0" w:noVBand="1"/>
      </w:tblPr>
      <w:tblGrid>
        <w:gridCol w:w="568"/>
        <w:gridCol w:w="1554"/>
        <w:gridCol w:w="3408"/>
        <w:gridCol w:w="3254"/>
      </w:tblGrid>
      <w:tr w:rsidR="0056483C" w:rsidRPr="004F28C4" w14:paraId="4A0CEB62" w14:textId="77777777">
        <w:tc>
          <w:tcPr>
            <w:tcW w:w="568" w:type="dxa"/>
          </w:tcPr>
          <w:p w14:paraId="50314082" w14:textId="77777777" w:rsidR="0056483C" w:rsidRPr="004F28C4" w:rsidRDefault="00A1099B" w:rsidP="00383918">
            <w:pPr>
              <w:spacing w:before="0" w:beforeAutospacing="0" w:after="0" w:afterAutospacing="0" w:line="360" w:lineRule="auto"/>
              <w:jc w:val="both"/>
              <w:rPr>
                <w:b/>
                <w:bCs/>
                <w:sz w:val="22"/>
                <w:szCs w:val="22"/>
              </w:rPr>
            </w:pPr>
            <w:r w:rsidRPr="004F28C4">
              <w:rPr>
                <w:b/>
                <w:bCs/>
                <w:sz w:val="22"/>
                <w:szCs w:val="22"/>
              </w:rPr>
              <w:t>STT</w:t>
            </w:r>
          </w:p>
        </w:tc>
        <w:tc>
          <w:tcPr>
            <w:tcW w:w="1554" w:type="dxa"/>
          </w:tcPr>
          <w:p w14:paraId="0C84AC26" w14:textId="77777777" w:rsidR="0056483C" w:rsidRPr="004F28C4" w:rsidRDefault="00A1099B" w:rsidP="00383918">
            <w:pPr>
              <w:spacing w:before="0" w:beforeAutospacing="0" w:after="0" w:afterAutospacing="0" w:line="360" w:lineRule="auto"/>
              <w:jc w:val="both"/>
              <w:rPr>
                <w:b/>
                <w:bCs/>
                <w:sz w:val="22"/>
                <w:szCs w:val="22"/>
              </w:rPr>
            </w:pPr>
            <w:r w:rsidRPr="004F28C4">
              <w:rPr>
                <w:b/>
                <w:bCs/>
                <w:sz w:val="22"/>
                <w:szCs w:val="22"/>
              </w:rPr>
              <w:t>Từ viết tắt</w:t>
            </w:r>
          </w:p>
        </w:tc>
        <w:tc>
          <w:tcPr>
            <w:tcW w:w="3408" w:type="dxa"/>
          </w:tcPr>
          <w:p w14:paraId="58CCD704" w14:textId="77777777" w:rsidR="0056483C" w:rsidRPr="004F28C4" w:rsidRDefault="00A1099B" w:rsidP="00383918">
            <w:pPr>
              <w:spacing w:before="0" w:beforeAutospacing="0" w:after="0" w:afterAutospacing="0" w:line="360" w:lineRule="auto"/>
              <w:jc w:val="both"/>
              <w:rPr>
                <w:b/>
                <w:bCs/>
                <w:sz w:val="22"/>
                <w:szCs w:val="22"/>
              </w:rPr>
            </w:pPr>
            <w:r w:rsidRPr="004F28C4">
              <w:rPr>
                <w:b/>
                <w:bCs/>
                <w:sz w:val="22"/>
                <w:szCs w:val="22"/>
              </w:rPr>
              <w:t>Từ tiếng Anh</w:t>
            </w:r>
          </w:p>
        </w:tc>
        <w:tc>
          <w:tcPr>
            <w:tcW w:w="3254" w:type="dxa"/>
          </w:tcPr>
          <w:p w14:paraId="45618A8C" w14:textId="77777777" w:rsidR="0056483C" w:rsidRPr="004F28C4" w:rsidRDefault="00A1099B" w:rsidP="00383918">
            <w:pPr>
              <w:spacing w:before="0" w:beforeAutospacing="0" w:after="0" w:afterAutospacing="0" w:line="360" w:lineRule="auto"/>
              <w:jc w:val="both"/>
              <w:rPr>
                <w:b/>
                <w:bCs/>
                <w:sz w:val="22"/>
                <w:szCs w:val="22"/>
              </w:rPr>
            </w:pPr>
            <w:r w:rsidRPr="004F28C4">
              <w:rPr>
                <w:b/>
                <w:bCs/>
                <w:sz w:val="22"/>
                <w:szCs w:val="22"/>
              </w:rPr>
              <w:t>Từ và nghĩa tiếng Việt</w:t>
            </w:r>
          </w:p>
        </w:tc>
      </w:tr>
    </w:tbl>
    <w:p w14:paraId="6CAEF63A" w14:textId="77777777" w:rsidR="0056483C" w:rsidRPr="004F28C4" w:rsidRDefault="0056483C" w:rsidP="00383918">
      <w:pPr>
        <w:spacing w:line="360" w:lineRule="auto"/>
        <w:jc w:val="both"/>
        <w:rPr>
          <w:sz w:val="22"/>
          <w:szCs w:val="22"/>
        </w:rPr>
        <w:sectPr w:rsidR="0056483C" w:rsidRPr="004F28C4">
          <w:headerReference w:type="default" r:id="rId15"/>
          <w:footerReference w:type="default" r:id="rId16"/>
          <w:pgSz w:w="11907" w:h="16840"/>
          <w:pgMar w:top="1134" w:right="1134" w:bottom="1134" w:left="1985" w:header="709" w:footer="709" w:gutter="0"/>
          <w:pgNumType w:fmt="lowerRoman" w:start="1"/>
          <w:cols w:space="708"/>
          <w:docGrid w:linePitch="360"/>
        </w:sectPr>
      </w:pPr>
    </w:p>
    <w:bookmarkEnd w:id="1"/>
    <w:bookmarkEnd w:id="6"/>
    <w:p w14:paraId="0F28F0EE" w14:textId="77777777" w:rsidR="0056483C" w:rsidRPr="004F28C4" w:rsidRDefault="007A01F0" w:rsidP="00383918">
      <w:pPr>
        <w:pStyle w:val="Heading1"/>
        <w:numPr>
          <w:ilvl w:val="0"/>
          <w:numId w:val="0"/>
        </w:numPr>
        <w:spacing w:before="0" w:after="0" w:line="360" w:lineRule="auto"/>
        <w:jc w:val="both"/>
        <w:rPr>
          <w:rFonts w:cs="Times New Roman"/>
          <w:sz w:val="28"/>
          <w:szCs w:val="30"/>
          <w:lang w:val="vi-VN"/>
        </w:rPr>
      </w:pPr>
      <w:r w:rsidRPr="004F28C4">
        <w:rPr>
          <w:rFonts w:cs="Times New Roman"/>
          <w:sz w:val="28"/>
          <w:szCs w:val="30"/>
        </w:rPr>
        <w:lastRenderedPageBreak/>
        <w:br w:type="page"/>
      </w:r>
    </w:p>
    <w:p w14:paraId="30AF96A1" w14:textId="77777777" w:rsidR="0056483C" w:rsidRPr="004F28C4" w:rsidRDefault="00A1099B" w:rsidP="00383918">
      <w:pPr>
        <w:pStyle w:val="Heading1"/>
        <w:numPr>
          <w:ilvl w:val="0"/>
          <w:numId w:val="0"/>
        </w:numPr>
        <w:spacing w:before="0" w:after="0" w:line="360" w:lineRule="auto"/>
        <w:rPr>
          <w:rFonts w:cs="Times New Roman"/>
          <w:sz w:val="28"/>
          <w:szCs w:val="30"/>
        </w:rPr>
      </w:pPr>
      <w:bookmarkStart w:id="8" w:name="_Toc235640614"/>
      <w:r w:rsidRPr="004F28C4">
        <w:rPr>
          <w:rFonts w:cs="Times New Roman"/>
          <w:sz w:val="28"/>
          <w:szCs w:val="30"/>
        </w:rPr>
        <w:lastRenderedPageBreak/>
        <w:t>MỞ ĐẦU</w:t>
      </w:r>
      <w:bookmarkEnd w:id="8"/>
    </w:p>
    <w:p w14:paraId="5B3272DB" w14:textId="77777777" w:rsidR="0056483C" w:rsidRPr="004F28C4" w:rsidRDefault="00A1099B" w:rsidP="00383918">
      <w:pPr>
        <w:pStyle w:val="Like-Numbering"/>
        <w:spacing w:before="0" w:line="360" w:lineRule="auto"/>
        <w:jc w:val="both"/>
        <w:rPr>
          <w:sz w:val="24"/>
        </w:rPr>
      </w:pPr>
      <w:r w:rsidRPr="004F28C4">
        <w:rPr>
          <w:sz w:val="24"/>
          <w:szCs w:val="22"/>
        </w:rPr>
        <w:t xml:space="preserve">1. </w:t>
      </w:r>
      <w:r w:rsidRPr="004F28C4">
        <w:rPr>
          <w:sz w:val="24"/>
        </w:rPr>
        <w:t>Tổng quan và lý do chọn đề tài</w:t>
      </w:r>
    </w:p>
    <w:p w14:paraId="396D29A1" w14:textId="77777777" w:rsidR="0056483C" w:rsidRPr="004F28C4" w:rsidRDefault="00383918" w:rsidP="00383918">
      <w:pPr>
        <w:pStyle w:val="ListParagraph"/>
        <w:spacing w:line="360" w:lineRule="auto"/>
        <w:jc w:val="both"/>
      </w:pPr>
      <w:r w:rsidRPr="004F28C4">
        <w:t xml:space="preserve"> Tình hình nghiên cứu</w:t>
      </w:r>
      <w:r w:rsidRPr="004F28C4">
        <w:rPr>
          <w:lang w:val="vi-VN"/>
        </w:rPr>
        <w:t xml:space="preserve"> và thực trạng của hệ thống</w:t>
      </w:r>
    </w:p>
    <w:p w14:paraId="2BE2D8CF" w14:textId="77777777" w:rsidR="00383918" w:rsidRPr="004F28C4" w:rsidRDefault="00383918" w:rsidP="145CA0E0">
      <w:pPr>
        <w:spacing w:line="360" w:lineRule="auto"/>
        <w:ind w:firstLine="720"/>
        <w:jc w:val="both"/>
      </w:pPr>
      <w:r w:rsidRPr="004F28C4">
        <w:t>Trong kỷ nguyên số hiện nay, mạng xã hội chia sẻ nội dung đa phương tiện đã trở thành nền tảng quan</w:t>
      </w:r>
      <w:r w:rsidRPr="004F28C4">
        <w:rPr>
          <w:lang w:val="vi-VN"/>
        </w:rPr>
        <w:t xml:space="preserve"> trọng </w:t>
      </w:r>
      <w:r w:rsidRPr="004F28C4">
        <w:t>trong việc kết nối cộng đồng. Trên thực tế, các nền tảng lớn trên thế giới</w:t>
      </w:r>
      <w:r w:rsidRPr="004F28C4">
        <w:rPr>
          <w:lang w:val="vi-VN"/>
        </w:rPr>
        <w:t xml:space="preserve"> </w:t>
      </w:r>
      <w:r w:rsidRPr="004F28C4">
        <w:t>đã tạo một tiêu chuẩn rất cao về trải nghiệm người dùng</w:t>
      </w:r>
      <w:r w:rsidRPr="004F28C4">
        <w:rPr>
          <w:lang w:val="vi-VN"/>
        </w:rPr>
        <w:t>,</w:t>
      </w:r>
      <w:r w:rsidRPr="004F28C4">
        <w:t xml:space="preserve"> đòi hỏi hệ thống phải xử</w:t>
      </w:r>
      <w:r w:rsidRPr="004F28C4">
        <w:rPr>
          <w:lang w:val="vi-VN"/>
        </w:rPr>
        <w:t xml:space="preserve"> lý ổn định với </w:t>
      </w:r>
      <w:r w:rsidRPr="004F28C4">
        <w:t>hàng triệu tương tác thời gian thực, quản lý khối lượng lớn dữ liệu hình ảnh và ứng dụng trí tuệ nhân tạo để kiểm duyệt nội dung. Tuy nhiên, việc tự thiết kế và xây dựng một nền tảng mạng xã hội có khả năng chịu tải cao lại là một bài toán phức tạp. Phần</w:t>
      </w:r>
      <w:r w:rsidRPr="004F28C4">
        <w:rPr>
          <w:lang w:val="vi-VN"/>
        </w:rPr>
        <w:t xml:space="preserve"> lớn </w:t>
      </w:r>
      <w:r w:rsidRPr="004F28C4">
        <w:t>các dự án nhỏ, các mã nguồn mở hoặc các nghiên cứu hiện tại ở mức cơ bản thường chỉ sử dụng kiến trúc xử lý đồng bộ, dẫn đến tình trạng tắc nghẽn</w:t>
      </w:r>
      <w:r w:rsidRPr="004F28C4">
        <w:rPr>
          <w:lang w:val="vi-VN"/>
        </w:rPr>
        <w:t xml:space="preserve"> </w:t>
      </w:r>
      <w:r w:rsidRPr="004F28C4">
        <w:t>khi lượng tương tác tăng đột biến. Các hệ thống này xây dựng cơ chế xác thực thủ công dễ tiềm ẩn rủi ro bảo mật và thiếu đi các công cụ AI tự động để lọc nội dung độc hại. Chính vì vậy, việc nghiên cứu áp dụng các kiến trúc phần mềm chuẩn doanh nghiệp</w:t>
      </w:r>
      <w:r w:rsidRPr="004F28C4">
        <w:rPr>
          <w:lang w:val="vi-VN"/>
        </w:rPr>
        <w:t xml:space="preserve"> </w:t>
      </w:r>
      <w:r w:rsidRPr="004F28C4">
        <w:t>– điển hình như kiến trúc xử lý sự kiện bất đồng bộ, hệ thống quản lý định danh tập trung và tích hợp AI – vào việc phát triển mạng xã hội là một hướng đi cấp thiết và có giá trị thực tiễn nhằm giải quyết các bài toán về hiệu năng và bảo mật.</w:t>
      </w:r>
    </w:p>
    <w:p w14:paraId="38A45671" w14:textId="77777777" w:rsidR="00575AA4" w:rsidRPr="004F28C4" w:rsidRDefault="007174EE" w:rsidP="145CA0E0">
      <w:pPr>
        <w:pStyle w:val="ListParagraph"/>
        <w:spacing w:line="360" w:lineRule="auto"/>
        <w:jc w:val="both"/>
      </w:pPr>
      <w:r w:rsidRPr="004F28C4">
        <w:t>Tính cấp thiết và ý nghĩa thực tiễn của đồ án</w:t>
      </w:r>
      <w:r w:rsidRPr="004F28C4">
        <w:rPr>
          <w:lang w:val="vi-VN"/>
        </w:rPr>
        <w:t>:</w:t>
      </w:r>
    </w:p>
    <w:p w14:paraId="1394ED58" w14:textId="77777777" w:rsidR="00575AA4" w:rsidRPr="004F28C4" w:rsidRDefault="007174EE" w:rsidP="145CA0E0">
      <w:pPr>
        <w:spacing w:line="360" w:lineRule="auto"/>
        <w:ind w:firstLine="720"/>
        <w:jc w:val="both"/>
      </w:pPr>
      <w:r w:rsidRPr="004F28C4">
        <w:t>Hiện nay, các nền tảng chia sẻ nội dung số đang đóng vai trò trung tâm trong hoạt động giao tiếp trực tuyến. Tuy nhiên, đằng sau bề mặt giao diện thân thiện là một thách thức lớn về mặt hạ tầng máy chủ. Rất nhiều ứng dụng quy mô nhỏ hoặc các dự án khởi nghiệp thường gặp tình trạng nghẽn luồng dữ liệu hoặc sập hệ thống khi lượng tương tác đồng thời tăng vọt, nguyên nhân chủ yếu do vẫn duy trì cơ chế xử lý đồng bộ truyền thống.</w:t>
      </w:r>
    </w:p>
    <w:p w14:paraId="5361F699" w14:textId="77777777" w:rsidR="007174EE" w:rsidRPr="004F28C4" w:rsidRDefault="007174EE" w:rsidP="145CA0E0">
      <w:pPr>
        <w:spacing w:line="360" w:lineRule="auto"/>
        <w:ind w:firstLine="720"/>
        <w:jc w:val="both"/>
      </w:pPr>
      <w:r w:rsidRPr="004F28C4">
        <w:t>Việc</w:t>
      </w:r>
      <w:r w:rsidRPr="004F28C4">
        <w:rPr>
          <w:lang w:val="vi-VN"/>
        </w:rPr>
        <w:t xml:space="preserve"> </w:t>
      </w:r>
      <w:r w:rsidRPr="004F28C4">
        <w:t>nghiên cứu và đưa các giải pháp kiến trúc cấp doanh nghiệp – chẳng hạn như cơ chế điều phối sự kiện bất đồng bộ và hệ thống quản lý định danh độc lập – vào quá trình lập trình là một yêu cầu bắt buộc để đảm bảo tính ổn định của phần mềm. Do đó, đề tài này không chỉ giải quyết bài toán tối ưu hiệu năng và an toàn dữ liệu, mà còn tạo ra một bộ khung kiến trúc linh hoạt, sẵn sàng mở rộng và lắp ghép với các dịch vụ trí tuệ nhân tạo trong tương lai.</w:t>
      </w:r>
    </w:p>
    <w:p w14:paraId="703E3D2C" w14:textId="77777777" w:rsidR="0056483C" w:rsidRPr="004F28C4" w:rsidRDefault="00A1099B" w:rsidP="001A6549">
      <w:pPr>
        <w:pStyle w:val="ListParagraph"/>
        <w:numPr>
          <w:ilvl w:val="0"/>
          <w:numId w:val="11"/>
        </w:numPr>
        <w:spacing w:line="360" w:lineRule="auto"/>
        <w:jc w:val="both"/>
      </w:pPr>
      <w:r w:rsidRPr="004F28C4">
        <w:t>Động lực cá nhân</w:t>
      </w:r>
      <w:r w:rsidRPr="004F28C4">
        <w:rPr>
          <w:lang w:val="vi-VN"/>
        </w:rPr>
        <w:t>:</w:t>
      </w:r>
    </w:p>
    <w:p w14:paraId="1EBDA8EA" w14:textId="77777777" w:rsidR="007174EE" w:rsidRPr="004F28C4" w:rsidRDefault="007174EE" w:rsidP="001A6549">
      <w:pPr>
        <w:pStyle w:val="ListParagraph"/>
        <w:numPr>
          <w:ilvl w:val="0"/>
          <w:numId w:val="10"/>
        </w:numPr>
        <w:spacing w:line="360" w:lineRule="auto"/>
        <w:jc w:val="both"/>
        <w:rPr>
          <w:lang w:val="vi-VN"/>
        </w:rPr>
      </w:pPr>
      <w:r w:rsidRPr="004F28C4">
        <w:t xml:space="preserve">Là một sinh viên chuyên ngành Công nghệ thông tin với định hướng phát triển chuyên sâu về Backend, em quan tâm đến cách các hệ thống phần mềm lớn vận hành và tương tác. Mạng xã hội hiện nay đóng vai trò nền tảng trong </w:t>
      </w:r>
      <w:r w:rsidRPr="004F28C4">
        <w:lastRenderedPageBreak/>
        <w:t>việc kết nối cộng đồng, nhưng đằng sau bề mặt giao diện quen thuộc đó là những bài toán kỹ thuật phức tạp về khả năng chịu tải, bảo mật và xử lý dữ liệu thời gian thực.</w:t>
      </w:r>
    </w:p>
    <w:p w14:paraId="6D05CA15" w14:textId="77777777" w:rsidR="007174EE" w:rsidRPr="004F28C4" w:rsidRDefault="007174EE" w:rsidP="001A6549">
      <w:pPr>
        <w:pStyle w:val="ListParagraph"/>
        <w:numPr>
          <w:ilvl w:val="0"/>
          <w:numId w:val="10"/>
        </w:numPr>
        <w:spacing w:line="360" w:lineRule="auto"/>
        <w:jc w:val="both"/>
        <w:rPr>
          <w:lang w:val="vi-VN"/>
        </w:rPr>
      </w:pPr>
      <w:r w:rsidRPr="004F28C4">
        <w:t>Sự phổ biến của các kiến trúc cấp doanh nghiệp</w:t>
      </w:r>
      <w:r w:rsidRPr="004F28C4">
        <w:rPr>
          <w:lang w:val="vi-VN"/>
        </w:rPr>
        <w:t xml:space="preserve"> </w:t>
      </w:r>
      <w:r w:rsidRPr="004F28C4">
        <w:t>như hàng đợi thông điệp, hệ thống định danh độc lập IAM</w:t>
      </w:r>
      <w:r w:rsidRPr="004F28C4">
        <w:rPr>
          <w:lang w:val="vi-VN"/>
        </w:rPr>
        <w:t xml:space="preserve"> </w:t>
      </w:r>
      <w:r w:rsidRPr="004F28C4">
        <w:t>cùng với sự hỗ trợ của Trí tuệ nhân tạo trong việc tự động hóa kiểm duyệt nội dung đang thiết lập nên những tiêu chuẩn mới cho ngành phần mềm. Mong muốn được trực tiếp đối mặt và giải quyết các rào cản về hiệu năng, cùng sự quan tâm đến lĩnh vực thiết kế kiến trúc hệ thống đã thúc đẩy em lựa chọn đề tài xây dựng nền tảng mạng xã hội này.</w:t>
      </w:r>
    </w:p>
    <w:p w14:paraId="122686DC" w14:textId="77777777" w:rsidR="001C1A84" w:rsidRPr="004F28C4" w:rsidRDefault="007174EE" w:rsidP="001A6549">
      <w:pPr>
        <w:pStyle w:val="ListParagraph"/>
        <w:numPr>
          <w:ilvl w:val="0"/>
          <w:numId w:val="10"/>
        </w:numPr>
        <w:spacing w:line="360" w:lineRule="auto"/>
        <w:jc w:val="both"/>
        <w:rPr>
          <w:lang w:val="vi-VN"/>
        </w:rPr>
      </w:pPr>
      <w:r w:rsidRPr="004F28C4">
        <w:t>Mục tiêu lớn nhất của em không chỉ dừng lại ở việc lập trình ra một sản phẩm chạy được, mà là cơ hội để thực hành các công nghệ. Quá trình này sẽ giúp em rèn luyện tư duy logic, làm chủ quy trình phát triển mã nguồn và thu hẹp khoảng cách giữa lý thuyết trên giảng đường với những đòi hỏi khắt khe của môi trường doanh nghiệp thực tế.</w:t>
      </w:r>
    </w:p>
    <w:p w14:paraId="6B1069E1" w14:textId="77777777" w:rsidR="0056483C" w:rsidRPr="004F28C4" w:rsidRDefault="001C1A84" w:rsidP="001A6549">
      <w:pPr>
        <w:pStyle w:val="ListParagraph"/>
        <w:numPr>
          <w:ilvl w:val="0"/>
          <w:numId w:val="11"/>
        </w:numPr>
        <w:spacing w:line="360" w:lineRule="auto"/>
        <w:jc w:val="both"/>
        <w:rPr>
          <w:lang w:val="vi-VN"/>
        </w:rPr>
      </w:pPr>
      <w:r w:rsidRPr="004F28C4">
        <w:t>Mục tiêu tổng quát và mục tiêu chi tiết</w:t>
      </w:r>
      <w:r w:rsidRPr="004F28C4">
        <w:rPr>
          <w:lang w:val="vi-VN"/>
        </w:rPr>
        <w:t>:</w:t>
      </w:r>
    </w:p>
    <w:p w14:paraId="6FBAD346" w14:textId="77777777" w:rsidR="003502BF" w:rsidRPr="004F28C4" w:rsidRDefault="001C1A84" w:rsidP="001A6549">
      <w:pPr>
        <w:pStyle w:val="ListParagraph"/>
        <w:numPr>
          <w:ilvl w:val="0"/>
          <w:numId w:val="12"/>
        </w:numPr>
        <w:spacing w:line="360" w:lineRule="auto"/>
        <w:jc w:val="both"/>
      </w:pPr>
      <w:r w:rsidRPr="004F28C4">
        <w:rPr>
          <w:bCs/>
        </w:rPr>
        <w:t>Mục tiêu tổng quát:</w:t>
      </w:r>
      <w:r w:rsidRPr="004F28C4">
        <w:t xml:space="preserve"> Nghiên cứu, thiết kế và phát triển thành công một nền tảng mạng xã hội chia sẻ nội dung số trên môi trường Web. Trọng tâm của đồ </w:t>
      </w:r>
      <w:proofErr w:type="gramStart"/>
      <w:r w:rsidRPr="004F28C4">
        <w:t>án</w:t>
      </w:r>
      <w:proofErr w:type="gramEnd"/>
      <w:r w:rsidRPr="004F28C4">
        <w:t xml:space="preserve"> là việc ứng dụng kiến trúc hướng sự kiện để nâng cao hiệu suất chịu tải, kết hợp với hệ thống định danh tập trung và trí tuệ nhân tạo nhằm mang lại trải nghiệm tương tác ổn định, an toàn cho người dùng.</w:t>
      </w:r>
    </w:p>
    <w:p w14:paraId="6D480C0E" w14:textId="77777777" w:rsidR="001C1A84" w:rsidRPr="004F28C4" w:rsidRDefault="001C1A84" w:rsidP="001A6549">
      <w:pPr>
        <w:pStyle w:val="ListParagraph"/>
        <w:numPr>
          <w:ilvl w:val="1"/>
          <w:numId w:val="12"/>
        </w:numPr>
        <w:spacing w:line="360" w:lineRule="auto"/>
        <w:jc w:val="both"/>
      </w:pPr>
      <w:r w:rsidRPr="004F28C4">
        <w:t>Mục tiêu chi tiết:</w:t>
      </w:r>
    </w:p>
    <w:p w14:paraId="00035705" w14:textId="77777777" w:rsidR="001C1A84" w:rsidRPr="004F28C4" w:rsidRDefault="001C1A84" w:rsidP="001A6549">
      <w:pPr>
        <w:pStyle w:val="ListParagraph"/>
        <w:numPr>
          <w:ilvl w:val="2"/>
          <w:numId w:val="12"/>
        </w:numPr>
        <w:spacing w:line="360" w:lineRule="auto"/>
        <w:jc w:val="both"/>
      </w:pPr>
      <w:r w:rsidRPr="004F28C4">
        <w:rPr>
          <w:bCs/>
        </w:rPr>
        <w:t>Thiết kế và lập trình Backend:</w:t>
      </w:r>
      <w:r w:rsidRPr="004F28C4">
        <w:t xml:space="preserve"> Thiết kế mô hình cơ sở dữ liệu quan hệ tối ưu và vận dụng hệ sinh thái Spring Boot 3 để xây dựng cụm giao diện lập trình ứng dụng lõi.</w:t>
      </w:r>
    </w:p>
    <w:p w14:paraId="1B2E1DE1" w14:textId="77777777" w:rsidR="001C1A84" w:rsidRPr="004F28C4" w:rsidRDefault="001C1A84" w:rsidP="001A6549">
      <w:pPr>
        <w:pStyle w:val="ListParagraph"/>
        <w:numPr>
          <w:ilvl w:val="2"/>
          <w:numId w:val="12"/>
        </w:numPr>
        <w:spacing w:line="360" w:lineRule="auto"/>
        <w:jc w:val="both"/>
      </w:pPr>
      <w:r w:rsidRPr="004F28C4">
        <w:rPr>
          <w:bCs/>
        </w:rPr>
        <w:t>Triển khai xử lý bất đồng bộ:</w:t>
      </w:r>
      <w:r w:rsidRPr="004F28C4">
        <w:t xml:space="preserve"> Thiết lập và cấu hình hệ thống luồng thông điệp Apache Kafka nhằm tách biệt các </w:t>
      </w:r>
      <w:r w:rsidR="00062B18" w:rsidRPr="004F28C4">
        <w:t>tác vụ tương tác nền</w:t>
      </w:r>
      <w:r w:rsidRPr="004F28C4">
        <w:t>, giúp giảm độ trễ cho luồng xử lý chính.</w:t>
      </w:r>
    </w:p>
    <w:p w14:paraId="533D0A05" w14:textId="77777777" w:rsidR="001C1A84" w:rsidRPr="004F28C4" w:rsidRDefault="001C1A84" w:rsidP="001A6549">
      <w:pPr>
        <w:pStyle w:val="ListParagraph"/>
        <w:numPr>
          <w:ilvl w:val="2"/>
          <w:numId w:val="12"/>
        </w:numPr>
        <w:spacing w:line="360" w:lineRule="auto"/>
        <w:jc w:val="both"/>
      </w:pPr>
      <w:r w:rsidRPr="004F28C4">
        <w:rPr>
          <w:bCs/>
        </w:rPr>
        <w:t>Tích hợp bảo mật và AI:</w:t>
      </w:r>
      <w:r w:rsidRPr="004F28C4">
        <w:t xml:space="preserve"> Vận hành dịch vụ Keycloak để chuẩn hóa quy trình xác thực</w:t>
      </w:r>
      <w:r w:rsidRPr="004F28C4">
        <w:rPr>
          <w:lang w:val="vi-VN"/>
        </w:rPr>
        <w:t>,</w:t>
      </w:r>
      <w:r w:rsidRPr="004F28C4">
        <w:t xml:space="preserve"> đồng thời kết nối API của các mô hình học máy nhằm hỗ trợ tự động rà soát, kiểm duyệt nội dung hình ảnh tải lên.</w:t>
      </w:r>
    </w:p>
    <w:p w14:paraId="67B63BD7" w14:textId="77777777" w:rsidR="001C1A84" w:rsidRPr="004F28C4" w:rsidRDefault="001C1A84" w:rsidP="001A6549">
      <w:pPr>
        <w:pStyle w:val="ListParagraph"/>
        <w:numPr>
          <w:ilvl w:val="2"/>
          <w:numId w:val="12"/>
        </w:numPr>
        <w:spacing w:line="360" w:lineRule="auto"/>
        <w:jc w:val="both"/>
      </w:pPr>
      <w:r w:rsidRPr="004F28C4">
        <w:rPr>
          <w:bCs/>
        </w:rPr>
        <w:t>Tùy biến giao diện:</w:t>
      </w:r>
      <w:r w:rsidRPr="004F28C4">
        <w:t xml:space="preserve"> Vận dụng thư viện ReactJS để lắp ráp giao diện người dùng, thực hiện kết nối và đồng bộ hóa dữ liệu trực tiếp từ hệ thống Backend.</w:t>
      </w:r>
    </w:p>
    <w:p w14:paraId="55229D57" w14:textId="77777777" w:rsidR="001C1A84" w:rsidRPr="004F28C4" w:rsidRDefault="001C1A84" w:rsidP="001A6549">
      <w:pPr>
        <w:pStyle w:val="ListParagraph"/>
        <w:numPr>
          <w:ilvl w:val="2"/>
          <w:numId w:val="12"/>
        </w:numPr>
        <w:spacing w:line="360" w:lineRule="auto"/>
        <w:jc w:val="both"/>
      </w:pPr>
      <w:r w:rsidRPr="004F28C4">
        <w:rPr>
          <w:bCs/>
        </w:rPr>
        <w:lastRenderedPageBreak/>
        <w:t>Làm chủ công cụ thực tiễn:</w:t>
      </w:r>
      <w:r w:rsidRPr="004F28C4">
        <w:t xml:space="preserve"> Áp dụng hiệu quả các công cụ tiêu chuẩn của doanh nghiệp bao gồm: Git/GitHub</w:t>
      </w:r>
      <w:r w:rsidRPr="004F28C4">
        <w:rPr>
          <w:lang w:val="vi-VN"/>
        </w:rPr>
        <w:t xml:space="preserve"> </w:t>
      </w:r>
      <w:r w:rsidRPr="004F28C4">
        <w:t>và Postman</w:t>
      </w:r>
      <w:r w:rsidRPr="004F28C4">
        <w:rPr>
          <w:lang w:val="vi-VN"/>
        </w:rPr>
        <w:t>.</w:t>
      </w:r>
    </w:p>
    <w:p w14:paraId="2BFB0493" w14:textId="77777777" w:rsidR="001C1A84" w:rsidRPr="004F28C4" w:rsidRDefault="001C1A84" w:rsidP="001A6549">
      <w:pPr>
        <w:pStyle w:val="ListParagraph"/>
        <w:numPr>
          <w:ilvl w:val="2"/>
          <w:numId w:val="12"/>
        </w:numPr>
        <w:spacing w:line="360" w:lineRule="auto"/>
        <w:jc w:val="both"/>
      </w:pPr>
      <w:r w:rsidRPr="004F28C4">
        <w:rPr>
          <w:bCs/>
        </w:rPr>
        <w:t>Đóng gói và vận hành:</w:t>
      </w:r>
      <w:r w:rsidRPr="004F28C4">
        <w:t xml:space="preserve"> Hoàn chỉnh toàn bộ mã nguồn, thiết lập cấu hình môi trường và khởi chạy thành công toàn bộ kiến trúc hệ thống trên máy chủ cục bộ.</w:t>
      </w:r>
    </w:p>
    <w:p w14:paraId="57EB3971" w14:textId="77777777" w:rsidR="0056483C" w:rsidRPr="004F28C4" w:rsidRDefault="001C1A84" w:rsidP="00383918">
      <w:pPr>
        <w:pStyle w:val="ListParagraph"/>
        <w:spacing w:line="360" w:lineRule="auto"/>
        <w:jc w:val="both"/>
      </w:pPr>
      <w:r w:rsidRPr="004F28C4">
        <w:t>Phạm vi giới hạn về thời gian, không gian và nội dung nghiên cứu</w:t>
      </w:r>
      <w:r w:rsidRPr="004F28C4">
        <w:rPr>
          <w:lang w:val="vi-VN"/>
        </w:rPr>
        <w:t>:</w:t>
      </w:r>
    </w:p>
    <w:p w14:paraId="76078D2C" w14:textId="77777777" w:rsidR="006A30A4" w:rsidRPr="004F28C4" w:rsidRDefault="001C1A84" w:rsidP="001A6549">
      <w:pPr>
        <w:pStyle w:val="ListParagraph"/>
        <w:numPr>
          <w:ilvl w:val="0"/>
          <w:numId w:val="6"/>
        </w:numPr>
        <w:spacing w:line="360" w:lineRule="auto"/>
        <w:jc w:val="both"/>
      </w:pPr>
      <w:r w:rsidRPr="004F28C4">
        <w:rPr>
          <w:bCs/>
        </w:rPr>
        <w:t>Về mặt thời gian</w:t>
      </w:r>
      <w:r w:rsidRPr="004F28C4">
        <w:rPr>
          <w:b/>
          <w:bCs/>
        </w:rPr>
        <w:t>:</w:t>
      </w:r>
      <w:r w:rsidRPr="004F28C4">
        <w:t xml:space="preserve"> Đề tài được triển khai và gói gọn trong khuôn khổ một học kỳ học thuật. Mục tiêu là thiết kế, mã hóa và khởi chạy thành công phiên bản nguyên mẫu của hệ thống mạng xã hội trên nền tảng Web.</w:t>
      </w:r>
    </w:p>
    <w:p w14:paraId="1ABFCB1F" w14:textId="77777777" w:rsidR="001C1A84" w:rsidRPr="004F28C4" w:rsidRDefault="001C1A84" w:rsidP="001A6549">
      <w:pPr>
        <w:pStyle w:val="ListParagraph"/>
        <w:numPr>
          <w:ilvl w:val="0"/>
          <w:numId w:val="13"/>
        </w:numPr>
        <w:spacing w:line="360" w:lineRule="auto"/>
        <w:jc w:val="both"/>
        <w:rPr>
          <w:lang w:val="vi-VN"/>
        </w:rPr>
      </w:pPr>
      <w:r w:rsidRPr="004F28C4">
        <w:rPr>
          <w:bCs/>
        </w:rPr>
        <w:t>Về mặt không gian:</w:t>
      </w:r>
      <w:r w:rsidRPr="004F28C4">
        <w:t xml:space="preserve"> Quá trình nghiên cứu lý thuyết, lập trình mã nguồn và kiểm thử phần mềm được tiến hành chủ yếu trên hệ thống máy tính cá nhânn</w:t>
      </w:r>
      <w:r w:rsidRPr="004F28C4">
        <w:rPr>
          <w:lang w:val="vi-VN"/>
        </w:rPr>
        <w:t xml:space="preserve">, </w:t>
      </w:r>
      <w:r w:rsidRPr="004F28C4">
        <w:t xml:space="preserve">kết hợp với việc trao đổi chuyên môn tại trường học và khai thác các nguồn tài liệu kỹ thuật chuyên sâu trên Internet. </w:t>
      </w:r>
    </w:p>
    <w:p w14:paraId="4AE01ABC" w14:textId="77777777" w:rsidR="001C1A84" w:rsidRPr="004F28C4" w:rsidRDefault="001C1A84" w:rsidP="001A6549">
      <w:pPr>
        <w:pStyle w:val="ListParagraph"/>
        <w:numPr>
          <w:ilvl w:val="0"/>
          <w:numId w:val="13"/>
        </w:numPr>
        <w:spacing w:line="360" w:lineRule="auto"/>
        <w:jc w:val="both"/>
        <w:rPr>
          <w:lang w:val="vi-VN"/>
        </w:rPr>
      </w:pPr>
      <w:r w:rsidRPr="004F28C4">
        <w:rPr>
          <w:bCs/>
        </w:rPr>
        <w:t>Về phạm vi nội dung và ranh giới kỹ thuật:</w:t>
      </w:r>
      <w:r w:rsidRPr="004F28C4">
        <w:t xml:space="preserve"> Đồ án phân bổ phần lớn tài nguyên cho việc thiết kế kiến trúc và phát triển phần lõi Backend của hệ thống mạng xã hội. Các giới hạn cụ thể bao gồm:</w:t>
      </w:r>
    </w:p>
    <w:p w14:paraId="126E7A29" w14:textId="77777777" w:rsidR="001C1A84" w:rsidRPr="004F28C4" w:rsidRDefault="001C1A84" w:rsidP="001A6549">
      <w:pPr>
        <w:pStyle w:val="ListParagraph"/>
        <w:numPr>
          <w:ilvl w:val="1"/>
          <w:numId w:val="13"/>
        </w:numPr>
        <w:spacing w:line="360" w:lineRule="auto"/>
        <w:jc w:val="both"/>
        <w:rPr>
          <w:lang w:val="vi-VN"/>
        </w:rPr>
      </w:pPr>
      <w:r w:rsidRPr="004F28C4">
        <w:rPr>
          <w:bCs/>
        </w:rPr>
        <w:t>Trọng tâm lập trình:</w:t>
      </w:r>
      <w:r w:rsidRPr="004F28C4">
        <w:t xml:space="preserve"> Tập trung xây dựng mạng lưới API RESTful xử lý các nghiệp vụ đặc thù như: quản lý định danh người dùng, thuật toán phân phối bảng tin và quản lý vòng tương tác chéo.</w:t>
      </w:r>
    </w:p>
    <w:p w14:paraId="335144E5" w14:textId="77777777" w:rsidR="001C1A84" w:rsidRPr="004F28C4" w:rsidRDefault="001C1A84" w:rsidP="001A6549">
      <w:pPr>
        <w:pStyle w:val="ListParagraph"/>
        <w:numPr>
          <w:ilvl w:val="1"/>
          <w:numId w:val="13"/>
        </w:numPr>
        <w:spacing w:line="360" w:lineRule="auto"/>
        <w:jc w:val="both"/>
        <w:rPr>
          <w:lang w:val="vi-VN"/>
        </w:rPr>
      </w:pPr>
      <w:r w:rsidRPr="004F28C4">
        <w:rPr>
          <w:bCs/>
        </w:rPr>
        <w:t>Tích hợp dịch vụ vệ tinh:</w:t>
      </w:r>
      <w:r w:rsidRPr="004F28C4">
        <w:t xml:space="preserve"> Thiết lập môi trường vận hành cho hàng đợi sự kiện, hệ thống bảo mật tập trung và dịch vụ lưu trữ đám mây.</w:t>
      </w:r>
    </w:p>
    <w:p w14:paraId="4FCCE267" w14:textId="77777777" w:rsidR="001C1A84" w:rsidRPr="004F28C4" w:rsidRDefault="001C1A84" w:rsidP="001A6549">
      <w:pPr>
        <w:pStyle w:val="ListParagraph"/>
        <w:numPr>
          <w:ilvl w:val="1"/>
          <w:numId w:val="13"/>
        </w:numPr>
        <w:spacing w:line="360" w:lineRule="auto"/>
        <w:jc w:val="both"/>
        <w:rPr>
          <w:lang w:val="vi-VN"/>
        </w:rPr>
      </w:pPr>
      <w:r w:rsidRPr="004F28C4">
        <w:rPr>
          <w:bCs/>
        </w:rPr>
        <w:t>Giới hạn về Frontend:</w:t>
      </w:r>
      <w:r w:rsidRPr="004F28C4">
        <w:t xml:space="preserve"> Lắp ráp giao diện người dùng dựa trên các bộ khung mã nguồn mở có sẵn nhằm kết nối API và chứng minh luồng hoạt động, không đi sâu vào việc tự thiết kế đồ họa UI/UX từ con số không.</w:t>
      </w:r>
    </w:p>
    <w:p w14:paraId="021661C3" w14:textId="77777777" w:rsidR="001C1A84" w:rsidRPr="004F28C4" w:rsidRDefault="001C1A84" w:rsidP="001A6549">
      <w:pPr>
        <w:pStyle w:val="ListParagraph"/>
        <w:numPr>
          <w:ilvl w:val="1"/>
          <w:numId w:val="13"/>
        </w:numPr>
        <w:spacing w:line="360" w:lineRule="auto"/>
        <w:jc w:val="both"/>
        <w:rPr>
          <w:lang w:val="vi-VN"/>
        </w:rPr>
      </w:pPr>
      <w:r w:rsidRPr="004F28C4">
        <w:rPr>
          <w:bCs/>
        </w:rPr>
        <w:t>Giới hạn về Trí tuệ nhân tạo:</w:t>
      </w:r>
      <w:r w:rsidRPr="004F28C4">
        <w:t xml:space="preserve"> Ứng dụng AI thông qua giao thức gọi API để tự động rà soát nội dung hình ảnh. Đồ án </w:t>
      </w:r>
      <w:r w:rsidRPr="004F28C4">
        <w:rPr>
          <w:bCs/>
        </w:rPr>
        <w:t>không</w:t>
      </w:r>
      <w:r w:rsidRPr="004F28C4">
        <w:t xml:space="preserve"> đi sâu vào quy trình thu thập tập dữ liệu lớn hay tự huấn luyện thuật toán AI từ đầu.</w:t>
      </w:r>
    </w:p>
    <w:p w14:paraId="2FB12F3C" w14:textId="77777777" w:rsidR="0056483C" w:rsidRPr="004F28C4" w:rsidRDefault="00A1099B" w:rsidP="00383918">
      <w:pPr>
        <w:pStyle w:val="Like-Numbering"/>
        <w:spacing w:before="0" w:line="360" w:lineRule="auto"/>
        <w:jc w:val="both"/>
        <w:rPr>
          <w:sz w:val="24"/>
        </w:rPr>
      </w:pPr>
      <w:r w:rsidRPr="004F28C4">
        <w:rPr>
          <w:sz w:val="24"/>
        </w:rPr>
        <w:t>2. Đóng góp của đề tài</w:t>
      </w:r>
    </w:p>
    <w:p w14:paraId="3B6DEFE2" w14:textId="77777777" w:rsidR="0056483C" w:rsidRPr="004F28C4" w:rsidRDefault="00A1099B" w:rsidP="00383918">
      <w:pPr>
        <w:spacing w:line="360" w:lineRule="auto"/>
        <w:jc w:val="both"/>
        <w:rPr>
          <w:lang w:val="vi-VN"/>
        </w:rPr>
      </w:pPr>
      <w:r w:rsidRPr="004F28C4">
        <w:t xml:space="preserve">• Đóng góp của đề tài </w:t>
      </w:r>
    </w:p>
    <w:p w14:paraId="03988ED7" w14:textId="77777777" w:rsidR="00767402" w:rsidRPr="004F28C4" w:rsidRDefault="61F6347C" w:rsidP="42B7F8F6">
      <w:pPr>
        <w:pStyle w:val="ListParagraph"/>
        <w:spacing w:line="360" w:lineRule="auto"/>
        <w:jc w:val="both"/>
        <w:rPr>
          <w:lang w:val="vi-VN"/>
        </w:rPr>
      </w:pPr>
      <w:r w:rsidRPr="004F28C4">
        <w:t>Xây dựng thành công ứng dụng kết hợp giữa nền tảng với hệ thống điều phối sự kiện bất đồng bộ và giao diện lập trình trí tuệ nhân tạo để thực hiện tự động kiểm duyệt nội dung.</w:t>
      </w:r>
    </w:p>
    <w:p w14:paraId="0EAC8A80" w14:textId="77777777" w:rsidR="00767402" w:rsidRPr="004F28C4" w:rsidRDefault="3B11B01A" w:rsidP="42B7F8F6">
      <w:pPr>
        <w:pStyle w:val="ListParagraph"/>
        <w:spacing w:line="360" w:lineRule="auto"/>
        <w:jc w:val="both"/>
        <w:rPr>
          <w:lang w:val="vi-VN"/>
        </w:rPr>
      </w:pPr>
      <w:r w:rsidRPr="004F28C4">
        <w:lastRenderedPageBreak/>
        <w:t>Lập trình chức năng trên các nghiệp vụ đã được phân tích, quản trị định danh độc lập và tối ưu hóa luồng giao tiếp dữ liệu giữa Client - Server thông qua RESTful API.</w:t>
      </w:r>
    </w:p>
    <w:p w14:paraId="0C4A136A" w14:textId="77777777" w:rsidR="00767402" w:rsidRPr="004F28C4" w:rsidRDefault="1FDACD79" w:rsidP="42B7F8F6">
      <w:pPr>
        <w:pStyle w:val="ListParagraph"/>
        <w:spacing w:line="360" w:lineRule="auto"/>
        <w:jc w:val="both"/>
        <w:rPr>
          <w:lang w:val="vi-VN"/>
        </w:rPr>
      </w:pPr>
      <w:r w:rsidRPr="004F28C4">
        <w:t>Cung cấp một bộ mã nguồn và mô hình kiến trúc tham chiếu trực quan, có thể dùng làm tài liệu thực tiễn cho việc nghiên cứu cách thức xây dựng các nền tảng Web có khả năng chịu tải và mở rộng tốt.</w:t>
      </w:r>
    </w:p>
    <w:p w14:paraId="10D784DB" w14:textId="77777777" w:rsidR="0056483C" w:rsidRPr="004F28C4" w:rsidRDefault="00A1099B" w:rsidP="00767402">
      <w:pPr>
        <w:spacing w:line="360" w:lineRule="auto"/>
        <w:ind w:firstLine="720"/>
        <w:jc w:val="both"/>
        <w:rPr>
          <w:lang w:val="vi-VN"/>
        </w:rPr>
      </w:pPr>
      <w:r w:rsidRPr="004F28C4">
        <w:t>• Giá trị ứng dụng thực tiễn</w:t>
      </w:r>
      <w:r w:rsidRPr="004F28C4">
        <w:rPr>
          <w:lang w:val="vi-VN"/>
        </w:rPr>
        <w:t>:</w:t>
      </w:r>
    </w:p>
    <w:p w14:paraId="371073A4" w14:textId="77777777" w:rsidR="00767402" w:rsidRPr="004F28C4" w:rsidRDefault="1FDACD79" w:rsidP="42B7F8F6">
      <w:pPr>
        <w:pStyle w:val="ListParagraph"/>
        <w:spacing w:line="360" w:lineRule="auto"/>
        <w:jc w:val="both"/>
        <w:rPr>
          <w:lang w:val="vi-VN"/>
        </w:rPr>
      </w:pPr>
      <w:r w:rsidRPr="004F28C4">
        <w:t xml:space="preserve">Về mặt người dùng: Xây dựng thành công mạng xã hội có các chức năng hoạt động tốt, bảo mật và ổn định để người dùng có thể giao lưu, chia sẻ thông tin, kết nối trò chuyện trực tiếp và tương tác mà không bị gián đoạn bởi độ trễ của máy chủ. </w:t>
      </w:r>
    </w:p>
    <w:p w14:paraId="0D312942" w14:textId="77777777" w:rsidR="00767402" w:rsidRPr="004F28C4" w:rsidRDefault="1FDACD79" w:rsidP="42B7F8F6">
      <w:pPr>
        <w:pStyle w:val="ListParagraph"/>
        <w:spacing w:line="360" w:lineRule="auto"/>
        <w:jc w:val="both"/>
        <w:rPr>
          <w:lang w:val="vi-VN"/>
        </w:rPr>
      </w:pPr>
      <w:r w:rsidRPr="004F28C4">
        <w:t>Về tính thương mại hóa: Hệ thống có thể dễ dàng được tinh chỉnh và đóng gói để triển khai thành các mạng xã hội hoặc cổng thông tin giao tiếp nội bộ dành riêng cho các doanh nghiệp</w:t>
      </w:r>
    </w:p>
    <w:p w14:paraId="320871D0" w14:textId="77777777" w:rsidR="0056483C" w:rsidRPr="004F28C4" w:rsidRDefault="00767402" w:rsidP="00062B18">
      <w:pPr>
        <w:pStyle w:val="ListParagraph"/>
        <w:numPr>
          <w:ilvl w:val="0"/>
          <w:numId w:val="14"/>
        </w:numPr>
        <w:spacing w:line="360" w:lineRule="auto"/>
        <w:jc w:val="both"/>
        <w:rPr>
          <w:lang w:val="vi-VN"/>
        </w:rPr>
      </w:pPr>
      <w:r w:rsidRPr="004F28C4">
        <w:t>Về tiềm năng mở rộng: Xây dựng nền tảng hạ tầng để dự án có thể chuyển dịch lên quy mô vi dịch vụ trong tương lai, sẵn sàng lắp ghép thêm các module phức tạp</w:t>
      </w:r>
      <w:r w:rsidRPr="004F28C4">
        <w:rPr>
          <w:lang w:val="vi-VN"/>
        </w:rPr>
        <w:t xml:space="preserve"> như</w:t>
      </w:r>
      <w:r w:rsidRPr="004F28C4">
        <w:t xml:space="preserve"> phát trực tuyến hay thương mại xã hội.</w:t>
      </w:r>
    </w:p>
    <w:p w14:paraId="0903122E" w14:textId="77777777" w:rsidR="0056483C" w:rsidRPr="004F28C4" w:rsidRDefault="00B10E64" w:rsidP="00383918">
      <w:pPr>
        <w:pStyle w:val="Heading1"/>
        <w:spacing w:before="0" w:after="0" w:line="360" w:lineRule="auto"/>
        <w:rPr>
          <w:rFonts w:cs="Times New Roman"/>
          <w:sz w:val="24"/>
          <w:szCs w:val="24"/>
          <w:lang w:val="vi-VN"/>
        </w:rPr>
      </w:pPr>
      <w:bookmarkStart w:id="9" w:name="_Toc235640615"/>
      <w:r w:rsidRPr="004F28C4">
        <w:rPr>
          <w:rFonts w:cs="Times New Roman"/>
          <w:sz w:val="24"/>
          <w:szCs w:val="24"/>
          <w:lang w:val="vi-VN"/>
        </w:rPr>
        <w:t>CƠ SỞ LÝ THUYẾT</w:t>
      </w:r>
      <w:bookmarkEnd w:id="9"/>
    </w:p>
    <w:p w14:paraId="55DD2B7A" w14:textId="77777777" w:rsidR="0056483C" w:rsidRPr="004F28C4" w:rsidRDefault="00A1099B" w:rsidP="00383918">
      <w:pPr>
        <w:pStyle w:val="Heading2"/>
        <w:spacing w:line="360" w:lineRule="auto"/>
        <w:rPr>
          <w:rFonts w:cs="Times New Roman"/>
          <w:szCs w:val="24"/>
        </w:rPr>
      </w:pPr>
      <w:bookmarkStart w:id="10" w:name="_Toc235640616"/>
      <w:r w:rsidRPr="004F28C4">
        <w:rPr>
          <w:rFonts w:cs="Times New Roman"/>
          <w:szCs w:val="24"/>
        </w:rPr>
        <w:t>Các khái niệm cơ bản liên quan đến đề tài</w:t>
      </w:r>
      <w:bookmarkEnd w:id="10"/>
    </w:p>
    <w:p w14:paraId="20D9CD13" w14:textId="77777777" w:rsidR="0056483C" w:rsidRPr="004F28C4" w:rsidRDefault="00F7374F" w:rsidP="00383918">
      <w:pPr>
        <w:pStyle w:val="Heading3"/>
        <w:spacing w:line="360" w:lineRule="auto"/>
        <w:jc w:val="both"/>
        <w:rPr>
          <w:rFonts w:cs="Times New Roman"/>
          <w:szCs w:val="24"/>
        </w:rPr>
      </w:pPr>
      <w:bookmarkStart w:id="11" w:name="_Toc235640617"/>
      <w:r w:rsidRPr="004F28C4">
        <w:rPr>
          <w:rFonts w:cs="Times New Roman"/>
          <w:szCs w:val="24"/>
        </w:rPr>
        <w:t>Phần</w:t>
      </w:r>
      <w:r w:rsidRPr="004F28C4">
        <w:rPr>
          <w:rFonts w:cs="Times New Roman"/>
          <w:szCs w:val="24"/>
          <w:lang w:val="vi-VN"/>
        </w:rPr>
        <w:t xml:space="preserve"> mềm mạng xã hội</w:t>
      </w:r>
      <w:bookmarkEnd w:id="11"/>
    </w:p>
    <w:p w14:paraId="5E9D1F01" w14:textId="77777777" w:rsidR="005000EE" w:rsidRPr="004F28C4" w:rsidRDefault="00F7374F" w:rsidP="00F7374F">
      <w:pPr>
        <w:spacing w:line="360" w:lineRule="auto"/>
        <w:ind w:firstLine="720"/>
        <w:jc w:val="both"/>
        <w:rPr>
          <w:lang w:val="vi-VN"/>
        </w:rPr>
      </w:pPr>
      <w:r w:rsidRPr="004F28C4">
        <w:t>Phần mềm mạng xã hội là tập hợp các công cụ và nền tảng công nghệ nhằm giúp người dùng kết nối, giao lưu và chia sẻ thông tin một cách thuận tiện. Hệ thống thường cung cấp các tính năng cốt lõi như: thiết lập và quản lý hồ sơ định danh, đăng tải nội dung đa phương tiện</w:t>
      </w:r>
      <w:r w:rsidRPr="004F28C4">
        <w:rPr>
          <w:lang w:val="vi-VN"/>
        </w:rPr>
        <w:t xml:space="preserve">, </w:t>
      </w:r>
      <w:r w:rsidRPr="004F28C4">
        <w:t>duy trì biểu đồ quan hệ xã hội</w:t>
      </w:r>
      <w:r w:rsidRPr="004F28C4">
        <w:rPr>
          <w:lang w:val="vi-VN"/>
        </w:rPr>
        <w:t xml:space="preserve"> </w:t>
      </w:r>
      <w:r w:rsidRPr="004F28C4">
        <w:t>và tương tác thời gian thực</w:t>
      </w:r>
      <w:r w:rsidRPr="004F28C4">
        <w:rPr>
          <w:lang w:val="vi-VN"/>
        </w:rPr>
        <w:t>.</w:t>
      </w:r>
    </w:p>
    <w:p w14:paraId="4CBB3FAE" w14:textId="77777777" w:rsidR="005000EE" w:rsidRPr="004F28C4" w:rsidRDefault="00F7374F" w:rsidP="00383918">
      <w:pPr>
        <w:spacing w:line="360" w:lineRule="auto"/>
        <w:ind w:firstLine="720"/>
        <w:jc w:val="both"/>
        <w:rPr>
          <w:lang w:val="vi-VN"/>
        </w:rPr>
      </w:pPr>
      <w:r w:rsidRPr="004F28C4">
        <w:t>Việc xây dựng các không gian giao tiếp trực tuyến này giúp xóa bỏ rào cản địa lý, tăng cường sự gắn kết xã hội, đồng thời cung cấp cho người dùng một môi trường an toàn để lưu giữ các khoảnh khắc cá nhân và lan tỏa những giá trị tích cực đến cộng đồng</w:t>
      </w:r>
      <w:r w:rsidRPr="004F28C4">
        <w:rPr>
          <w:lang w:val="vi-VN"/>
        </w:rPr>
        <w:t>.</w:t>
      </w:r>
    </w:p>
    <w:p w14:paraId="4686D9A4" w14:textId="77777777" w:rsidR="0056483C" w:rsidRPr="004F28C4" w:rsidRDefault="00A1099B" w:rsidP="00383918">
      <w:pPr>
        <w:pStyle w:val="Heading3"/>
        <w:spacing w:line="360" w:lineRule="auto"/>
        <w:jc w:val="both"/>
        <w:rPr>
          <w:rFonts w:cs="Times New Roman"/>
          <w:szCs w:val="24"/>
        </w:rPr>
      </w:pPr>
      <w:bookmarkStart w:id="12" w:name="_Toc235640618"/>
      <w:r w:rsidRPr="004F28C4">
        <w:rPr>
          <w:rFonts w:cs="Times New Roman"/>
          <w:szCs w:val="24"/>
        </w:rPr>
        <w:t>Các đối tượng trong hệ thống</w:t>
      </w:r>
      <w:bookmarkEnd w:id="12"/>
    </w:p>
    <w:p w14:paraId="3E5843D7" w14:textId="77777777" w:rsidR="002057A5" w:rsidRPr="004F28C4" w:rsidRDefault="002057A5" w:rsidP="001A6549">
      <w:pPr>
        <w:pStyle w:val="ListParagraph"/>
        <w:numPr>
          <w:ilvl w:val="0"/>
          <w:numId w:val="15"/>
        </w:numPr>
        <w:spacing w:line="360" w:lineRule="auto"/>
        <w:ind w:left="714" w:hanging="357"/>
        <w:jc w:val="both"/>
      </w:pPr>
      <w:r w:rsidRPr="004F28C4">
        <w:rPr>
          <w:bCs/>
        </w:rPr>
        <w:t>Người dùng:</w:t>
      </w:r>
      <w:r w:rsidRPr="004F28C4">
        <w:t xml:space="preserve"> Là thực thể trung tâm. Thông tin định danh và luồng xác thực bảo mật của đối tượng này được tách biệt và quản lý độc lập thông qua nền tảng Keycloak.</w:t>
      </w:r>
    </w:p>
    <w:p w14:paraId="5B2F7216" w14:textId="77777777" w:rsidR="002057A5" w:rsidRPr="004F28C4" w:rsidRDefault="002057A5" w:rsidP="001A6549">
      <w:pPr>
        <w:pStyle w:val="ListParagraph"/>
        <w:numPr>
          <w:ilvl w:val="0"/>
          <w:numId w:val="15"/>
        </w:numPr>
        <w:spacing w:line="360" w:lineRule="auto"/>
        <w:ind w:left="714" w:hanging="357"/>
        <w:jc w:val="both"/>
      </w:pPr>
      <w:r w:rsidRPr="004F28C4">
        <w:rPr>
          <w:bCs/>
        </w:rPr>
        <w:t>Bài viết:</w:t>
      </w:r>
      <w:r w:rsidRPr="004F28C4">
        <w:t xml:space="preserve"> Đơn vị nội dung cơ bản bao gồm văn bản và các tệp đa phương tiện</w:t>
      </w:r>
      <w:r w:rsidRPr="004F28C4">
        <w:rPr>
          <w:lang w:val="vi-VN"/>
        </w:rPr>
        <w:t>.</w:t>
      </w:r>
    </w:p>
    <w:p w14:paraId="46388DCF" w14:textId="77777777" w:rsidR="002057A5" w:rsidRPr="004F28C4" w:rsidRDefault="002057A5" w:rsidP="001A6549">
      <w:pPr>
        <w:pStyle w:val="ListParagraph"/>
        <w:numPr>
          <w:ilvl w:val="0"/>
          <w:numId w:val="15"/>
        </w:numPr>
        <w:spacing w:line="360" w:lineRule="auto"/>
        <w:ind w:left="714" w:hanging="357"/>
        <w:jc w:val="both"/>
      </w:pPr>
      <w:r w:rsidRPr="004F28C4">
        <w:rPr>
          <w:bCs/>
        </w:rPr>
        <w:lastRenderedPageBreak/>
        <w:t>Tương tác:</w:t>
      </w:r>
      <w:r w:rsidRPr="004F28C4">
        <w:t xml:space="preserve"> Các hành động phản hồi của người dùng. Do phát sinh với lưu lượng lớn, dữ liệu này được đóng gói thành sự kiện và đẩy vào hàng đợi Apache Kafka để xử lý bất đồng bộ.</w:t>
      </w:r>
    </w:p>
    <w:p w14:paraId="02A5138C" w14:textId="77777777" w:rsidR="002057A5" w:rsidRPr="004F28C4" w:rsidRDefault="002057A5" w:rsidP="001A6549">
      <w:pPr>
        <w:pStyle w:val="ListParagraph"/>
        <w:numPr>
          <w:ilvl w:val="0"/>
          <w:numId w:val="15"/>
        </w:numPr>
        <w:spacing w:line="360" w:lineRule="auto"/>
        <w:ind w:left="714" w:hanging="357"/>
        <w:jc w:val="both"/>
      </w:pPr>
      <w:r w:rsidRPr="004F28C4">
        <w:rPr>
          <w:bCs/>
        </w:rPr>
        <w:t>Quan hệ xã hội:</w:t>
      </w:r>
      <w:r w:rsidRPr="004F28C4">
        <w:t xml:space="preserve"> Dữ liệu biểu diễn sự liên kết giữa các tài khoản, đóng vai trò là cơ sở để thuật toán phân phối nội dung lên bảng tin.</w:t>
      </w:r>
    </w:p>
    <w:p w14:paraId="11EB9111" w14:textId="77777777" w:rsidR="002057A5" w:rsidRPr="004F28C4" w:rsidRDefault="00062B18" w:rsidP="001A6549">
      <w:pPr>
        <w:pStyle w:val="ListParagraph"/>
        <w:numPr>
          <w:ilvl w:val="0"/>
          <w:numId w:val="15"/>
        </w:numPr>
        <w:spacing w:line="360" w:lineRule="auto"/>
        <w:ind w:left="714" w:hanging="357"/>
        <w:jc w:val="both"/>
      </w:pPr>
      <w:r w:rsidRPr="004F28C4">
        <w:rPr>
          <w:bCs/>
        </w:rPr>
        <w:t>Thông báo và Tin tạm thời:</w:t>
      </w:r>
      <w:r w:rsidRPr="004F28C4">
        <w:t xml:space="preserve"> Các đối tượng yêu cầu tính thời gian thực hoặc có vòng đời ngắn</w:t>
      </w:r>
      <w:r w:rsidRPr="004F28C4">
        <w:rPr>
          <w:lang w:val="vi-VN"/>
        </w:rPr>
        <w:t>.</w:t>
      </w:r>
    </w:p>
    <w:p w14:paraId="1528FD4A" w14:textId="77777777" w:rsidR="0056483C" w:rsidRPr="004F28C4" w:rsidRDefault="00A1099B" w:rsidP="00383918">
      <w:pPr>
        <w:pStyle w:val="Heading2"/>
        <w:spacing w:line="360" w:lineRule="auto"/>
        <w:rPr>
          <w:rFonts w:cs="Times New Roman"/>
          <w:szCs w:val="24"/>
        </w:rPr>
      </w:pPr>
      <w:bookmarkStart w:id="13" w:name="_Toc235640619"/>
      <w:r w:rsidRPr="004F28C4">
        <w:rPr>
          <w:rFonts w:cs="Times New Roman"/>
          <w:szCs w:val="24"/>
        </w:rPr>
        <w:t>Lý thuyết nền tảng cho việc phát triển hệ thống</w:t>
      </w:r>
      <w:bookmarkEnd w:id="13"/>
    </w:p>
    <w:p w14:paraId="6089CEA1" w14:textId="77777777" w:rsidR="0056483C" w:rsidRPr="004F28C4" w:rsidRDefault="00C7183B" w:rsidP="00383918">
      <w:pPr>
        <w:pStyle w:val="Heading3"/>
        <w:spacing w:line="360" w:lineRule="auto"/>
        <w:jc w:val="both"/>
        <w:rPr>
          <w:rFonts w:cs="Times New Roman"/>
          <w:szCs w:val="24"/>
        </w:rPr>
      </w:pPr>
      <w:bookmarkStart w:id="14" w:name="_Toc235640620"/>
      <w:r w:rsidRPr="004F28C4">
        <w:rPr>
          <w:rFonts w:cs="Times New Roman"/>
          <w:szCs w:val="24"/>
        </w:rPr>
        <w:t>Kiến</w:t>
      </w:r>
      <w:r w:rsidRPr="004F28C4">
        <w:rPr>
          <w:rFonts w:cs="Times New Roman"/>
          <w:szCs w:val="24"/>
          <w:lang w:val="vi-VN"/>
        </w:rPr>
        <w:t xml:space="preserve"> trúc tổng thể hệ thống</w:t>
      </w:r>
      <w:bookmarkEnd w:id="14"/>
    </w:p>
    <w:p w14:paraId="21C8F305" w14:textId="77777777" w:rsidR="00DD645B" w:rsidRPr="004F28C4" w:rsidRDefault="00C7183B" w:rsidP="00DD645B">
      <w:pPr>
        <w:spacing w:line="360" w:lineRule="auto"/>
        <w:ind w:firstLine="720"/>
        <w:jc w:val="both"/>
        <w:rPr>
          <w:lang w:val="vi-VN"/>
        </w:rPr>
      </w:pPr>
      <w:r w:rsidRPr="004F28C4">
        <w:t xml:space="preserve">Hệ thống được xây dựng trên nền tảng </w:t>
      </w:r>
      <w:r w:rsidRPr="004F28C4">
        <w:rPr>
          <w:bCs/>
        </w:rPr>
        <w:t>Client-Server</w:t>
      </w:r>
      <w:r w:rsidRPr="004F28C4">
        <w:t xml:space="preserve"> nhằm đảm bảo tính phân tách trách nhiệm giữa Frontend và Backend. Tuy nhiên, để khắc phục các hạn chế về độ trễ và khả năng chịu tải của mô hình truyền thống, đề tài áp dụng thêm </w:t>
      </w:r>
      <w:r w:rsidRPr="004F28C4">
        <w:rPr>
          <w:bCs/>
        </w:rPr>
        <w:t>Kiến trúc hướng sự kiện</w:t>
      </w:r>
      <w:r w:rsidRPr="004F28C4">
        <w:t xml:space="preserve"> thông qua việc sử dụng Apache Kafka. Sự kết hợp này cho phép hệ thống duy trì khả năng mở rộng và đảm bảo trải nghiệm người dùng ngay cả khi có lưu lượng tương tác đột biến.</w:t>
      </w:r>
    </w:p>
    <w:p w14:paraId="351FDC50" w14:textId="77777777" w:rsidR="0056483C" w:rsidRPr="004F28C4" w:rsidRDefault="00A1099B" w:rsidP="00DD645B">
      <w:pPr>
        <w:spacing w:line="360" w:lineRule="auto"/>
        <w:ind w:firstLine="720"/>
        <w:jc w:val="both"/>
        <w:rPr>
          <w:lang w:val="vi-VN"/>
        </w:rPr>
      </w:pPr>
      <w:r w:rsidRPr="004F28C4">
        <w:t>Mô hình client - server có một số ưu điểm và nhược điểm như sau:</w:t>
      </w:r>
    </w:p>
    <w:p w14:paraId="2253A635" w14:textId="77777777" w:rsidR="0056483C" w:rsidRPr="004F28C4" w:rsidRDefault="00A1099B" w:rsidP="00383918">
      <w:pPr>
        <w:pStyle w:val="ListParagraph"/>
        <w:spacing w:line="360" w:lineRule="auto"/>
        <w:jc w:val="both"/>
      </w:pPr>
      <w:r w:rsidRPr="004F28C4">
        <w:t>Ưu điểm:</w:t>
      </w:r>
    </w:p>
    <w:p w14:paraId="7E1BFB1E" w14:textId="77777777" w:rsidR="00DD645B" w:rsidRPr="004F28C4" w:rsidRDefault="00DD645B" w:rsidP="001A6549">
      <w:pPr>
        <w:pStyle w:val="ListParagraph"/>
        <w:numPr>
          <w:ilvl w:val="1"/>
          <w:numId w:val="4"/>
        </w:numPr>
        <w:spacing w:line="360" w:lineRule="auto"/>
        <w:jc w:val="both"/>
      </w:pPr>
      <w:r w:rsidRPr="004F28C4">
        <w:rPr>
          <w:bCs/>
        </w:rPr>
        <w:t>Quản trị tập trung:</w:t>
      </w:r>
      <w:r w:rsidRPr="004F28C4">
        <w:t xml:space="preserve"> Mọi dữ liệu người dùng, logic nghiệp vụ và cấu hình hệ thống đều được quản lý tại một máy chủ trung tâm. Điều này giúp việc cập nhật tính năng, sao lưu dữ liệu và kiểm soát an ninh diễn ra đồng nhất, tránh tình trạng phân tán dữ liệu.</w:t>
      </w:r>
    </w:p>
    <w:p w14:paraId="127DB320" w14:textId="77777777" w:rsidR="0056483C" w:rsidRPr="004F28C4" w:rsidRDefault="00DD645B" w:rsidP="001A6549">
      <w:pPr>
        <w:pStyle w:val="ListParagraph"/>
        <w:numPr>
          <w:ilvl w:val="1"/>
          <w:numId w:val="4"/>
        </w:numPr>
        <w:spacing w:line="360" w:lineRule="auto"/>
        <w:jc w:val="both"/>
      </w:pPr>
      <w:r w:rsidRPr="004F28C4">
        <w:rPr>
          <w:bCs/>
        </w:rPr>
        <w:t>Tính bảo mật cao:</w:t>
      </w:r>
      <w:r w:rsidRPr="004F28C4">
        <w:t xml:space="preserve"> Với Client-Server, các chính sách bảo mật như tường lửa, mã hóa thông tin và quản lý quyền truy cập được áp đặt ngay tại máy chủ. Client không bao giờ nắm giữ trực tiếp các dữ liệu nhạy cảm, giảm thiểu tối đa rủi ro mất mát dữ liệu.</w:t>
      </w:r>
    </w:p>
    <w:p w14:paraId="7B4D8499" w14:textId="77777777" w:rsidR="00DD645B" w:rsidRPr="004F28C4" w:rsidRDefault="00DD645B" w:rsidP="001A6549">
      <w:pPr>
        <w:pStyle w:val="ListParagraph"/>
        <w:numPr>
          <w:ilvl w:val="1"/>
          <w:numId w:val="4"/>
        </w:numPr>
        <w:spacing w:line="360" w:lineRule="auto"/>
        <w:jc w:val="both"/>
      </w:pPr>
      <w:r w:rsidRPr="004F28C4">
        <w:rPr>
          <w:bCs/>
        </w:rPr>
        <w:t>Tối ưu tài nguyên:</w:t>
      </w:r>
      <w:r w:rsidRPr="004F28C4">
        <w:t xml:space="preserve"> Máy chủ thường được trang bị phần cứng cấu hình cao, cho phép xử lý các tác vụ phức tạp mà không bắt máy người dùng phải gánh vác, giúp ứng dụng chạy ổn định ngay cả trên thiết bị di động cấu hình thấp.</w:t>
      </w:r>
    </w:p>
    <w:p w14:paraId="67E4E7B4" w14:textId="77777777" w:rsidR="00DD645B" w:rsidRPr="004F28C4" w:rsidRDefault="00DD645B" w:rsidP="001A6549">
      <w:pPr>
        <w:pStyle w:val="ListParagraph"/>
        <w:numPr>
          <w:ilvl w:val="1"/>
          <w:numId w:val="4"/>
        </w:numPr>
        <w:spacing w:line="360" w:lineRule="auto"/>
        <w:jc w:val="both"/>
      </w:pPr>
      <w:r w:rsidRPr="004F28C4">
        <w:rPr>
          <w:bCs/>
        </w:rPr>
        <w:t>Khả năng mở rộng linh hoạt:</w:t>
      </w:r>
      <w:r w:rsidRPr="004F28C4">
        <w:t xml:space="preserve"> Hệ thống cho phép mở rộng theo chiều ngang bằng cách bổ sung thêm các máy chủ ứng dụng mới để chia sẻ tải, đáp ứng tốt nhu cầu khi lượng người dùng mạng xã hội gia tăng đột biến.</w:t>
      </w:r>
    </w:p>
    <w:p w14:paraId="5399C3A0" w14:textId="77777777" w:rsidR="0056483C" w:rsidRPr="004F28C4" w:rsidRDefault="00A1099B" w:rsidP="00383918">
      <w:pPr>
        <w:pStyle w:val="ListParagraph"/>
        <w:spacing w:line="360" w:lineRule="auto"/>
        <w:jc w:val="both"/>
      </w:pPr>
      <w:r w:rsidRPr="004F28C4">
        <w:t>Nhược điểm:</w:t>
      </w:r>
    </w:p>
    <w:p w14:paraId="4CF2A5CB" w14:textId="77777777" w:rsidR="0056483C" w:rsidRPr="004F28C4" w:rsidRDefault="00DD645B" w:rsidP="001A6549">
      <w:pPr>
        <w:pStyle w:val="ListParagraph"/>
        <w:numPr>
          <w:ilvl w:val="1"/>
          <w:numId w:val="4"/>
        </w:numPr>
        <w:spacing w:line="360" w:lineRule="auto"/>
        <w:jc w:val="both"/>
      </w:pPr>
      <w:r w:rsidRPr="004F28C4">
        <w:rPr>
          <w:bCs/>
        </w:rPr>
        <w:lastRenderedPageBreak/>
        <w:t>Nút thắt cổ chai:</w:t>
      </w:r>
      <w:r w:rsidRPr="004F28C4">
        <w:t xml:space="preserve"> Khi số lượng người dùng đồng thời tăng vọt, máy chủ trung tâm dễ trở thành nút thắt làm chậm tốc độ phản hồi. Đây là lý do chính mà đồ án của em cần tích hợp </w:t>
      </w:r>
      <w:r w:rsidRPr="004F28C4">
        <w:rPr>
          <w:bCs/>
        </w:rPr>
        <w:t>Apache Kafka</w:t>
      </w:r>
      <w:r w:rsidRPr="004F28C4">
        <w:t xml:space="preserve"> để xử lý bất đồng bộ, giảm tải cho luồng chính.</w:t>
      </w:r>
    </w:p>
    <w:p w14:paraId="13CF4054" w14:textId="77777777" w:rsidR="0056483C" w:rsidRPr="004F28C4" w:rsidRDefault="00DD645B" w:rsidP="001A6549">
      <w:pPr>
        <w:pStyle w:val="ListParagraph"/>
        <w:numPr>
          <w:ilvl w:val="1"/>
          <w:numId w:val="4"/>
        </w:numPr>
        <w:spacing w:line="360" w:lineRule="auto"/>
        <w:jc w:val="both"/>
      </w:pPr>
      <w:r w:rsidRPr="004F28C4">
        <w:rPr>
          <w:bCs/>
        </w:rPr>
        <w:t>Sự phụ thuộc vào máy chủ:</w:t>
      </w:r>
      <w:r w:rsidRPr="004F28C4">
        <w:t xml:space="preserve"> Nếu máy chủ gặp sự cố hoặc gián đoạn kết nối, toàn bộ mạng xã hội sẽ rơi vào tình trạng ngừng hoạt động. Do đó, tính sẵn sàng cao là yêu cầu quan trọng</w:t>
      </w:r>
      <w:r w:rsidRPr="004F28C4">
        <w:rPr>
          <w:lang w:val="vi-VN"/>
        </w:rPr>
        <w:t>.</w:t>
      </w:r>
    </w:p>
    <w:p w14:paraId="10E3995B" w14:textId="77777777" w:rsidR="0056483C" w:rsidRPr="004F28C4" w:rsidRDefault="00DD645B" w:rsidP="001A6549">
      <w:pPr>
        <w:pStyle w:val="ListParagraph"/>
        <w:numPr>
          <w:ilvl w:val="1"/>
          <w:numId w:val="4"/>
        </w:numPr>
        <w:spacing w:line="360" w:lineRule="auto"/>
        <w:jc w:val="both"/>
      </w:pPr>
      <w:r w:rsidRPr="004F28C4">
        <w:rPr>
          <w:bCs/>
        </w:rPr>
        <w:t>Chi phí hạ tầng:</w:t>
      </w:r>
      <w:r w:rsidRPr="004F28C4">
        <w:t xml:space="preserve"> Việc duy trì một hệ thống máy chủ cấu hình cao đòi hỏi đầu tư đáng kể về phần cứng, phí thuê Cloud và nhân sự bảo trì, vận hành chuyên nghiệp.</w:t>
      </w:r>
    </w:p>
    <w:p w14:paraId="067EEC70" w14:textId="77777777" w:rsidR="005E721A" w:rsidRPr="004F28C4" w:rsidRDefault="00DD645B" w:rsidP="001A6549">
      <w:pPr>
        <w:pStyle w:val="ListParagraph"/>
        <w:numPr>
          <w:ilvl w:val="1"/>
          <w:numId w:val="4"/>
        </w:numPr>
        <w:spacing w:line="360" w:lineRule="auto"/>
        <w:jc w:val="both"/>
      </w:pPr>
      <w:r w:rsidRPr="004F28C4">
        <w:rPr>
          <w:bCs/>
        </w:rPr>
        <w:t>Độ phức tạp trong lập trình:</w:t>
      </w:r>
      <w:r w:rsidRPr="004F28C4">
        <w:t xml:space="preserve"> So với các mô hình đơn giản, việc triển khai Client-Server đòi hỏi sự cẩn thận trong việc thiết kế giao thức truyền tin, xử lý trạng thái và đảm bảo tính nhất quán của dữ liệu giữa các môi trường.</w:t>
      </w:r>
    </w:p>
    <w:p w14:paraId="4E4136E4" w14:textId="77777777" w:rsidR="005E721A" w:rsidRPr="004F28C4" w:rsidRDefault="005E721A" w:rsidP="00A85785">
      <w:pPr>
        <w:pStyle w:val="Heading3"/>
        <w:spacing w:line="360" w:lineRule="auto"/>
        <w:jc w:val="both"/>
        <w:rPr>
          <w:szCs w:val="24"/>
          <w:lang w:val="vi-VN"/>
        </w:rPr>
      </w:pPr>
      <w:bookmarkStart w:id="15" w:name="_Toc235640621"/>
      <w:r w:rsidRPr="004F28C4">
        <w:rPr>
          <w:szCs w:val="24"/>
        </w:rPr>
        <w:t>Kiến trúc hướng sự kiện (Event-Driven Architecture - EDA)</w:t>
      </w:r>
      <w:bookmarkEnd w:id="15"/>
    </w:p>
    <w:p w14:paraId="36E39721" w14:textId="77777777" w:rsidR="005E721A" w:rsidRPr="004F28C4" w:rsidRDefault="005E721A" w:rsidP="001A6549">
      <w:pPr>
        <w:pStyle w:val="ListParagraph"/>
        <w:numPr>
          <w:ilvl w:val="0"/>
          <w:numId w:val="25"/>
        </w:numPr>
        <w:spacing w:line="360" w:lineRule="auto"/>
        <w:jc w:val="both"/>
        <w:rPr>
          <w:lang w:val="vi-VN"/>
        </w:rPr>
      </w:pPr>
      <w:r w:rsidRPr="004F28C4">
        <w:rPr>
          <w:bCs/>
        </w:rPr>
        <w:t>Khái niệm:</w:t>
      </w:r>
      <w:r w:rsidRPr="004F28C4">
        <w:t xml:space="preserve"> Kiến trúc hướng sự kiện là mô hình thiết kế phần mềm trong đó luồng vận hành của hệ thống được điều khiển bởi các sự</w:t>
      </w:r>
      <w:r w:rsidRPr="004F28C4">
        <w:rPr>
          <w:lang w:val="vi-VN"/>
        </w:rPr>
        <w:t xml:space="preserve"> </w:t>
      </w:r>
      <w:r w:rsidRPr="004F28C4">
        <w:t>thay đổi trạng thái quan trọng xảy ra trong ứng dụng. Trong mô hình này, các thành phần của hệ thống không gọi trực tiếp cho nhau một cách đồng bộ, mà thay vào đó, một thành phần sẽ phát đi một sự kiện, và các thành phần khác sẽ lắng nghe để xử lý tác vụ tương ứng</w:t>
      </w:r>
      <w:r w:rsidRPr="004F28C4">
        <w:rPr>
          <w:lang w:val="vi-VN"/>
        </w:rPr>
        <w:t>.</w:t>
      </w:r>
    </w:p>
    <w:p w14:paraId="54299FB5" w14:textId="77777777" w:rsidR="005E721A" w:rsidRPr="004F28C4" w:rsidRDefault="005E721A" w:rsidP="001A6549">
      <w:pPr>
        <w:pStyle w:val="ListParagraph"/>
        <w:numPr>
          <w:ilvl w:val="0"/>
          <w:numId w:val="25"/>
        </w:numPr>
        <w:spacing w:line="360" w:lineRule="auto"/>
        <w:jc w:val="both"/>
        <w:rPr>
          <w:lang w:val="vi-VN"/>
        </w:rPr>
      </w:pPr>
      <w:r w:rsidRPr="004F28C4">
        <w:rPr>
          <w:bCs/>
        </w:rPr>
        <w:t>Cơ chế hoạt động:</w:t>
      </w:r>
      <w:r w:rsidRPr="004F28C4">
        <w:t xml:space="preserve"> Khi một tác vụ nghiệp vụ quan trọng xảy ra, hệ thống không thực hiện ngay lập tức các công việc phụ</w:t>
      </w:r>
      <w:r w:rsidRPr="004F28C4">
        <w:rPr>
          <w:lang w:val="vi-VN"/>
        </w:rPr>
        <w:t xml:space="preserve"> </w:t>
      </w:r>
      <w:r w:rsidRPr="004F28C4">
        <w:t>trên cùng một luồng xử lý chính. Thay vào đó, nó đóng gói thông tin vào một sự kiện và đẩy vào một hàng đợi trung gian</w:t>
      </w:r>
      <w:r w:rsidRPr="004F28C4">
        <w:rPr>
          <w:lang w:val="vi-VN"/>
        </w:rPr>
        <w:t>.</w:t>
      </w:r>
      <w:r w:rsidRPr="004F28C4">
        <w:t xml:space="preserve"> Các dịch vụ phía sau sẽ tự động tiêu thụ sự kiện đó để thực hiện các tác vụ nền mà không làm gián đoạn trải nghiệm của người dùng.</w:t>
      </w:r>
    </w:p>
    <w:p w14:paraId="5BE0D0F9" w14:textId="77777777" w:rsidR="005E721A" w:rsidRPr="004F28C4" w:rsidRDefault="005E721A" w:rsidP="001A6549">
      <w:pPr>
        <w:pStyle w:val="ListParagraph"/>
        <w:numPr>
          <w:ilvl w:val="0"/>
          <w:numId w:val="25"/>
        </w:numPr>
        <w:spacing w:line="360" w:lineRule="auto"/>
        <w:jc w:val="both"/>
      </w:pPr>
      <w:r w:rsidRPr="004F28C4">
        <w:rPr>
          <w:bCs/>
        </w:rPr>
        <w:t>Giá trị ứng dụng:</w:t>
      </w:r>
    </w:p>
    <w:p w14:paraId="5ABDC1B6" w14:textId="77777777" w:rsidR="005E721A" w:rsidRPr="004F28C4" w:rsidRDefault="005E721A" w:rsidP="001A6549">
      <w:pPr>
        <w:numPr>
          <w:ilvl w:val="1"/>
          <w:numId w:val="20"/>
        </w:numPr>
        <w:spacing w:line="360" w:lineRule="auto"/>
        <w:jc w:val="both"/>
      </w:pPr>
      <w:r w:rsidRPr="004F28C4">
        <w:rPr>
          <w:bCs/>
        </w:rPr>
        <w:t>Khả năng chịu tải cao:</w:t>
      </w:r>
      <w:r w:rsidRPr="004F28C4">
        <w:t xml:space="preserve"> Cho phép hệ thống xử lý lượng lớn dữ liệu tương tác từ người dùng mà không gây hiện tượng nghẽn.</w:t>
      </w:r>
    </w:p>
    <w:p w14:paraId="3CBD5A7A" w14:textId="77777777" w:rsidR="005E721A" w:rsidRPr="004F28C4" w:rsidRDefault="005E721A" w:rsidP="001A6549">
      <w:pPr>
        <w:numPr>
          <w:ilvl w:val="1"/>
          <w:numId w:val="20"/>
        </w:numPr>
        <w:spacing w:line="360" w:lineRule="auto"/>
        <w:jc w:val="both"/>
      </w:pPr>
      <w:r w:rsidRPr="004F28C4">
        <w:rPr>
          <w:bCs/>
        </w:rPr>
        <w:t>Độ trễ thấp:</w:t>
      </w:r>
      <w:r w:rsidRPr="004F28C4">
        <w:t xml:space="preserve"> Người dùng nhận được phản hồi ngay lập tức sau khi hành động, giúp mạng xã hội đạt được sự ổn định cần thiết.</w:t>
      </w:r>
    </w:p>
    <w:p w14:paraId="4744E1B9" w14:textId="77777777" w:rsidR="005E721A" w:rsidRPr="004F28C4" w:rsidRDefault="005E721A" w:rsidP="001A6549">
      <w:pPr>
        <w:numPr>
          <w:ilvl w:val="1"/>
          <w:numId w:val="20"/>
        </w:numPr>
        <w:spacing w:line="360" w:lineRule="auto"/>
        <w:jc w:val="both"/>
      </w:pPr>
      <w:r w:rsidRPr="004F28C4">
        <w:rPr>
          <w:bCs/>
        </w:rPr>
        <w:t>Tính tách biệt:</w:t>
      </w:r>
      <w:r w:rsidRPr="004F28C4">
        <w:t xml:space="preserve"> Các dịch vụ hoạt động độc lập, nếu một dịch vụ gặp sự cố, luồng xử lý chính của bài viết vẫn không bị ảnh hưởng.</w:t>
      </w:r>
    </w:p>
    <w:p w14:paraId="38944329" w14:textId="77777777" w:rsidR="0056483C" w:rsidRPr="004F28C4" w:rsidRDefault="00A1099B" w:rsidP="00383918">
      <w:pPr>
        <w:pStyle w:val="Heading3"/>
        <w:spacing w:line="360" w:lineRule="auto"/>
        <w:jc w:val="both"/>
        <w:rPr>
          <w:rFonts w:cs="Times New Roman"/>
          <w:szCs w:val="24"/>
        </w:rPr>
      </w:pPr>
      <w:bookmarkStart w:id="16" w:name="_Toc235640622"/>
      <w:r w:rsidRPr="004F28C4">
        <w:rPr>
          <w:rFonts w:cs="Times New Roman"/>
          <w:szCs w:val="24"/>
        </w:rPr>
        <w:lastRenderedPageBreak/>
        <w:t>API RESTful</w:t>
      </w:r>
      <w:bookmarkEnd w:id="16"/>
    </w:p>
    <w:p w14:paraId="2AE14447" w14:textId="77777777" w:rsidR="0056483C" w:rsidRPr="004F28C4" w:rsidRDefault="00DD645B" w:rsidP="001A6549">
      <w:pPr>
        <w:pStyle w:val="ListParagraph"/>
        <w:numPr>
          <w:ilvl w:val="0"/>
          <w:numId w:val="16"/>
        </w:numPr>
        <w:tabs>
          <w:tab w:val="left" w:pos="1265"/>
        </w:tabs>
        <w:spacing w:line="360" w:lineRule="auto"/>
        <w:jc w:val="both"/>
      </w:pPr>
      <w:r w:rsidRPr="004F28C4">
        <w:t xml:space="preserve">Khái niệm: RESTful API là một chuẩn kiến trúc phần mềm được sử dụng rộng rãi để thiết lập giao tiếp giữa các hệ thống trong môi trường phân tán. Nó tận dụng giao thức HTTP để định nghĩa cách Client truy cập và thao tác trên các </w:t>
      </w:r>
      <w:r w:rsidRPr="004F28C4">
        <w:rPr>
          <w:bCs/>
        </w:rPr>
        <w:t>Tài nguyên</w:t>
      </w:r>
      <w:r w:rsidRPr="004F28C4">
        <w:t xml:space="preserve"> được lưu trữ tại Server. Trong một hệ thống mạng xã hội, tài nguyên ở đây có thể là một hồ sơ người dùng, một bài viết hoặc một lượt bình luận.</w:t>
      </w:r>
    </w:p>
    <w:p w14:paraId="1F051D1B" w14:textId="77777777" w:rsidR="00DD645B" w:rsidRPr="004F28C4" w:rsidRDefault="00DD645B" w:rsidP="001A6549">
      <w:pPr>
        <w:pStyle w:val="ListParagraph"/>
        <w:numPr>
          <w:ilvl w:val="0"/>
          <w:numId w:val="16"/>
        </w:numPr>
        <w:tabs>
          <w:tab w:val="left" w:pos="1265"/>
        </w:tabs>
        <w:spacing w:line="360" w:lineRule="auto"/>
        <w:jc w:val="both"/>
      </w:pPr>
      <w:r w:rsidRPr="004F28C4">
        <w:rPr>
          <w:bCs/>
        </w:rPr>
        <w:t>Đặc điểm vận hành:</w:t>
      </w:r>
      <w:r w:rsidRPr="004F28C4">
        <w:t xml:space="preserve"> Khác với các phương thức truyền tin cũ, RESTful API hoạt động dựa trên nguyên tắc </w:t>
      </w:r>
      <w:r w:rsidRPr="004F28C4">
        <w:rPr>
          <w:bCs/>
        </w:rPr>
        <w:t>Không trạng thái</w:t>
      </w:r>
      <w:r w:rsidRPr="004F28C4">
        <w:t xml:space="preserve"> – nghĩa là mỗi yêu cầu từ Client gửi lên đều phải chứa đầy đủ thông tin để Server có thể xử lý mà không cần phụ thuộc vào ngữ cảnh của các yêu cầu trước đó. Điều này giúp hệ thống đạt được khả năng mở rộng tối ưu.</w:t>
      </w:r>
    </w:p>
    <w:p w14:paraId="223A48F6" w14:textId="77777777" w:rsidR="00DD645B" w:rsidRPr="004F28C4" w:rsidRDefault="00DD645B" w:rsidP="001A6549">
      <w:pPr>
        <w:pStyle w:val="ListParagraph"/>
        <w:numPr>
          <w:ilvl w:val="0"/>
          <w:numId w:val="16"/>
        </w:numPr>
        <w:spacing w:line="360" w:lineRule="auto"/>
        <w:ind w:left="714" w:hanging="357"/>
        <w:jc w:val="both"/>
        <w:rPr>
          <w:lang w:val="vi-VN"/>
        </w:rPr>
      </w:pPr>
      <w:r w:rsidRPr="004F28C4">
        <w:rPr>
          <w:bCs/>
        </w:rPr>
        <w:t>Quy trình tương tác chuẩn trong hệ thống:</w:t>
      </w:r>
      <w:r w:rsidRPr="004F28C4">
        <w:t xml:space="preserve"> Khi một trình duyệt muốn lấy thông tin từ hệ thống máy chủ, quá trình tương tác sẽ diễn ra theo luồng logic như sau</w:t>
      </w:r>
      <w:r w:rsidRPr="004F28C4">
        <w:rPr>
          <w:lang w:val="vi-VN"/>
        </w:rPr>
        <w:t>:</w:t>
      </w:r>
    </w:p>
    <w:p w14:paraId="310DC907" w14:textId="77777777" w:rsidR="00DD645B" w:rsidRPr="004F28C4" w:rsidRDefault="00DD645B" w:rsidP="001A6549">
      <w:pPr>
        <w:pStyle w:val="ListParagraph"/>
        <w:numPr>
          <w:ilvl w:val="1"/>
          <w:numId w:val="16"/>
        </w:numPr>
        <w:spacing w:line="360" w:lineRule="auto"/>
        <w:jc w:val="both"/>
        <w:rPr>
          <w:lang w:val="vi-VN"/>
        </w:rPr>
      </w:pPr>
      <w:r w:rsidRPr="004F28C4">
        <w:rPr>
          <w:bCs/>
          <w:sz w:val="22"/>
          <w:szCs w:val="22"/>
        </w:rPr>
        <w:t>Khởi tạo yêu cầu:</w:t>
      </w:r>
      <w:r w:rsidRPr="004F28C4">
        <w:rPr>
          <w:sz w:val="22"/>
          <w:szCs w:val="22"/>
        </w:rPr>
        <w:t xml:space="preserve"> Client gửi yêu cầu đến Server thông qua các URI được định nghĩa sẵn, đi kèm với phương thức HTTP và các tham số cần thiết.</w:t>
      </w:r>
    </w:p>
    <w:p w14:paraId="78E5EC34" w14:textId="77777777" w:rsidR="00DD645B" w:rsidRPr="004F28C4" w:rsidRDefault="00DD645B" w:rsidP="001A6549">
      <w:pPr>
        <w:pStyle w:val="ListParagraph"/>
        <w:numPr>
          <w:ilvl w:val="1"/>
          <w:numId w:val="16"/>
        </w:numPr>
        <w:spacing w:line="360" w:lineRule="auto"/>
        <w:jc w:val="both"/>
        <w:rPr>
          <w:lang w:val="vi-VN"/>
        </w:rPr>
      </w:pPr>
      <w:r w:rsidRPr="004F28C4">
        <w:rPr>
          <w:bCs/>
          <w:sz w:val="22"/>
          <w:szCs w:val="22"/>
        </w:rPr>
        <w:t>Kiểm tra tính hợp lệ:</w:t>
      </w:r>
      <w:r w:rsidRPr="004F28C4">
        <w:rPr>
          <w:sz w:val="22"/>
          <w:szCs w:val="22"/>
        </w:rPr>
        <w:t xml:space="preserve"> Server tiếp nhận và xác thực tính hợp lệ của yêu cầu. Tại hệ thống của em, bước này được xử lý tập trung bởi </w:t>
      </w:r>
      <w:r w:rsidRPr="004F28C4">
        <w:rPr>
          <w:bCs/>
          <w:sz w:val="22"/>
          <w:szCs w:val="22"/>
        </w:rPr>
        <w:t>Keycloak</w:t>
      </w:r>
      <w:r w:rsidRPr="004F28C4">
        <w:rPr>
          <w:sz w:val="22"/>
          <w:szCs w:val="22"/>
        </w:rPr>
        <w:t xml:space="preserve"> để đảm bảo quyền truy cập.</w:t>
      </w:r>
    </w:p>
    <w:p w14:paraId="27A37EDA" w14:textId="77777777" w:rsidR="00DD645B" w:rsidRPr="004F28C4" w:rsidRDefault="00DD645B" w:rsidP="001A6549">
      <w:pPr>
        <w:pStyle w:val="ListParagraph"/>
        <w:numPr>
          <w:ilvl w:val="1"/>
          <w:numId w:val="16"/>
        </w:numPr>
        <w:spacing w:line="360" w:lineRule="auto"/>
        <w:jc w:val="both"/>
        <w:rPr>
          <w:lang w:val="vi-VN"/>
        </w:rPr>
      </w:pPr>
      <w:r w:rsidRPr="004F28C4">
        <w:rPr>
          <w:bCs/>
          <w:sz w:val="22"/>
          <w:szCs w:val="22"/>
        </w:rPr>
        <w:t>Xử lý nghiệp vụ:</w:t>
      </w:r>
      <w:r w:rsidRPr="004F28C4">
        <w:rPr>
          <w:sz w:val="22"/>
          <w:szCs w:val="22"/>
        </w:rPr>
        <w:t xml:space="preserve"> Sau khi xác thực, Server xử lý yêu cầu thông qua các tầng nghiệp vụ và tương tác với cơ sở dữ liệu để lấy hoặc cập nhật thông tin.</w:t>
      </w:r>
    </w:p>
    <w:p w14:paraId="464643B1" w14:textId="77777777" w:rsidR="00DD645B" w:rsidRPr="004F28C4" w:rsidRDefault="00DD645B" w:rsidP="001A6549">
      <w:pPr>
        <w:pStyle w:val="ListParagraph"/>
        <w:numPr>
          <w:ilvl w:val="1"/>
          <w:numId w:val="16"/>
        </w:numPr>
        <w:spacing w:line="360" w:lineRule="auto"/>
        <w:jc w:val="both"/>
        <w:rPr>
          <w:lang w:val="vi-VN"/>
        </w:rPr>
      </w:pPr>
      <w:r w:rsidRPr="004F28C4">
        <w:rPr>
          <w:bCs/>
          <w:sz w:val="22"/>
          <w:szCs w:val="22"/>
        </w:rPr>
        <w:t>Phản hồi:</w:t>
      </w:r>
      <w:r w:rsidRPr="004F28C4">
        <w:rPr>
          <w:sz w:val="22"/>
          <w:szCs w:val="22"/>
        </w:rPr>
        <w:t xml:space="preserve"> Server gửi trả dữ liệu về Client dưới dạng cấu trúc JSON, kèm theo các mã trạng thái HTTP để thông báo kết quả thực hiện.</w:t>
      </w:r>
    </w:p>
    <w:p w14:paraId="109FB69E" w14:textId="77777777" w:rsidR="0056483C" w:rsidRPr="004F28C4" w:rsidRDefault="00DD645B" w:rsidP="00383918">
      <w:pPr>
        <w:pStyle w:val="Heading3"/>
        <w:spacing w:line="360" w:lineRule="auto"/>
        <w:jc w:val="both"/>
        <w:rPr>
          <w:rFonts w:cs="Times New Roman"/>
          <w:szCs w:val="24"/>
          <w:lang w:val="vi-VN"/>
        </w:rPr>
      </w:pPr>
      <w:bookmarkStart w:id="17" w:name="_Toc235640623"/>
      <w:r w:rsidRPr="004F28C4">
        <w:rPr>
          <w:sz w:val="22"/>
          <w:szCs w:val="24"/>
        </w:rPr>
        <w:t>Hệ quản trị cơ sở dữ liệu quan hệ (RDBMS)</w:t>
      </w:r>
      <w:bookmarkEnd w:id="17"/>
      <w:r w:rsidRPr="004F28C4">
        <w:rPr>
          <w:rFonts w:cs="Times New Roman"/>
          <w:szCs w:val="24"/>
        </w:rPr>
        <w:t xml:space="preserve"> </w:t>
      </w:r>
    </w:p>
    <w:p w14:paraId="5A2D92A7" w14:textId="77777777" w:rsidR="00DD645B" w:rsidRPr="004F28C4" w:rsidRDefault="00DD645B" w:rsidP="001A6549">
      <w:pPr>
        <w:pStyle w:val="ListParagraph"/>
        <w:numPr>
          <w:ilvl w:val="0"/>
          <w:numId w:val="17"/>
        </w:numPr>
        <w:spacing w:line="360" w:lineRule="auto"/>
        <w:ind w:left="358" w:hangingChars="149" w:hanging="358"/>
        <w:jc w:val="both"/>
        <w:rPr>
          <w:lang w:val="vi-VN"/>
        </w:rPr>
      </w:pPr>
      <w:r w:rsidRPr="004F28C4">
        <w:rPr>
          <w:bCs/>
        </w:rPr>
        <w:t>Định nghĩa và nguyên lý hoạt động:</w:t>
      </w:r>
      <w:r w:rsidRPr="004F28C4">
        <w:t xml:space="preserve"> Cơ sở dữ liệu quan hệ là mô hình lưu trữ dữ liệu dựa trên cấu trúc bảng, nơi thông tin được tổ chức thành các hàng và cột tuân theo một lược đồ định nghĩa trước. Không giống như các cơ sở dữ liệu phi quan hệ</w:t>
      </w:r>
      <w:r w:rsidRPr="004F28C4">
        <w:rPr>
          <w:lang w:val="vi-VN"/>
        </w:rPr>
        <w:t xml:space="preserve"> </w:t>
      </w:r>
      <w:r w:rsidRPr="004F28C4">
        <w:t>lưu trữ dữ liệu dưới dạng tài liệu tự do, RDBMS yêu cầu sự tuân thủ nghiêm ngặt về cấu trúc dữ liệu, trong đó các thực thể được liên kết chặt chẽ với nhau thông qua hệ thống các Khóa chính và Khóa ngoại.</w:t>
      </w:r>
    </w:p>
    <w:p w14:paraId="216006E8" w14:textId="77777777" w:rsidR="00DD645B" w:rsidRPr="004F28C4" w:rsidRDefault="002B7701" w:rsidP="001A6549">
      <w:pPr>
        <w:pStyle w:val="ListParagraph"/>
        <w:numPr>
          <w:ilvl w:val="0"/>
          <w:numId w:val="17"/>
        </w:numPr>
        <w:spacing w:line="360" w:lineRule="auto"/>
        <w:ind w:left="358" w:hangingChars="149" w:hanging="358"/>
        <w:jc w:val="both"/>
        <w:rPr>
          <w:lang w:val="vi-VN"/>
        </w:rPr>
      </w:pPr>
      <w:r w:rsidRPr="004F28C4">
        <w:rPr>
          <w:bCs/>
        </w:rPr>
        <w:t>Tính toàn vẹn và giao dịch</w:t>
      </w:r>
      <w:r w:rsidRPr="004F28C4">
        <w:rPr>
          <w:bCs/>
          <w:lang w:val="vi-VN"/>
        </w:rPr>
        <w:t>:</w:t>
      </w:r>
      <w:r w:rsidRPr="004F28C4">
        <w:t xml:space="preserve"> Điểm mạnh nhất của RDBMS nằm ở tính nhất quán và toàn vẹn dữ liệu. Hệ thống hoạt động dựa trên tiêu chuẩn ACID</w:t>
      </w:r>
      <w:r w:rsidRPr="004F28C4">
        <w:rPr>
          <w:lang w:val="vi-VN"/>
        </w:rPr>
        <w:t xml:space="preserve"> </w:t>
      </w:r>
      <w:r w:rsidRPr="004F28C4">
        <w:t>rằng mọi giao dịch – từ việc tạo bài viết, cập nhật hồ sơ người dùng cho đến lưu trữ các mối quan hệ được xử lý an toàn, chính xác và không bị sai lệch ngay cả khi xảy ra sự cố đột ngột.</w:t>
      </w:r>
    </w:p>
    <w:p w14:paraId="7BF5BDE1" w14:textId="77777777" w:rsidR="00DD645B" w:rsidRPr="004F28C4" w:rsidRDefault="00DD645B" w:rsidP="001A6549">
      <w:pPr>
        <w:pStyle w:val="ListParagraph"/>
        <w:numPr>
          <w:ilvl w:val="0"/>
          <w:numId w:val="17"/>
        </w:numPr>
        <w:spacing w:line="360" w:lineRule="auto"/>
        <w:ind w:left="358" w:hangingChars="149" w:hanging="358"/>
        <w:jc w:val="both"/>
        <w:rPr>
          <w:lang w:val="vi-VN"/>
        </w:rPr>
      </w:pPr>
      <w:r w:rsidRPr="004F28C4">
        <w:t>Ứng dụng trong hệ thống mạng xã hội:</w:t>
      </w:r>
    </w:p>
    <w:p w14:paraId="1D826B82" w14:textId="77777777" w:rsidR="00DD645B" w:rsidRPr="004F28C4" w:rsidRDefault="00DD645B" w:rsidP="001A6549">
      <w:pPr>
        <w:pStyle w:val="ListParagraph"/>
        <w:numPr>
          <w:ilvl w:val="1"/>
          <w:numId w:val="18"/>
        </w:numPr>
        <w:spacing w:line="360" w:lineRule="auto"/>
        <w:jc w:val="both"/>
        <w:rPr>
          <w:lang w:val="vi-VN"/>
        </w:rPr>
      </w:pPr>
      <w:r w:rsidRPr="004F28C4">
        <w:rPr>
          <w:bCs/>
        </w:rPr>
        <w:lastRenderedPageBreak/>
        <w:t>Quản trị mối quan hệ phức tạp:</w:t>
      </w:r>
      <w:r w:rsidRPr="004F28C4">
        <w:t xml:space="preserve"> Mạng xã hội là tập hợp các thực thể có liên kết chặt chẽ</w:t>
      </w:r>
      <w:r w:rsidRPr="004F28C4">
        <w:rPr>
          <w:lang w:val="vi-VN"/>
        </w:rPr>
        <w:t xml:space="preserve">. </w:t>
      </w:r>
      <w:r w:rsidRPr="004F28C4">
        <w:t>RDBMS với các toán tử JOIN cho phép truy vấn dữ liệu từ nhiều bảng khác nhau một cách hiệu quả, hỗ trợ</w:t>
      </w:r>
      <w:r w:rsidRPr="004F28C4">
        <w:rPr>
          <w:lang w:val="vi-VN"/>
        </w:rPr>
        <w:t xml:space="preserve"> </w:t>
      </w:r>
      <w:r w:rsidRPr="004F28C4">
        <w:t>cho các nghiệp vụ như xuất các</w:t>
      </w:r>
      <w:r w:rsidRPr="004F28C4">
        <w:rPr>
          <w:lang w:val="vi-VN"/>
        </w:rPr>
        <w:t xml:space="preserve"> bài viết </w:t>
      </w:r>
      <w:r w:rsidRPr="004F28C4">
        <w:t>hoặc hiển thị danh sách người theo dõi.</w:t>
      </w:r>
    </w:p>
    <w:p w14:paraId="2F631CFD" w14:textId="77777777" w:rsidR="00DD645B" w:rsidRPr="004F28C4" w:rsidRDefault="00DD645B" w:rsidP="001A6549">
      <w:pPr>
        <w:pStyle w:val="ListParagraph"/>
        <w:numPr>
          <w:ilvl w:val="1"/>
          <w:numId w:val="19"/>
        </w:numPr>
        <w:spacing w:line="360" w:lineRule="auto"/>
        <w:jc w:val="both"/>
        <w:rPr>
          <w:lang w:val="vi-VN"/>
        </w:rPr>
      </w:pPr>
      <w:r w:rsidRPr="004F28C4">
        <w:rPr>
          <w:bCs/>
        </w:rPr>
        <w:t>Độ chính xác dữ liệu:</w:t>
      </w:r>
      <w:r w:rsidRPr="004F28C4">
        <w:t xml:space="preserve"> Đối với các nghiệp vụ đòi hỏi độ tin cậy cao, RDBMS phù hợp hơn so với NoSQL nhờ tính chặt chẽ về lược đồ.</w:t>
      </w:r>
    </w:p>
    <w:p w14:paraId="085BE9AF" w14:textId="77777777" w:rsidR="00DD645B" w:rsidRPr="004F28C4" w:rsidRDefault="00DD645B" w:rsidP="001A6549">
      <w:pPr>
        <w:pStyle w:val="ListParagraph"/>
        <w:numPr>
          <w:ilvl w:val="1"/>
          <w:numId w:val="19"/>
        </w:numPr>
        <w:spacing w:line="360" w:lineRule="auto"/>
        <w:jc w:val="both"/>
        <w:rPr>
          <w:lang w:val="vi-VN"/>
        </w:rPr>
      </w:pPr>
      <w:r w:rsidRPr="004F28C4">
        <w:rPr>
          <w:bCs/>
        </w:rPr>
        <w:t>Tối ưu hóa dung lượng:</w:t>
      </w:r>
      <w:r w:rsidRPr="004F28C4">
        <w:t xml:space="preserve"> Thông qua quá trình chuẩn hóa dữ liệu, mô hình quan hệ giúp giảm thiểu tình trạng dư thừa và đảm bảo tính nhất quán khi dữ liệu được cập nhật tại một bảng trung tâm.</w:t>
      </w:r>
    </w:p>
    <w:p w14:paraId="492094E6" w14:textId="77777777" w:rsidR="005E721A" w:rsidRPr="004F28C4" w:rsidRDefault="005E721A" w:rsidP="005E721A">
      <w:pPr>
        <w:pStyle w:val="Heading3"/>
        <w:spacing w:line="360" w:lineRule="auto"/>
        <w:jc w:val="both"/>
        <w:rPr>
          <w:szCs w:val="24"/>
          <w:lang w:val="vi-VN"/>
        </w:rPr>
      </w:pPr>
      <w:bookmarkStart w:id="18" w:name="_Toc235640624"/>
      <w:r w:rsidRPr="004F28C4">
        <w:rPr>
          <w:szCs w:val="24"/>
        </w:rPr>
        <w:t>Lý thuyết xác thực tập trung</w:t>
      </w:r>
      <w:bookmarkEnd w:id="18"/>
    </w:p>
    <w:p w14:paraId="01FD097C" w14:textId="77777777" w:rsidR="005E721A" w:rsidRPr="004F28C4" w:rsidRDefault="005E721A" w:rsidP="001A6549">
      <w:pPr>
        <w:pStyle w:val="ListParagraph"/>
        <w:numPr>
          <w:ilvl w:val="0"/>
          <w:numId w:val="21"/>
        </w:numPr>
        <w:spacing w:line="360" w:lineRule="auto"/>
        <w:jc w:val="both"/>
        <w:rPr>
          <w:lang w:val="vi-VN"/>
        </w:rPr>
      </w:pPr>
      <w:r w:rsidRPr="004F28C4">
        <w:rPr>
          <w:bCs/>
        </w:rPr>
        <w:t>Khái niệm:</w:t>
      </w:r>
      <w:r w:rsidRPr="004F28C4">
        <w:t xml:space="preserve"> Xác thực tập trung là giải pháp quản lý danh tính người dùng độc lập với các dịch vụ nghiệp vụ. Thay vì lưu trữ và xác thực thông tin người dùng ngay tại máy chủ ứng dụng chính, hệ thống sẽ ủy quyền toàn bộ quá trình này cho một hệ thống định danh chuyên biệt</w:t>
      </w:r>
      <w:r w:rsidRPr="004F28C4">
        <w:rPr>
          <w:lang w:val="vi-VN"/>
        </w:rPr>
        <w:t>.</w:t>
      </w:r>
    </w:p>
    <w:p w14:paraId="636189ED" w14:textId="77777777" w:rsidR="005E721A" w:rsidRPr="004F28C4" w:rsidRDefault="005E721A" w:rsidP="001A6549">
      <w:pPr>
        <w:pStyle w:val="ListParagraph"/>
        <w:numPr>
          <w:ilvl w:val="0"/>
          <w:numId w:val="21"/>
        </w:numPr>
        <w:spacing w:line="360" w:lineRule="auto"/>
        <w:jc w:val="both"/>
      </w:pPr>
      <w:r w:rsidRPr="004F28C4">
        <w:rPr>
          <w:bCs/>
        </w:rPr>
        <w:t xml:space="preserve">Cơ chế xác thực dựa trên Token </w:t>
      </w:r>
      <w:r w:rsidRPr="004F28C4">
        <w:t>thay vì phương thức quản lý phiên làm việc truyền thống</w:t>
      </w:r>
      <w:r w:rsidRPr="004F28C4">
        <w:rPr>
          <w:lang w:val="vi-VN"/>
        </w:rPr>
        <w:t xml:space="preserve">, </w:t>
      </w:r>
      <w:r w:rsidRPr="004F28C4">
        <w:t xml:space="preserve">nơi máy chủ phải lưu trữ trạng thái người dùng trong bộ nhớ hệ thống hiện đại sử dụng chuẩn </w:t>
      </w:r>
      <w:r w:rsidRPr="004F28C4">
        <w:rPr>
          <w:bCs/>
        </w:rPr>
        <w:t>JWT</w:t>
      </w:r>
      <w:r w:rsidRPr="004F28C4">
        <w:t>.</w:t>
      </w:r>
    </w:p>
    <w:p w14:paraId="2FF52590" w14:textId="77777777" w:rsidR="005E721A" w:rsidRPr="004F28C4" w:rsidRDefault="005E721A" w:rsidP="001A6549">
      <w:pPr>
        <w:numPr>
          <w:ilvl w:val="0"/>
          <w:numId w:val="22"/>
        </w:numPr>
        <w:spacing w:line="360" w:lineRule="auto"/>
        <w:jc w:val="both"/>
      </w:pPr>
      <w:r w:rsidRPr="004F28C4">
        <w:t>Khi người dùng đăng nhập thành công, Keycloak sẽ cấp cho Client một chuỗi JSON Web Token.</w:t>
      </w:r>
    </w:p>
    <w:p w14:paraId="6AAED555" w14:textId="77777777" w:rsidR="005E721A" w:rsidRPr="004F28C4" w:rsidRDefault="005E721A" w:rsidP="001A6549">
      <w:pPr>
        <w:numPr>
          <w:ilvl w:val="0"/>
          <w:numId w:val="22"/>
        </w:numPr>
        <w:spacing w:line="360" w:lineRule="auto"/>
        <w:jc w:val="both"/>
      </w:pPr>
      <w:r w:rsidRPr="004F28C4">
        <w:t>Trong mỗi yêu cầu gửi lên Server tiếp theo, Client sẽ đính kèm Token này vào Header.</w:t>
      </w:r>
    </w:p>
    <w:p w14:paraId="503B1DC8" w14:textId="77777777" w:rsidR="005E721A" w:rsidRPr="004F28C4" w:rsidRDefault="005E721A" w:rsidP="001A6549">
      <w:pPr>
        <w:numPr>
          <w:ilvl w:val="0"/>
          <w:numId w:val="22"/>
        </w:numPr>
        <w:spacing w:line="360" w:lineRule="auto"/>
        <w:jc w:val="both"/>
      </w:pPr>
      <w:r w:rsidRPr="004F28C4">
        <w:t>Server nhận Token, giải mã và kiểm tra chữ ký số để xác nhận danh tính người dùng mà không cần thực hiện truy vấn ngược lại Database, giúp giảm thiểu đáng kể tài nguyên hệ thống.</w:t>
      </w:r>
    </w:p>
    <w:p w14:paraId="06F25DD2" w14:textId="77777777" w:rsidR="005E721A" w:rsidRPr="004F28C4" w:rsidRDefault="005E721A" w:rsidP="001A6549">
      <w:pPr>
        <w:pStyle w:val="ListParagraph"/>
        <w:numPr>
          <w:ilvl w:val="0"/>
          <w:numId w:val="24"/>
        </w:numPr>
        <w:spacing w:line="360" w:lineRule="auto"/>
        <w:jc w:val="both"/>
      </w:pPr>
      <w:r w:rsidRPr="004F28C4">
        <w:rPr>
          <w:bCs/>
        </w:rPr>
        <w:t>Giá trị ứng dụng:</w:t>
      </w:r>
    </w:p>
    <w:p w14:paraId="1B0604CD" w14:textId="77777777" w:rsidR="005E721A" w:rsidRPr="004F28C4" w:rsidRDefault="005E721A" w:rsidP="001A6549">
      <w:pPr>
        <w:numPr>
          <w:ilvl w:val="0"/>
          <w:numId w:val="23"/>
        </w:numPr>
        <w:spacing w:line="360" w:lineRule="auto"/>
        <w:jc w:val="both"/>
      </w:pPr>
      <w:r w:rsidRPr="004F28C4">
        <w:rPr>
          <w:bCs/>
        </w:rPr>
        <w:t>Bảo mật:</w:t>
      </w:r>
      <w:r w:rsidRPr="004F28C4">
        <w:t xml:space="preserve"> JWT hỗ trợ kiểm tra tính toàn vẹn của dữ liệu thông qua chữ ký số, giúp ngăn chặn việc giả mạo Token.</w:t>
      </w:r>
    </w:p>
    <w:p w14:paraId="50F2F933" w14:textId="77777777" w:rsidR="005E721A" w:rsidRPr="004F28C4" w:rsidRDefault="005E721A" w:rsidP="001A6549">
      <w:pPr>
        <w:numPr>
          <w:ilvl w:val="0"/>
          <w:numId w:val="23"/>
        </w:numPr>
        <w:spacing w:line="360" w:lineRule="auto"/>
        <w:jc w:val="both"/>
      </w:pPr>
      <w:r w:rsidRPr="004F28C4">
        <w:rPr>
          <w:bCs/>
        </w:rPr>
        <w:t>Tính không trạng thái:</w:t>
      </w:r>
      <w:r w:rsidRPr="004F28C4">
        <w:t xml:space="preserve"> Server không cần lưu trạng thái đăng nhập, giúp hệ thống dễ dàng mở rộng theo chiều ngang mà không gặp vấn đề về đồng bộ phiên làm việc.</w:t>
      </w:r>
    </w:p>
    <w:p w14:paraId="144EF35F" w14:textId="77777777" w:rsidR="005E721A" w:rsidRPr="004F28C4" w:rsidRDefault="005E721A" w:rsidP="001A6549">
      <w:pPr>
        <w:numPr>
          <w:ilvl w:val="0"/>
          <w:numId w:val="23"/>
        </w:numPr>
        <w:spacing w:line="360" w:lineRule="auto"/>
        <w:jc w:val="both"/>
      </w:pPr>
      <w:r w:rsidRPr="004F28C4">
        <w:rPr>
          <w:bCs/>
        </w:rPr>
        <w:t>Tính tập trung:</w:t>
      </w:r>
      <w:r w:rsidRPr="004F28C4">
        <w:t xml:space="preserve"> Mọi chính sách về mật khẩu, xác thực đa yếu tố</w:t>
      </w:r>
      <w:r w:rsidRPr="004F28C4">
        <w:rPr>
          <w:lang w:val="vi-VN"/>
        </w:rPr>
        <w:t xml:space="preserve"> </w:t>
      </w:r>
      <w:r w:rsidRPr="004F28C4">
        <w:t>được quản lý tập trung, giúp việc bảo mật hệ thống phân tán trở nên đơn giản và hiệu quả hơn nhiều so với cách xác thực thủ công.</w:t>
      </w:r>
    </w:p>
    <w:p w14:paraId="33DB2ED2" w14:textId="77777777" w:rsidR="0056483C" w:rsidRPr="004F28C4" w:rsidRDefault="00A1099B" w:rsidP="005E721A">
      <w:pPr>
        <w:pStyle w:val="Heading2"/>
        <w:spacing w:line="360" w:lineRule="auto"/>
        <w:rPr>
          <w:rFonts w:cs="Times New Roman"/>
          <w:szCs w:val="24"/>
        </w:rPr>
      </w:pPr>
      <w:bookmarkStart w:id="19" w:name="_Toc235640625"/>
      <w:r w:rsidRPr="004F28C4">
        <w:rPr>
          <w:rFonts w:cs="Times New Roman"/>
          <w:szCs w:val="24"/>
        </w:rPr>
        <w:lastRenderedPageBreak/>
        <w:t>Công nghệ và ngôn ngữ lập trình sử dụng</w:t>
      </w:r>
      <w:bookmarkEnd w:id="19"/>
    </w:p>
    <w:p w14:paraId="7AA007AD" w14:textId="77777777" w:rsidR="0056483C" w:rsidRPr="004F28C4" w:rsidRDefault="00ED01FB" w:rsidP="00383918">
      <w:pPr>
        <w:pStyle w:val="Heading3"/>
        <w:spacing w:line="360" w:lineRule="auto"/>
        <w:jc w:val="both"/>
        <w:rPr>
          <w:rFonts w:cs="Times New Roman"/>
          <w:szCs w:val="24"/>
        </w:rPr>
      </w:pPr>
      <w:bookmarkStart w:id="20" w:name="_Toc235640626"/>
      <w:r w:rsidRPr="004F28C4">
        <w:rPr>
          <w:rFonts w:cs="Times New Roman"/>
          <w:szCs w:val="24"/>
          <w:lang w:val="vi-VN"/>
        </w:rPr>
        <w:t>Java.</w:t>
      </w:r>
      <w:bookmarkEnd w:id="20"/>
    </w:p>
    <w:p w14:paraId="68536C6F" w14:textId="77777777" w:rsidR="00ED01FB" w:rsidRPr="004F28C4" w:rsidRDefault="00A1099B" w:rsidP="00003D16">
      <w:pPr>
        <w:pStyle w:val="Heading4"/>
        <w:rPr>
          <w:sz w:val="22"/>
          <w:szCs w:val="26"/>
          <w:lang w:val="vi-VN"/>
        </w:rPr>
      </w:pPr>
      <w:r w:rsidRPr="004F28C4">
        <w:rPr>
          <w:sz w:val="22"/>
          <w:szCs w:val="26"/>
        </w:rPr>
        <w:t>Khái niệm</w:t>
      </w:r>
    </w:p>
    <w:p w14:paraId="6373D070" w14:textId="77777777" w:rsidR="00ED01FB" w:rsidRPr="004F28C4" w:rsidRDefault="00ED01FB" w:rsidP="00ED01FB">
      <w:pPr>
        <w:spacing w:line="360" w:lineRule="auto"/>
        <w:ind w:firstLine="720"/>
        <w:contextualSpacing/>
        <w:jc w:val="both"/>
        <w:rPr>
          <w:lang w:val="vi-VN"/>
        </w:rPr>
      </w:pPr>
      <w:r w:rsidRPr="004F28C4">
        <w:t>Java là ngôn ngữ lập trình hướng đối tượng</w:t>
      </w:r>
      <w:r w:rsidRPr="004F28C4">
        <w:rPr>
          <w:lang w:val="vi-VN"/>
        </w:rPr>
        <w:t xml:space="preserve"> </w:t>
      </w:r>
      <w:r w:rsidRPr="004F28C4">
        <w:t xml:space="preserve">cấp cao, được phát triển bởi Sun Microsystems vào năm 1995. Với triết lý cốt lõi là </w:t>
      </w:r>
      <w:r w:rsidRPr="004F28C4">
        <w:rPr>
          <w:bCs/>
        </w:rPr>
        <w:t>"Viết một lần, chạy mọi nơi"</w:t>
      </w:r>
      <w:r w:rsidRPr="004F28C4">
        <w:t>, Java cho phép các chương trình đã biên dịch có thể thực thi trên bất kỳ nền tảng nào có cài đặt Máy ảo Java mà không cần phải biên dịch lại mã nguồn. Đây là ngôn ngữ tiêu chuẩn, ổn định và phổ biến nhất trong việc xây dựng các hệ thống Backend quy mô lớn dành cho doanh nghiệp</w:t>
      </w:r>
      <w:sdt>
        <w:sdtPr>
          <w:id w:val="716939565"/>
          <w:citation/>
        </w:sdtPr>
        <w:sdtContent>
          <w:r w:rsidRPr="004F28C4">
            <w:fldChar w:fldCharType="begin"/>
          </w:r>
          <w:r w:rsidRPr="004F28C4">
            <w:rPr>
              <w:lang w:val="vi-VN"/>
            </w:rPr>
            <w:instrText xml:space="preserve"> CITATION htt26 \l 1066 </w:instrText>
          </w:r>
          <w:r w:rsidRPr="004F28C4">
            <w:fldChar w:fldCharType="separate"/>
          </w:r>
          <w:r w:rsidRPr="004F28C4">
            <w:rPr>
              <w:noProof/>
              <w:lang w:val="vi-VN"/>
            </w:rPr>
            <w:t xml:space="preserve"> (1)</w:t>
          </w:r>
          <w:r w:rsidRPr="004F28C4">
            <w:fldChar w:fldCharType="end"/>
          </w:r>
        </w:sdtContent>
      </w:sdt>
      <w:r w:rsidRPr="004F28C4">
        <w:t>.</w:t>
      </w:r>
    </w:p>
    <w:p w14:paraId="6D104B07" w14:textId="77777777" w:rsidR="00ED01FB" w:rsidRPr="004F28C4" w:rsidRDefault="00A1099B" w:rsidP="00003D16">
      <w:pPr>
        <w:pStyle w:val="Heading4"/>
        <w:rPr>
          <w:sz w:val="22"/>
          <w:szCs w:val="26"/>
          <w:lang w:val="vi-VN"/>
        </w:rPr>
      </w:pPr>
      <w:r w:rsidRPr="004F28C4">
        <w:rPr>
          <w:sz w:val="22"/>
          <w:szCs w:val="26"/>
        </w:rPr>
        <w:t>Các tính năng chính</w:t>
      </w:r>
    </w:p>
    <w:p w14:paraId="251B2C6D" w14:textId="77777777" w:rsidR="00ED01FB" w:rsidRPr="004F28C4" w:rsidRDefault="00ED01FB" w:rsidP="001A6549">
      <w:pPr>
        <w:pStyle w:val="ListParagraph"/>
        <w:numPr>
          <w:ilvl w:val="0"/>
          <w:numId w:val="24"/>
        </w:numPr>
        <w:spacing w:line="360" w:lineRule="auto"/>
        <w:jc w:val="both"/>
      </w:pPr>
      <w:r w:rsidRPr="004F28C4">
        <w:rPr>
          <w:bCs/>
        </w:rPr>
        <w:t>Tính hướng đối tượng hoàn toàn:</w:t>
      </w:r>
      <w:r w:rsidRPr="004F28C4">
        <w:t xml:space="preserve"> Java tổ chức mã nguồn dựa trên các đối</w:t>
      </w:r>
      <w:r w:rsidRPr="004F28C4">
        <w:rPr>
          <w:lang w:val="vi-VN"/>
        </w:rPr>
        <w:t xml:space="preserve"> tượng</w:t>
      </w:r>
      <w:r w:rsidRPr="004F28C4">
        <w:t xml:space="preserve"> và lớp, giúp mô phỏng chính xác các thực thể thực tế trong mạng xã hội như User, Post, Comment hay Relationship. Điều này tạo nên cấu trúc code rất chặt chẽ và dễ quản lý.</w:t>
      </w:r>
    </w:p>
    <w:p w14:paraId="1E842632" w14:textId="77777777" w:rsidR="00ED01FB" w:rsidRPr="004F28C4" w:rsidRDefault="00ED01FB" w:rsidP="001A6549">
      <w:pPr>
        <w:pStyle w:val="ListParagraph"/>
        <w:numPr>
          <w:ilvl w:val="0"/>
          <w:numId w:val="24"/>
        </w:numPr>
        <w:spacing w:line="360" w:lineRule="auto"/>
        <w:jc w:val="both"/>
      </w:pPr>
      <w:r w:rsidRPr="004F28C4">
        <w:rPr>
          <w:bCs/>
        </w:rPr>
        <w:t>Cơ chế quản lý bộ nhớ tự động:</w:t>
      </w:r>
      <w:r w:rsidRPr="004F28C4">
        <w:t xml:space="preserve"> Java tự động dọn dẹp các đối tượng không còn được sử dụng trong bộ nhớ. Chức năng này giúp lập trình viên giảm bớt rủi ro rò rỉ bộ nhớ trong các hệ thống đòi hỏi độ ổn định cao.</w:t>
      </w:r>
    </w:p>
    <w:p w14:paraId="4EBA0269" w14:textId="77777777" w:rsidR="00ED01FB" w:rsidRPr="004F28C4" w:rsidRDefault="00ED01FB" w:rsidP="001A6549">
      <w:pPr>
        <w:pStyle w:val="ListParagraph"/>
        <w:numPr>
          <w:ilvl w:val="0"/>
          <w:numId w:val="24"/>
        </w:numPr>
        <w:spacing w:line="360" w:lineRule="auto"/>
        <w:jc w:val="both"/>
      </w:pPr>
      <w:r w:rsidRPr="004F28C4">
        <w:rPr>
          <w:bCs/>
        </w:rPr>
        <w:t>Khả năng đa luồng:</w:t>
      </w:r>
      <w:r w:rsidRPr="004F28C4">
        <w:t xml:space="preserve"> Java cung cấp bộ công cụ xử lý đa luồng tốt, cho phép ứng dụng thực hiện nhiều tác vụ cùng một lúc</w:t>
      </w:r>
      <w:r w:rsidRPr="004F28C4">
        <w:rPr>
          <w:lang w:val="vi-VN"/>
        </w:rPr>
        <w:t xml:space="preserve">. </w:t>
      </w:r>
      <w:r w:rsidRPr="004F28C4">
        <w:t>Đặc biệt</w:t>
      </w:r>
      <w:r w:rsidRPr="004F28C4">
        <w:rPr>
          <w:lang w:val="vi-VN"/>
        </w:rPr>
        <w:t xml:space="preserve"> </w:t>
      </w:r>
      <w:r w:rsidRPr="004F28C4">
        <w:t>với Java 21, tính năng luồng ảo đã cải thiện khả năng xử lý đồng thời.</w:t>
      </w:r>
    </w:p>
    <w:p w14:paraId="50FB6377" w14:textId="77777777" w:rsidR="00ED01FB" w:rsidRPr="004F28C4" w:rsidRDefault="00ED01FB" w:rsidP="001A6549">
      <w:pPr>
        <w:pStyle w:val="ListParagraph"/>
        <w:numPr>
          <w:ilvl w:val="0"/>
          <w:numId w:val="24"/>
        </w:numPr>
        <w:spacing w:line="360" w:lineRule="auto"/>
        <w:jc w:val="both"/>
        <w:rPr>
          <w:lang w:val="vi-VN"/>
        </w:rPr>
      </w:pPr>
      <w:r w:rsidRPr="004F28C4">
        <w:rPr>
          <w:bCs/>
        </w:rPr>
        <w:t>Tính an toàn và bảo mật cao:</w:t>
      </w:r>
      <w:r w:rsidRPr="004F28C4">
        <w:t xml:space="preserve"> Java được thiết kế với cơ chế kiểm tra kiểu dữ liệu chặt chẽ ngay từ giai đoạn biên dịch, kết hợp với các mô hình bảo mật được tích hợp sẵn, ngăn chặn hiệu quả nhiều lỗ hổng tấn công phổ biến.</w:t>
      </w:r>
    </w:p>
    <w:p w14:paraId="5723A698" w14:textId="77777777" w:rsidR="00ED01FB" w:rsidRPr="004F28C4" w:rsidRDefault="00C06C97" w:rsidP="00003D16">
      <w:pPr>
        <w:pStyle w:val="Heading4"/>
        <w:rPr>
          <w:sz w:val="22"/>
          <w:szCs w:val="26"/>
          <w:lang w:val="vi-VN"/>
        </w:rPr>
      </w:pPr>
      <w:r w:rsidRPr="004F28C4">
        <w:rPr>
          <w:sz w:val="22"/>
          <w:szCs w:val="26"/>
        </w:rPr>
        <w:t>Ưu</w:t>
      </w:r>
      <w:r w:rsidRPr="004F28C4">
        <w:rPr>
          <w:sz w:val="22"/>
          <w:szCs w:val="26"/>
          <w:lang w:val="vi-VN"/>
        </w:rPr>
        <w:t xml:space="preserve"> điểm</w:t>
      </w:r>
    </w:p>
    <w:p w14:paraId="0DBAF14F" w14:textId="77777777" w:rsidR="00ED01FB" w:rsidRPr="004F28C4" w:rsidRDefault="00ED01FB" w:rsidP="001A6549">
      <w:pPr>
        <w:pStyle w:val="ListParagraph"/>
        <w:numPr>
          <w:ilvl w:val="0"/>
          <w:numId w:val="24"/>
        </w:numPr>
        <w:spacing w:line="360" w:lineRule="auto"/>
        <w:ind w:left="714" w:hanging="357"/>
        <w:jc w:val="both"/>
      </w:pPr>
      <w:r w:rsidRPr="004F28C4">
        <w:rPr>
          <w:bCs/>
        </w:rPr>
        <w:t>Tính ổn định và độ tin cậy:</w:t>
      </w:r>
      <w:r w:rsidRPr="004F28C4">
        <w:t xml:space="preserve"> Java đã được chứng minh qua hàng thập kỷ trong các hệ thống ngân hàng và tài chính toàn cầu. Việc sử dụng Java giúp dữ liệu người dùng được xử lý an toàn và hệ thống ít gặp sự cố dừng đột ngột.</w:t>
      </w:r>
    </w:p>
    <w:p w14:paraId="57C8203D" w14:textId="77777777" w:rsidR="00ED01FB" w:rsidRPr="004F28C4" w:rsidRDefault="00ED01FB" w:rsidP="001A6549">
      <w:pPr>
        <w:pStyle w:val="ListParagraph"/>
        <w:numPr>
          <w:ilvl w:val="0"/>
          <w:numId w:val="24"/>
        </w:numPr>
        <w:spacing w:line="360" w:lineRule="auto"/>
        <w:ind w:left="714" w:hanging="357"/>
        <w:jc w:val="both"/>
      </w:pPr>
      <w:r w:rsidRPr="004F28C4">
        <w:rPr>
          <w:bCs/>
        </w:rPr>
        <w:t>Hệ sinh thái thư viện lớn:</w:t>
      </w:r>
      <w:r w:rsidRPr="004F28C4">
        <w:t xml:space="preserve"> Việc áp dụng Java cho phép tận dụng hệ sinh thái thư viện lớn để tích hợp các công nghệ phức tạp như Kafka, Keycloak hay kết nối các API AI mà không cần phải tự xây dựng từ đầu.</w:t>
      </w:r>
    </w:p>
    <w:p w14:paraId="3389BB5F" w14:textId="77777777" w:rsidR="00ED01FB" w:rsidRPr="004F28C4" w:rsidRDefault="00ED01FB" w:rsidP="001A6549">
      <w:pPr>
        <w:pStyle w:val="ListParagraph"/>
        <w:numPr>
          <w:ilvl w:val="0"/>
          <w:numId w:val="24"/>
        </w:numPr>
        <w:spacing w:line="360" w:lineRule="auto"/>
        <w:ind w:left="714" w:hanging="357"/>
        <w:jc w:val="both"/>
      </w:pPr>
      <w:r w:rsidRPr="004F28C4">
        <w:rPr>
          <w:bCs/>
        </w:rPr>
        <w:t>Khả năng mở rộng:</w:t>
      </w:r>
      <w:r w:rsidRPr="004F28C4">
        <w:t xml:space="preserve"> Với kiến trúc hướng đối tượng và cơ chế quản lý luồng hiện đại, Java cung cấp nền tảng ổn định để hệ thống Backend có thể mở rộng từ vài nghìn lên hàng triệu người dùng mà không cần thay đổi kiến trúc cơ bản.</w:t>
      </w:r>
    </w:p>
    <w:p w14:paraId="45E604FA" w14:textId="77777777" w:rsidR="00C06C97" w:rsidRPr="004F28C4" w:rsidRDefault="00ED01FB" w:rsidP="00412AFB">
      <w:pPr>
        <w:pStyle w:val="Heading3"/>
        <w:spacing w:line="360" w:lineRule="auto"/>
        <w:jc w:val="both"/>
        <w:rPr>
          <w:szCs w:val="24"/>
          <w:lang w:val="vi-VN"/>
        </w:rPr>
      </w:pPr>
      <w:bookmarkStart w:id="21" w:name="_Toc235640627"/>
      <w:r w:rsidRPr="004F28C4">
        <w:rPr>
          <w:szCs w:val="24"/>
        </w:rPr>
        <w:lastRenderedPageBreak/>
        <w:t>ReactJS</w:t>
      </w:r>
      <w:bookmarkEnd w:id="21"/>
    </w:p>
    <w:p w14:paraId="2459C004" w14:textId="77777777" w:rsidR="00C37C32" w:rsidRPr="004F28C4" w:rsidRDefault="00C37C32" w:rsidP="001A6549">
      <w:pPr>
        <w:pStyle w:val="ListParagraph"/>
        <w:numPr>
          <w:ilvl w:val="0"/>
          <w:numId w:val="26"/>
        </w:numPr>
        <w:spacing w:line="360" w:lineRule="auto"/>
        <w:jc w:val="both"/>
        <w:rPr>
          <w:b/>
          <w:lang w:val="vi-VN"/>
        </w:rPr>
      </w:pPr>
      <w:r w:rsidRPr="004F28C4">
        <w:rPr>
          <w:b/>
          <w:lang w:val="vi-VN"/>
        </w:rPr>
        <w:t>Khái niệm</w:t>
      </w:r>
    </w:p>
    <w:p w14:paraId="22282116" w14:textId="77777777" w:rsidR="00C37C32" w:rsidRPr="004F28C4" w:rsidRDefault="000F5C3E" w:rsidP="00412AFB">
      <w:pPr>
        <w:spacing w:line="360" w:lineRule="auto"/>
        <w:ind w:firstLine="357"/>
        <w:jc w:val="both"/>
        <w:rPr>
          <w:lang w:val="vi-VN"/>
        </w:rPr>
      </w:pPr>
      <w:r w:rsidRPr="004F28C4">
        <w:rPr>
          <w:bCs/>
        </w:rPr>
        <w:t>TypeScript</w:t>
      </w:r>
      <w:r w:rsidRPr="004F28C4">
        <w:t xml:space="preserve"> là một ngôn ngữ lập trình mã nguồn mở, được phát triển và bảo trì bởi Microsoft. Về bản chất, TypeScript là toàn bộ cú pháp của JavaScript</w:t>
      </w:r>
      <w:r w:rsidRPr="004F28C4">
        <w:rPr>
          <w:lang w:val="vi-VN"/>
        </w:rPr>
        <w:t>,</w:t>
      </w:r>
      <w:r w:rsidRPr="004F28C4">
        <w:t xml:space="preserve"> đều hợp lệ trong TypeScript. Điểm khác biệt cốt lõi là TypeScript bổ sung một hệ thống </w:t>
      </w:r>
      <w:r w:rsidRPr="004F28C4">
        <w:rPr>
          <w:bCs/>
        </w:rPr>
        <w:t>kiểu dữ liệu tĩnh</w:t>
      </w:r>
      <w:r w:rsidRPr="004F28C4">
        <w:t xml:space="preserve"> cùng các tính năng hướng đối tượng nâng cao như Interface, Generics và Enums. Trong quá trình phát triển, mã nguồn TypeScript sẽ được trình biên dịch chuyển đổi thành JavaScript thuần để có thể thực thi trên trình duyệt hoặc môi trường Node.js</w:t>
      </w:r>
      <w:sdt>
        <w:sdtPr>
          <w:id w:val="422387233"/>
          <w:citation/>
        </w:sdtPr>
        <w:sdtContent>
          <w:r w:rsidR="00C37C32" w:rsidRPr="004F28C4">
            <w:fldChar w:fldCharType="begin"/>
          </w:r>
          <w:r w:rsidR="00C37C32" w:rsidRPr="004F28C4">
            <w:rPr>
              <w:lang w:val="vi-VN"/>
            </w:rPr>
            <w:instrText xml:space="preserve"> CITATION htt \l 1066 </w:instrText>
          </w:r>
          <w:r w:rsidR="00C37C32" w:rsidRPr="004F28C4">
            <w:fldChar w:fldCharType="separate"/>
          </w:r>
          <w:r w:rsidRPr="004F28C4">
            <w:rPr>
              <w:noProof/>
              <w:lang w:val="vi-VN"/>
            </w:rPr>
            <w:t xml:space="preserve"> (2)</w:t>
          </w:r>
          <w:r w:rsidR="00C37C32" w:rsidRPr="004F28C4">
            <w:fldChar w:fldCharType="end"/>
          </w:r>
        </w:sdtContent>
      </w:sdt>
      <w:r w:rsidRPr="004F28C4">
        <w:t>.</w:t>
      </w:r>
    </w:p>
    <w:p w14:paraId="788A1557" w14:textId="77777777" w:rsidR="00C37C32" w:rsidRPr="004F28C4" w:rsidRDefault="00C37C32" w:rsidP="001A6549">
      <w:pPr>
        <w:pStyle w:val="ListParagraph"/>
        <w:numPr>
          <w:ilvl w:val="0"/>
          <w:numId w:val="26"/>
        </w:numPr>
        <w:spacing w:line="360" w:lineRule="auto"/>
        <w:jc w:val="both"/>
        <w:rPr>
          <w:b/>
          <w:lang w:val="vi-VN"/>
        </w:rPr>
      </w:pPr>
      <w:r w:rsidRPr="004F28C4">
        <w:rPr>
          <w:b/>
          <w:lang w:val="vi-VN"/>
        </w:rPr>
        <w:t>Các tính năng chính</w:t>
      </w:r>
    </w:p>
    <w:p w14:paraId="6461AE54" w14:textId="77777777" w:rsidR="00C37C32" w:rsidRPr="004F28C4" w:rsidRDefault="00C37C32" w:rsidP="001A6549">
      <w:pPr>
        <w:pStyle w:val="ListParagraph"/>
        <w:numPr>
          <w:ilvl w:val="0"/>
          <w:numId w:val="27"/>
        </w:numPr>
        <w:spacing w:line="360" w:lineRule="auto"/>
        <w:ind w:left="714" w:hanging="357"/>
        <w:jc w:val="both"/>
      </w:pPr>
      <w:r w:rsidRPr="004F28C4">
        <w:rPr>
          <w:bCs/>
        </w:rPr>
        <w:t>Hệ thống kiểu tĩnh:</w:t>
      </w:r>
      <w:r w:rsidRPr="004F28C4">
        <w:t xml:space="preserve"> TypeScript khai báo kiểu dữ liệu cho biến, tham số hàm và giá trị trả về. Điều này giúp ngăn chặn các lỗi gán sai kiểu dữ liệu ngay từ giai đoạn viết code.</w:t>
      </w:r>
    </w:p>
    <w:p w14:paraId="1269B2F2" w14:textId="77777777" w:rsidR="00C37C32" w:rsidRPr="004F28C4" w:rsidRDefault="00C37C32" w:rsidP="001A6549">
      <w:pPr>
        <w:pStyle w:val="ListParagraph"/>
        <w:numPr>
          <w:ilvl w:val="0"/>
          <w:numId w:val="27"/>
        </w:numPr>
        <w:spacing w:line="360" w:lineRule="auto"/>
        <w:ind w:left="714" w:hanging="357"/>
        <w:jc w:val="both"/>
      </w:pPr>
      <w:r w:rsidRPr="004F28C4">
        <w:rPr>
          <w:bCs/>
        </w:rPr>
        <w:t>Kiểm tra lỗi tại thời điểm biên dịch:</w:t>
      </w:r>
      <w:r w:rsidRPr="004F28C4">
        <w:t xml:space="preserve"> Khác với JavaScript thường chỉ báo lỗi khi ứng dụng đang chạy, TypeScript phát hiện các lỗi logic, lỗi thiếu thuộc tính hoặc sai kiểu dữ liệu ngay trong quá trình lập trình thông qua môi trường phát triển.</w:t>
      </w:r>
    </w:p>
    <w:p w14:paraId="7C02AD00" w14:textId="77777777" w:rsidR="00C37C32" w:rsidRPr="004F28C4" w:rsidRDefault="00C37C32" w:rsidP="001A6549">
      <w:pPr>
        <w:pStyle w:val="ListParagraph"/>
        <w:numPr>
          <w:ilvl w:val="0"/>
          <w:numId w:val="27"/>
        </w:numPr>
        <w:spacing w:line="360" w:lineRule="auto"/>
        <w:ind w:left="714" w:hanging="357"/>
        <w:jc w:val="both"/>
      </w:pPr>
      <w:r w:rsidRPr="004F28C4">
        <w:rPr>
          <w:bCs/>
        </w:rPr>
        <w:t>Hỗ trợ lập trình hướng đối tượng:</w:t>
      </w:r>
      <w:r w:rsidRPr="004F28C4">
        <w:t xml:space="preserve"> Cung cấp các cấu trúc chặt chẽ như Interface</w:t>
      </w:r>
      <w:r w:rsidRPr="004F28C4">
        <w:rPr>
          <w:lang w:val="vi-VN"/>
        </w:rPr>
        <w:t xml:space="preserve">, </w:t>
      </w:r>
      <w:r w:rsidRPr="004F28C4">
        <w:t>Class, Access Modifiers giúp việc tổ chức mã nguồn cho các hệ thống lớn trở nên khoa học.</w:t>
      </w:r>
    </w:p>
    <w:p w14:paraId="0DB3D6F5" w14:textId="77777777" w:rsidR="00C37C32" w:rsidRPr="004F28C4" w:rsidRDefault="00C37C32" w:rsidP="001A6549">
      <w:pPr>
        <w:pStyle w:val="ListParagraph"/>
        <w:numPr>
          <w:ilvl w:val="0"/>
          <w:numId w:val="27"/>
        </w:numPr>
        <w:spacing w:line="360" w:lineRule="auto"/>
        <w:ind w:left="714" w:hanging="357"/>
        <w:jc w:val="both"/>
        <w:rPr>
          <w:lang w:val="vi-VN"/>
        </w:rPr>
      </w:pPr>
      <w:r w:rsidRPr="004F28C4">
        <w:rPr>
          <w:bCs/>
        </w:rPr>
        <w:t>Tương thích hoàn toàn với JavaScript:</w:t>
      </w:r>
      <w:r w:rsidRPr="004F28C4">
        <w:t xml:space="preserve"> TypeScript kế thừa toàn bộ hệ sinh thái của JavaScript. Các thư viện hoặc tệp mã nguồn JavaScript hiện có có thể tích hợp trực tiếp vào dự án TypeScript mà không cần phải thực hiện biên soạn lại toàn bộ.</w:t>
      </w:r>
    </w:p>
    <w:p w14:paraId="474A3584" w14:textId="77777777" w:rsidR="00C37C32" w:rsidRPr="004F28C4" w:rsidRDefault="00C37C32" w:rsidP="001A6549">
      <w:pPr>
        <w:pStyle w:val="ListParagraph"/>
        <w:numPr>
          <w:ilvl w:val="0"/>
          <w:numId w:val="26"/>
        </w:numPr>
        <w:spacing w:line="360" w:lineRule="auto"/>
        <w:jc w:val="both"/>
        <w:rPr>
          <w:b/>
          <w:lang w:val="vi-VN"/>
        </w:rPr>
      </w:pPr>
      <w:r w:rsidRPr="004F28C4">
        <w:rPr>
          <w:b/>
        </w:rPr>
        <w:t>Ưu điểm và Giá trị thực tiễn đối với hệ thống Mạng xã hội</w:t>
      </w:r>
    </w:p>
    <w:p w14:paraId="04F3F1DB" w14:textId="77777777" w:rsidR="00C37C32" w:rsidRPr="004F28C4" w:rsidRDefault="00C37C32" w:rsidP="004F28C4">
      <w:pPr>
        <w:spacing w:line="360" w:lineRule="auto"/>
        <w:ind w:firstLine="357"/>
        <w:jc w:val="both"/>
      </w:pPr>
      <w:r w:rsidRPr="004F28C4">
        <w:t>TypeScript giúp tăng độ an toàn và độ tin cậy của mã nguồn trong các dự án quy mô lớn. Với một mạng xã hội như Instagram, các cấu trúc dữ liệu về User, Post, hay Comment là rất phức tạp. Nhờ việc định nghĩa các Interface cho từng thực thể, mỗi khi bạn truyền dữ liệu từ phía Backend lên Frontend hoặc giữa các Component trong React, TypeScript sẽ tự động kiểm tra tính hợp lệ. Nếu cấu trúc dữ liệu bị thiếu hoặc sai lệch, trình biên dịch sẽ báo ngay lập tức, giúp loại bỏ nhiều lỗi logic tiềm ẩn trước khi chúng xảy ra trên trình duyệt của người dùng.</w:t>
      </w:r>
    </w:p>
    <w:p w14:paraId="1D921D6D" w14:textId="77777777" w:rsidR="00C37C32" w:rsidRPr="004F28C4" w:rsidRDefault="00C37C32" w:rsidP="004F28C4">
      <w:pPr>
        <w:spacing w:line="360" w:lineRule="auto"/>
        <w:ind w:firstLine="357"/>
        <w:jc w:val="both"/>
      </w:pPr>
      <w:r w:rsidRPr="004F28C4">
        <w:t>Nhờ đó, tốc độ phát triển được cải thiện do lập trình viên có thể tận dụng tính năng tự động gợi ý code của IDE. Ngoài ra, mã nguồn TypeScript có tính tài liệu hóa cao, giúp hội đồng bảo vệ hoặc các thành viên khác trong nhóm có thể dễ dàng hiểu được cấu trúc dữ liệu của đồ án mà không cần phải đọc toàn bộ code thô. Đây là giải pháp phù hợp để hệ thống ổn định, dễ bảo trì và mở rộng trong tương lai.</w:t>
      </w:r>
    </w:p>
    <w:p w14:paraId="097FA14A" w14:textId="77777777" w:rsidR="00C37C32" w:rsidRPr="004F28C4" w:rsidRDefault="00C37C32" w:rsidP="00C37C32">
      <w:pPr>
        <w:pStyle w:val="Heading3"/>
        <w:spacing w:line="360" w:lineRule="auto"/>
        <w:jc w:val="both"/>
        <w:rPr>
          <w:szCs w:val="24"/>
          <w:lang w:val="vi-VN"/>
        </w:rPr>
      </w:pPr>
      <w:bookmarkStart w:id="22" w:name="_Toc235640628"/>
      <w:r w:rsidRPr="004F28C4">
        <w:rPr>
          <w:szCs w:val="24"/>
          <w:lang w:val="vi-VN"/>
        </w:rPr>
        <w:lastRenderedPageBreak/>
        <w:t>Apache Kafka</w:t>
      </w:r>
      <w:bookmarkEnd w:id="22"/>
    </w:p>
    <w:p w14:paraId="005B3A53" w14:textId="77777777" w:rsidR="00C37C32" w:rsidRPr="004F28C4" w:rsidRDefault="00C37C32" w:rsidP="001A6549">
      <w:pPr>
        <w:pStyle w:val="ListParagraph"/>
        <w:numPr>
          <w:ilvl w:val="0"/>
          <w:numId w:val="28"/>
        </w:numPr>
        <w:spacing w:line="360" w:lineRule="auto"/>
        <w:jc w:val="both"/>
        <w:rPr>
          <w:lang w:val="vi-VN"/>
        </w:rPr>
      </w:pPr>
      <w:r w:rsidRPr="004F28C4">
        <w:rPr>
          <w:lang w:val="vi-VN"/>
        </w:rPr>
        <w:t>Khái niệm</w:t>
      </w:r>
    </w:p>
    <w:p w14:paraId="46D93C99" w14:textId="77777777" w:rsidR="00C37C32" w:rsidRPr="004F28C4" w:rsidRDefault="00C37C32" w:rsidP="004F28C4">
      <w:pPr>
        <w:spacing w:line="360" w:lineRule="auto"/>
        <w:ind w:firstLine="360"/>
        <w:jc w:val="both"/>
        <w:rPr>
          <w:lang w:val="vi-VN"/>
        </w:rPr>
      </w:pPr>
      <w:r w:rsidRPr="004F28C4">
        <w:rPr>
          <w:bCs/>
        </w:rPr>
        <w:t>Apache Kafka</w:t>
      </w:r>
      <w:r w:rsidRPr="004F28C4">
        <w:t xml:space="preserve"> là một nền tảng truyền tin phân tán mã nguồn mở, được thiết kế để xử lý luồng dữ liệu thời gian thực với lưu lượng rất lớn. Trong kiến trúc của hệ thống mạng xã hội, Kafka đóng vai trò là một thành phần trung gian, cho phép các dịch vụ trong hệ thống giao tiếp với nhau theo mô hình </w:t>
      </w:r>
      <w:r w:rsidRPr="004F28C4">
        <w:rPr>
          <w:bCs/>
        </w:rPr>
        <w:t>Publish-Subscribe</w:t>
      </w:r>
      <w:r w:rsidRPr="004F28C4">
        <w:rPr>
          <w:bCs/>
          <w:lang w:val="vi-VN"/>
        </w:rPr>
        <w:t xml:space="preserve">. </w:t>
      </w:r>
      <w:r w:rsidRPr="004F28C4">
        <w:t>Thay vì các dịch vụ phải gọi trực tiếp cho nhau, chúng sẽ gửi dữ liệu vào các Topic trong Kafka, và các dịch vụ quan tâm sẽ tự động tiêu thụ dữ liệu đó khi sẵn sàng</w:t>
      </w:r>
      <w:sdt>
        <w:sdtPr>
          <w:id w:val="810444561"/>
          <w:citation/>
        </w:sdtPr>
        <w:sdtContent>
          <w:r w:rsidRPr="004F28C4">
            <w:fldChar w:fldCharType="begin"/>
          </w:r>
          <w:r w:rsidRPr="004F28C4">
            <w:rPr>
              <w:lang w:val="vi-VN"/>
            </w:rPr>
            <w:instrText xml:space="preserve"> CITATION kaf \l 1066 </w:instrText>
          </w:r>
          <w:r w:rsidRPr="004F28C4">
            <w:fldChar w:fldCharType="separate"/>
          </w:r>
          <w:r w:rsidRPr="004F28C4">
            <w:rPr>
              <w:noProof/>
              <w:lang w:val="vi-VN"/>
            </w:rPr>
            <w:t xml:space="preserve"> (3)</w:t>
          </w:r>
          <w:r w:rsidRPr="004F28C4">
            <w:fldChar w:fldCharType="end"/>
          </w:r>
        </w:sdtContent>
      </w:sdt>
      <w:r w:rsidRPr="004F28C4">
        <w:t>.</w:t>
      </w:r>
    </w:p>
    <w:p w14:paraId="16F68723" w14:textId="77777777" w:rsidR="00C37C32" w:rsidRPr="004F28C4" w:rsidRDefault="00C37C32" w:rsidP="001A6549">
      <w:pPr>
        <w:pStyle w:val="ListParagraph"/>
        <w:numPr>
          <w:ilvl w:val="0"/>
          <w:numId w:val="28"/>
        </w:numPr>
        <w:spacing w:line="360" w:lineRule="auto"/>
        <w:jc w:val="both"/>
        <w:rPr>
          <w:b/>
          <w:lang w:val="vi-VN"/>
        </w:rPr>
      </w:pPr>
      <w:r w:rsidRPr="004F28C4">
        <w:rPr>
          <w:b/>
        </w:rPr>
        <w:t>Các tính năng chính</w:t>
      </w:r>
    </w:p>
    <w:p w14:paraId="0AAB0B81" w14:textId="77777777" w:rsidR="00C37C32" w:rsidRPr="004F28C4" w:rsidRDefault="00C37C32" w:rsidP="001A6549">
      <w:pPr>
        <w:pStyle w:val="ListParagraph"/>
        <w:numPr>
          <w:ilvl w:val="0"/>
          <w:numId w:val="27"/>
        </w:numPr>
        <w:spacing w:line="360" w:lineRule="auto"/>
        <w:jc w:val="both"/>
      </w:pPr>
      <w:r w:rsidRPr="004F28C4">
        <w:rPr>
          <w:bCs/>
        </w:rPr>
        <w:t>Kiến trúc Pub-Sub:</w:t>
      </w:r>
      <w:r w:rsidRPr="004F28C4">
        <w:t xml:space="preserve"> Kafka tách biệt hoàn toàn người gửi và người nhận. Điều này giúp các dịch vụ hoạt động độc lập, nếu một dịch vụ tạm ngừng hoạt động, dữ liệu vẫn được lưu trữ an toàn trong Kafka và sẽ được xử lý ngay khi dịch vụ đó hồi phục.</w:t>
      </w:r>
    </w:p>
    <w:p w14:paraId="5EE519C5" w14:textId="77777777" w:rsidR="00C37C32" w:rsidRPr="004F28C4" w:rsidRDefault="00C37C32" w:rsidP="001A6549">
      <w:pPr>
        <w:pStyle w:val="ListParagraph"/>
        <w:numPr>
          <w:ilvl w:val="0"/>
          <w:numId w:val="27"/>
        </w:numPr>
        <w:spacing w:line="360" w:lineRule="auto"/>
        <w:jc w:val="both"/>
      </w:pPr>
      <w:r w:rsidRPr="004F28C4">
        <w:rPr>
          <w:bCs/>
        </w:rPr>
        <w:t>Độ bền dữ liệu cao:</w:t>
      </w:r>
      <w:r w:rsidRPr="004F28C4">
        <w:t xml:space="preserve"> Khác với các Message Queue truyền thống, Kafka lưu trữ dữ liệu trên đĩa cứng theo cơ chế log, cho phép lưu lại lịch sử sự kiện trong một khoảng thời gian định trước, hỗ trợ việc tái xử lý dữ liệu khi cần thiết.</w:t>
      </w:r>
    </w:p>
    <w:p w14:paraId="161A8677" w14:textId="77777777" w:rsidR="00C37C32" w:rsidRPr="004F28C4" w:rsidRDefault="00C37C32" w:rsidP="001A6549">
      <w:pPr>
        <w:pStyle w:val="ListParagraph"/>
        <w:numPr>
          <w:ilvl w:val="0"/>
          <w:numId w:val="27"/>
        </w:numPr>
        <w:spacing w:line="360" w:lineRule="auto"/>
        <w:jc w:val="both"/>
      </w:pPr>
      <w:r w:rsidRPr="004F28C4">
        <w:rPr>
          <w:bCs/>
        </w:rPr>
        <w:t>Thông lượng rất cao:</w:t>
      </w:r>
      <w:r w:rsidRPr="004F28C4">
        <w:t xml:space="preserve"> Kafka được tối ưu hóa để xử lý hàng triệu thông điệp mỗi giây thông qua việc tối ưu hóa I/O đĩa cứng và kiến trúc phân vùng dữ liệu.</w:t>
      </w:r>
    </w:p>
    <w:p w14:paraId="12A54C4A" w14:textId="77777777" w:rsidR="00C37C32" w:rsidRPr="004F28C4" w:rsidRDefault="00C37C32" w:rsidP="001A6549">
      <w:pPr>
        <w:pStyle w:val="ListParagraph"/>
        <w:numPr>
          <w:ilvl w:val="0"/>
          <w:numId w:val="27"/>
        </w:numPr>
        <w:spacing w:line="360" w:lineRule="auto"/>
        <w:jc w:val="both"/>
        <w:rPr>
          <w:lang w:val="vi-VN"/>
        </w:rPr>
      </w:pPr>
      <w:r w:rsidRPr="004F28C4">
        <w:rPr>
          <w:bCs/>
        </w:rPr>
        <w:t>Khả năng mở rộng ngang:</w:t>
      </w:r>
      <w:r w:rsidRPr="004F28C4">
        <w:t xml:space="preserve"> Hệ thống cho phép bổ sung thêm các node vào cụm Kafka một cách dễ dàng, giúp tăng năng lực xử lý mà không làm ảnh hưởng đến các dịch vụ đang chạy.</w:t>
      </w:r>
    </w:p>
    <w:p w14:paraId="6A6C6A2D" w14:textId="77777777" w:rsidR="00C37C32" w:rsidRPr="004F28C4" w:rsidRDefault="00C37C32" w:rsidP="001A6549">
      <w:pPr>
        <w:pStyle w:val="ListParagraph"/>
        <w:numPr>
          <w:ilvl w:val="0"/>
          <w:numId w:val="28"/>
        </w:numPr>
        <w:spacing w:line="360" w:lineRule="auto"/>
        <w:jc w:val="both"/>
        <w:rPr>
          <w:b/>
          <w:lang w:val="vi-VN"/>
        </w:rPr>
      </w:pPr>
      <w:r w:rsidRPr="004F28C4">
        <w:rPr>
          <w:b/>
        </w:rPr>
        <w:t>Ưu điểm và Giá trị thực tiễn đối với đề tài</w:t>
      </w:r>
    </w:p>
    <w:p w14:paraId="5C32427F" w14:textId="77777777" w:rsidR="00C37C32" w:rsidRPr="004F28C4" w:rsidRDefault="00C37C32" w:rsidP="004F28C4">
      <w:pPr>
        <w:spacing w:line="360" w:lineRule="auto"/>
        <w:ind w:firstLine="360"/>
        <w:jc w:val="both"/>
      </w:pPr>
      <w:r w:rsidRPr="004F28C4">
        <w:t>Apache Kafka hiện thực hóa mô hình xử lý bất đồng bộ, giúp khắc phục nút thắt cổ chai của kiến trúc Client-Server truyền thống. Khi người dùng thực hiện các thao tác nặng như đăng bài viết, hệ thống sẽ ngay lập tức phản hồi thành công cho Client sau khi đẩy dữ liệu bài viết vào Kafka. Các tác vụ phía sau như: phân tích nội dung bởi AI, cập nhật News Feed cho hàng nghìn người theo dõi, hay gửi thông báo, đều được xử lý ở các dịch vụ Consumer độc lập.</w:t>
      </w:r>
    </w:p>
    <w:p w14:paraId="0F2DEF89" w14:textId="77777777" w:rsidR="00C37C32" w:rsidRPr="004F28C4" w:rsidRDefault="00C37C32" w:rsidP="004F28C4">
      <w:pPr>
        <w:spacing w:line="360" w:lineRule="auto"/>
        <w:ind w:firstLine="360"/>
        <w:jc w:val="both"/>
      </w:pPr>
      <w:r w:rsidRPr="004F28C4">
        <w:t>Nhờ đó, trải nghiệm người dùng vẫn ổn định, ít độ trễ ngay cả khi lượng truy cập tăng cao. Bên cạnh đó, Kafka đóng vai trò là bộ đệm dữ liệu, giúp bảo vệ hệ thống khỏi tình trạng bị sập khi lưu lượng tương tác tăng đột ngột, đồng thời tạo tiền đề cho kiến trúc hướng sự kiện - một mô hình thiết kế phổ biến cho các hệ thống phần mềm quy mô lớn.</w:t>
      </w:r>
    </w:p>
    <w:p w14:paraId="704B15BC" w14:textId="77777777" w:rsidR="00C37C32" w:rsidRPr="004F28C4" w:rsidRDefault="00487150" w:rsidP="00412AFB">
      <w:pPr>
        <w:pStyle w:val="Heading3"/>
        <w:spacing w:line="360" w:lineRule="auto"/>
        <w:jc w:val="both"/>
        <w:rPr>
          <w:rFonts w:cs="Times New Roman"/>
          <w:szCs w:val="24"/>
          <w:lang w:val="vi-VN"/>
        </w:rPr>
      </w:pPr>
      <w:bookmarkStart w:id="23" w:name="_Toc235640629"/>
      <w:r w:rsidRPr="004F28C4">
        <w:rPr>
          <w:rFonts w:cs="Times New Roman"/>
          <w:szCs w:val="24"/>
          <w:lang w:val="vi-VN"/>
        </w:rPr>
        <w:t>MySQL</w:t>
      </w:r>
      <w:bookmarkEnd w:id="23"/>
    </w:p>
    <w:p w14:paraId="0B8DCBA1" w14:textId="77777777" w:rsidR="00487150" w:rsidRPr="004F28C4" w:rsidRDefault="00487150" w:rsidP="001A6549">
      <w:pPr>
        <w:pStyle w:val="ListParagraph"/>
        <w:numPr>
          <w:ilvl w:val="0"/>
          <w:numId w:val="29"/>
        </w:numPr>
        <w:spacing w:line="360" w:lineRule="auto"/>
        <w:jc w:val="both"/>
        <w:rPr>
          <w:b/>
          <w:lang w:val="vi-VN"/>
        </w:rPr>
      </w:pPr>
      <w:r w:rsidRPr="004F28C4">
        <w:rPr>
          <w:b/>
          <w:lang w:val="vi-VN"/>
        </w:rPr>
        <w:t>Khải Niệm</w:t>
      </w:r>
    </w:p>
    <w:p w14:paraId="59C99C8E" w14:textId="77777777" w:rsidR="00487150" w:rsidRPr="004F28C4" w:rsidRDefault="00487150" w:rsidP="004F28C4">
      <w:pPr>
        <w:spacing w:line="360" w:lineRule="auto"/>
        <w:ind w:firstLine="360"/>
        <w:jc w:val="both"/>
        <w:rPr>
          <w:b/>
          <w:lang w:val="vi-VN"/>
        </w:rPr>
      </w:pPr>
      <w:r w:rsidRPr="004F28C4">
        <w:rPr>
          <w:bCs/>
        </w:rPr>
        <w:lastRenderedPageBreak/>
        <w:t>MySQL</w:t>
      </w:r>
      <w:r w:rsidRPr="004F28C4">
        <w:t xml:space="preserve"> là hệ quản trị cơ sở dữ liệu quan hệ mã nguồn mở phổ biến nhất thế giới, hoạt động dựa trên mô hình Client-Server. Trong kiến trúc của đề tài, MySQL đóng vai trò lưu trữ trung tâm, chịu trách nhiệm quản lý toàn bộ dữ liệu có cấu trúc như thông tin người dùng, quan hệ bạn bè, bài viết và các tương tác thời gian thực. MySQL sử dụng ngôn ngữ truy vấn SQL để thực hiện các thao tác thêm, xóa, sửa và truy vấn dữ liệu, đảm bảo tính nhất quán của thông tin trong hệ thống</w:t>
      </w:r>
      <w:sdt>
        <w:sdtPr>
          <w:id w:val="-2067245402"/>
          <w:citation/>
        </w:sdtPr>
        <w:sdtContent>
          <w:r w:rsidRPr="004F28C4">
            <w:fldChar w:fldCharType="begin"/>
          </w:r>
          <w:r w:rsidRPr="004F28C4">
            <w:rPr>
              <w:lang w:val="vi-VN"/>
            </w:rPr>
            <w:instrText xml:space="preserve"> CITATION mys \l 1066 </w:instrText>
          </w:r>
          <w:r w:rsidRPr="004F28C4">
            <w:fldChar w:fldCharType="separate"/>
          </w:r>
          <w:r w:rsidRPr="004F28C4">
            <w:rPr>
              <w:noProof/>
              <w:lang w:val="vi-VN"/>
            </w:rPr>
            <w:t xml:space="preserve"> (4)</w:t>
          </w:r>
          <w:r w:rsidRPr="004F28C4">
            <w:fldChar w:fldCharType="end"/>
          </w:r>
        </w:sdtContent>
      </w:sdt>
      <w:r w:rsidRPr="004F28C4">
        <w:t>.</w:t>
      </w:r>
    </w:p>
    <w:p w14:paraId="2687CEDA" w14:textId="77777777" w:rsidR="00487150" w:rsidRPr="004F28C4" w:rsidRDefault="00487150" w:rsidP="001A6549">
      <w:pPr>
        <w:pStyle w:val="ListParagraph"/>
        <w:numPr>
          <w:ilvl w:val="0"/>
          <w:numId w:val="29"/>
        </w:numPr>
        <w:spacing w:line="360" w:lineRule="auto"/>
        <w:jc w:val="both"/>
        <w:rPr>
          <w:b/>
          <w:lang w:val="vi-VN"/>
        </w:rPr>
      </w:pPr>
      <w:r w:rsidRPr="004F28C4">
        <w:rPr>
          <w:b/>
          <w:lang w:val="vi-VN"/>
        </w:rPr>
        <w:t>Các tính năng chính</w:t>
      </w:r>
    </w:p>
    <w:p w14:paraId="43173DD0" w14:textId="77777777" w:rsidR="00487150" w:rsidRPr="004F28C4" w:rsidRDefault="00487150" w:rsidP="001A6549">
      <w:pPr>
        <w:pStyle w:val="ListParagraph"/>
        <w:numPr>
          <w:ilvl w:val="0"/>
          <w:numId w:val="27"/>
        </w:numPr>
        <w:spacing w:line="360" w:lineRule="auto"/>
        <w:jc w:val="both"/>
      </w:pPr>
      <w:r w:rsidRPr="004F28C4">
        <w:rPr>
          <w:bCs/>
        </w:rPr>
        <w:t>Mô hình Quan hệ:</w:t>
      </w:r>
      <w:r w:rsidRPr="004F28C4">
        <w:t xml:space="preserve"> Dữ liệu được tổ chức dưới dạng các bảng có liên kết chặt chẽ với nhau thông qua khóa chính và khóa ngoại, giúp loại bỏ dữ liệu dư thừa và đảm bảo tính chuẩn hóa.</w:t>
      </w:r>
    </w:p>
    <w:p w14:paraId="6DAB2C60" w14:textId="77777777" w:rsidR="00487150" w:rsidRPr="004F28C4" w:rsidRDefault="00487150" w:rsidP="001A6549">
      <w:pPr>
        <w:pStyle w:val="ListParagraph"/>
        <w:numPr>
          <w:ilvl w:val="0"/>
          <w:numId w:val="27"/>
        </w:numPr>
        <w:spacing w:line="360" w:lineRule="auto"/>
        <w:jc w:val="both"/>
      </w:pPr>
      <w:r w:rsidRPr="004F28C4">
        <w:rPr>
          <w:bCs/>
        </w:rPr>
        <w:t>Hỗ trợ giao dịch ACID:</w:t>
      </w:r>
      <w:r w:rsidRPr="004F28C4">
        <w:t xml:space="preserve"> MySQ đảm bảo tính toàn vẹn dữ liệu. Mọi giao dịch nghiệp vụ như việc cập nhật số lượt thích hoặc lưu trữ mối quan hệ theo</w:t>
      </w:r>
      <w:r w:rsidRPr="004F28C4">
        <w:rPr>
          <w:lang w:val="vi-VN"/>
        </w:rPr>
        <w:t xml:space="preserve"> dõi</w:t>
      </w:r>
      <w:r w:rsidRPr="004F28C4">
        <w:t xml:space="preserve"> luôn được thực hiện một cách an toàn, tránh sai lệch ngay cả khi hệ thống gặp sự cố.</w:t>
      </w:r>
    </w:p>
    <w:p w14:paraId="5AD25A95" w14:textId="77777777" w:rsidR="00487150" w:rsidRPr="004F28C4" w:rsidRDefault="00487150" w:rsidP="001A6549">
      <w:pPr>
        <w:pStyle w:val="ListParagraph"/>
        <w:numPr>
          <w:ilvl w:val="0"/>
          <w:numId w:val="27"/>
        </w:numPr>
        <w:spacing w:line="360" w:lineRule="auto"/>
        <w:jc w:val="both"/>
      </w:pPr>
      <w:r w:rsidRPr="004F28C4">
        <w:rPr>
          <w:bCs/>
        </w:rPr>
        <w:t>Cơ chế đánh chỉ mục:</w:t>
      </w:r>
      <w:r w:rsidRPr="004F28C4">
        <w:t xml:space="preserve"> MySQL cung cấp nhiều loại chỉ mục giúp tối ưu hóa tốc độ truy vấn. Đây là tính năng quan trọng để hệ thống có thể tìm kiếm thông tin người dùng hoặc bài viết trong hàng triệu bản ghi chỉ trong vài mili-giây.</w:t>
      </w:r>
    </w:p>
    <w:p w14:paraId="52E9DBC5" w14:textId="77777777" w:rsidR="00487150" w:rsidRPr="004F28C4" w:rsidRDefault="00487150" w:rsidP="001A6549">
      <w:pPr>
        <w:pStyle w:val="ListParagraph"/>
        <w:numPr>
          <w:ilvl w:val="0"/>
          <w:numId w:val="27"/>
        </w:numPr>
        <w:spacing w:line="360" w:lineRule="auto"/>
        <w:jc w:val="both"/>
        <w:rPr>
          <w:lang w:val="vi-VN"/>
        </w:rPr>
      </w:pPr>
      <w:r w:rsidRPr="004F28C4">
        <w:rPr>
          <w:bCs/>
        </w:rPr>
        <w:t>Hỗ trợ truy vấn phức tạp:</w:t>
      </w:r>
      <w:r w:rsidRPr="004F28C4">
        <w:t xml:space="preserve"> Khả năng thực hiện các toán tử JOIN, cho phép hệ thống kết hợp dữ liệu từ nhiều bảng để xây dựng luồng dữ liệu bảng tin một cách logic và hiệu quả.</w:t>
      </w:r>
    </w:p>
    <w:p w14:paraId="70A10601" w14:textId="77777777" w:rsidR="00487150" w:rsidRPr="004F28C4" w:rsidRDefault="00487150" w:rsidP="001A6549">
      <w:pPr>
        <w:pStyle w:val="ListParagraph"/>
        <w:numPr>
          <w:ilvl w:val="0"/>
          <w:numId w:val="29"/>
        </w:numPr>
        <w:spacing w:line="360" w:lineRule="auto"/>
        <w:jc w:val="both"/>
        <w:rPr>
          <w:lang w:val="vi-VN"/>
        </w:rPr>
      </w:pPr>
      <w:r w:rsidRPr="004F28C4">
        <w:t>Ưu điểm và Giá trị thực tiễn đối với hệ thống Mạng xã hội</w:t>
      </w:r>
    </w:p>
    <w:p w14:paraId="6C7054B7" w14:textId="77777777" w:rsidR="00487150" w:rsidRPr="004F28C4" w:rsidRDefault="00487150" w:rsidP="001A6549">
      <w:pPr>
        <w:pStyle w:val="ListParagraph"/>
        <w:numPr>
          <w:ilvl w:val="0"/>
          <w:numId w:val="30"/>
        </w:numPr>
        <w:spacing w:line="360" w:lineRule="auto"/>
        <w:jc w:val="both"/>
      </w:pPr>
      <w:r w:rsidRPr="004F28C4">
        <w:t xml:space="preserve">MySQL cân bằng tốt giữa tính ổn định, tốc độ và khả năng vận hành. Với kiến trúc mạng xã hội, MySQL không chỉ là nơi lưu trữ dữ liệu mà còn hỗ trợ các nghiệp vụ phức tạp. Việc sử dụng MySQL cho phép đồ án áp dụng các kỹ thuật như </w:t>
      </w:r>
      <w:r w:rsidRPr="004F28C4">
        <w:rPr>
          <w:bCs/>
        </w:rPr>
        <w:t>Normalization</w:t>
      </w:r>
      <w:r w:rsidRPr="004F28C4">
        <w:t xml:space="preserve"> để tối ưu không gian lưu trữ, đồng thời tận dụng hệ sinh thái hỗ trợ sẵn có từ Spring Data JPA để đẩy nhanh tiến độ phát triển Backend.</w:t>
      </w:r>
    </w:p>
    <w:p w14:paraId="2C6ED02A" w14:textId="77777777" w:rsidR="00487150" w:rsidRPr="004F28C4" w:rsidRDefault="00487150" w:rsidP="001A6549">
      <w:pPr>
        <w:pStyle w:val="ListParagraph"/>
        <w:numPr>
          <w:ilvl w:val="0"/>
          <w:numId w:val="30"/>
        </w:numPr>
        <w:spacing w:line="360" w:lineRule="auto"/>
        <w:jc w:val="both"/>
      </w:pPr>
      <w:r w:rsidRPr="004F28C4">
        <w:t xml:space="preserve">Nhờ đó, hệ thống cơ sở dữ liệu tính chính xác cho các thông tin nhạy cảm như hồ sơ người dùng hay xác thực tài khoản. Khi kết hợp với các kỹ thuật như </w:t>
      </w:r>
      <w:r w:rsidRPr="004F28C4">
        <w:rPr>
          <w:bCs/>
        </w:rPr>
        <w:t>Database Indexing</w:t>
      </w:r>
      <w:r w:rsidRPr="004F28C4">
        <w:t xml:space="preserve"> và </w:t>
      </w:r>
      <w:r w:rsidRPr="004F28C4">
        <w:rPr>
          <w:bCs/>
        </w:rPr>
        <w:t>Query Caching</w:t>
      </w:r>
      <w:r w:rsidRPr="004F28C4">
        <w:t>, MySQL có thể xử lý lượng lớn yêu cầu đọc/ghi dữ liệu một cách ổn định, hạn chế tình trạng thiếu hụt dữ liệu hoặc hiển thị thông tin không nhất quán. Đây là nền tảng để xây dựng các chức năng như hệ thống gợi ý AI hoặc bảng tin cá nhân hóa.</w:t>
      </w:r>
    </w:p>
    <w:p w14:paraId="3234B373" w14:textId="77777777" w:rsidR="00487150" w:rsidRPr="004F28C4" w:rsidRDefault="00487150" w:rsidP="00487150">
      <w:pPr>
        <w:pStyle w:val="Heading3"/>
        <w:spacing w:line="360" w:lineRule="auto"/>
        <w:jc w:val="both"/>
        <w:rPr>
          <w:rFonts w:cs="Times New Roman"/>
          <w:szCs w:val="24"/>
          <w:lang w:val="vi-VN"/>
        </w:rPr>
      </w:pPr>
      <w:bookmarkStart w:id="24" w:name="_Toc235640630"/>
      <w:r w:rsidRPr="004F28C4">
        <w:rPr>
          <w:rFonts w:cs="Times New Roman"/>
          <w:szCs w:val="24"/>
          <w:lang w:val="vi-VN"/>
        </w:rPr>
        <w:t>Keycloak</w:t>
      </w:r>
      <w:bookmarkEnd w:id="24"/>
    </w:p>
    <w:p w14:paraId="2AD5149A" w14:textId="77777777" w:rsidR="00487150" w:rsidRPr="004F28C4" w:rsidRDefault="00487150" w:rsidP="001A6549">
      <w:pPr>
        <w:pStyle w:val="ListParagraph"/>
        <w:numPr>
          <w:ilvl w:val="0"/>
          <w:numId w:val="31"/>
        </w:numPr>
        <w:spacing w:line="360" w:lineRule="auto"/>
        <w:jc w:val="both"/>
        <w:rPr>
          <w:b/>
          <w:lang w:val="vi-VN"/>
        </w:rPr>
      </w:pPr>
      <w:r w:rsidRPr="004F28C4">
        <w:rPr>
          <w:b/>
          <w:lang w:val="vi-VN"/>
        </w:rPr>
        <w:t>Khái niệm</w:t>
      </w:r>
    </w:p>
    <w:p w14:paraId="4B8418E8" w14:textId="77777777" w:rsidR="00487150" w:rsidRPr="004F28C4" w:rsidRDefault="00487150" w:rsidP="00487150">
      <w:pPr>
        <w:spacing w:line="360" w:lineRule="auto"/>
        <w:ind w:firstLine="360"/>
        <w:jc w:val="both"/>
        <w:rPr>
          <w:b/>
          <w:lang w:val="vi-VN"/>
        </w:rPr>
      </w:pPr>
      <w:r w:rsidRPr="004F28C4">
        <w:rPr>
          <w:bCs/>
        </w:rPr>
        <w:lastRenderedPageBreak/>
        <w:t>Keycloak</w:t>
      </w:r>
      <w:r w:rsidRPr="004F28C4">
        <w:t xml:space="preserve"> là một giải pháp quản lý định danh và quyền truy cập mã nguồn mở hàng đầu hiện nay, được phát triển trên nền tảng của Red Hat. Trong kiến trúc hệ thống mạng xã hội, Keycloak đảm nhận vai trò là một hệ thống bảo mật tập trung, thay thế hoàn toàn việc tự lập trình các chức năng đăng ký, đăng nhập và quản lý phiên làm việc tại máy chủ ứng dụng. Keycloak hoạt động dựa trên các tiêu chuẩn bảo mật quốc tế như OAuth 2.0, OpenID Connect và SAML 2.0, cho phép hệ thống quản lý danh tính người dùng một cách an toàn, tách biệt hoàn toàn với logic nghiệp vụ</w:t>
      </w:r>
      <w:sdt>
        <w:sdtPr>
          <w:id w:val="-1193455191"/>
          <w:citation/>
        </w:sdtPr>
        <w:sdtContent>
          <w:r w:rsidRPr="004F28C4">
            <w:fldChar w:fldCharType="begin"/>
          </w:r>
          <w:r w:rsidRPr="004F28C4">
            <w:rPr>
              <w:lang w:val="vi-VN"/>
            </w:rPr>
            <w:instrText xml:space="preserve"> CITATION key \l 1066 </w:instrText>
          </w:r>
          <w:r w:rsidRPr="004F28C4">
            <w:fldChar w:fldCharType="separate"/>
          </w:r>
          <w:r w:rsidRPr="004F28C4">
            <w:rPr>
              <w:noProof/>
              <w:lang w:val="vi-VN"/>
            </w:rPr>
            <w:t xml:space="preserve"> (5)</w:t>
          </w:r>
          <w:r w:rsidRPr="004F28C4">
            <w:fldChar w:fldCharType="end"/>
          </w:r>
        </w:sdtContent>
      </w:sdt>
      <w:r w:rsidRPr="004F28C4">
        <w:t>.</w:t>
      </w:r>
    </w:p>
    <w:p w14:paraId="25BC68A1" w14:textId="77777777" w:rsidR="00487150" w:rsidRPr="004F28C4" w:rsidRDefault="00487150" w:rsidP="001A6549">
      <w:pPr>
        <w:pStyle w:val="ListParagraph"/>
        <w:numPr>
          <w:ilvl w:val="0"/>
          <w:numId w:val="31"/>
        </w:numPr>
        <w:spacing w:line="360" w:lineRule="auto"/>
        <w:jc w:val="both"/>
        <w:rPr>
          <w:b/>
          <w:lang w:val="vi-VN"/>
        </w:rPr>
      </w:pPr>
      <w:r w:rsidRPr="004F28C4">
        <w:rPr>
          <w:b/>
          <w:lang w:val="vi-VN"/>
        </w:rPr>
        <w:t>Các tính năng chính</w:t>
      </w:r>
    </w:p>
    <w:p w14:paraId="4806B4FD" w14:textId="77777777" w:rsidR="00487150" w:rsidRPr="004F28C4" w:rsidRDefault="00487150" w:rsidP="001A6549">
      <w:pPr>
        <w:pStyle w:val="ListParagraph"/>
        <w:numPr>
          <w:ilvl w:val="0"/>
          <w:numId w:val="30"/>
        </w:numPr>
        <w:spacing w:line="360" w:lineRule="auto"/>
        <w:jc w:val="both"/>
      </w:pPr>
      <w:r w:rsidRPr="004F28C4">
        <w:rPr>
          <w:bCs/>
        </w:rPr>
        <w:t>Xác thực tập trung:</w:t>
      </w:r>
      <w:r w:rsidRPr="004F28C4">
        <w:t xml:space="preserve"> Người dùng chỉ cần đăng nhập một lần vào Keycloak là có thể truy cập vào toàn bộ các dịch vụ con của hệ thống mạng xã hội mà không cần xác thực lại nhiều lần.</w:t>
      </w:r>
    </w:p>
    <w:p w14:paraId="445A3935" w14:textId="77777777" w:rsidR="00487150" w:rsidRPr="004F28C4" w:rsidRDefault="00487150" w:rsidP="001A6549">
      <w:pPr>
        <w:pStyle w:val="ListParagraph"/>
        <w:numPr>
          <w:ilvl w:val="0"/>
          <w:numId w:val="30"/>
        </w:numPr>
        <w:spacing w:line="360" w:lineRule="auto"/>
        <w:jc w:val="both"/>
      </w:pPr>
      <w:r w:rsidRPr="004F28C4">
        <w:rPr>
          <w:bCs/>
        </w:rPr>
        <w:t>Hỗ trợ chuẩn OpenID Connect &amp; OAuth 2.0:</w:t>
      </w:r>
      <w:r w:rsidRPr="004F28C4">
        <w:t xml:space="preserve"> Đây là nền tảng để Keycloak cấp phát mã thông báo. Thay vì lưu mật khẩu trong cơ sở dữ liệu của ứng dụng, hệ thống sẽ sử dụng JWT để chứng thực người dùng, giúp bảo mật thông tin người dùng khỏi</w:t>
      </w:r>
      <w:r w:rsidRPr="004F28C4">
        <w:rPr>
          <w:lang w:val="vi-VN"/>
        </w:rPr>
        <w:t xml:space="preserve"> bị đánh </w:t>
      </w:r>
      <w:r w:rsidRPr="004F28C4">
        <w:t>cắp mật khẩu.</w:t>
      </w:r>
    </w:p>
    <w:p w14:paraId="5451844A" w14:textId="77777777" w:rsidR="00487150" w:rsidRPr="004F28C4" w:rsidRDefault="00487150" w:rsidP="001A6549">
      <w:pPr>
        <w:pStyle w:val="ListParagraph"/>
        <w:numPr>
          <w:ilvl w:val="0"/>
          <w:numId w:val="30"/>
        </w:numPr>
        <w:spacing w:line="360" w:lineRule="auto"/>
        <w:jc w:val="both"/>
      </w:pPr>
      <w:r w:rsidRPr="004F28C4">
        <w:rPr>
          <w:bCs/>
        </w:rPr>
        <w:t>Quản lý quyền truy cập linh hoạt:</w:t>
      </w:r>
      <w:r w:rsidRPr="004F28C4">
        <w:t xml:space="preserve"> Keycloak cho phép định nghĩa các vai trò như USER, ADMIN, MODERATOR. Hệ thống Backend sẽ dựa vào các thông tin này trong JWT để quyết định người dùng đó có quyền đăng bài hay xóa bài hay không.</w:t>
      </w:r>
    </w:p>
    <w:p w14:paraId="564CE326" w14:textId="77777777" w:rsidR="00487150" w:rsidRPr="004F28C4" w:rsidRDefault="00D22E0B" w:rsidP="001A6549">
      <w:pPr>
        <w:pStyle w:val="ListParagraph"/>
        <w:numPr>
          <w:ilvl w:val="0"/>
          <w:numId w:val="30"/>
        </w:numPr>
        <w:spacing w:line="360" w:lineRule="auto"/>
        <w:jc w:val="both"/>
      </w:pPr>
      <w:r w:rsidRPr="004F28C4">
        <w:rPr>
          <w:bCs/>
        </w:rPr>
        <w:t>Bảo mật đa yếu tố:</w:t>
      </w:r>
      <w:r w:rsidRPr="004F28C4">
        <w:t xml:space="preserve"> Hỗ trợ dễ dàng việc xác thực bằng mã OTP, Google Authenticator hoặc email mà không làm tăng độ phức tạp của mã nguồn Backend.</w:t>
      </w:r>
    </w:p>
    <w:p w14:paraId="5EB30198" w14:textId="77777777" w:rsidR="00487150" w:rsidRPr="004F28C4" w:rsidRDefault="00487150" w:rsidP="001A6549">
      <w:pPr>
        <w:pStyle w:val="ListParagraph"/>
        <w:numPr>
          <w:ilvl w:val="0"/>
          <w:numId w:val="31"/>
        </w:numPr>
        <w:spacing w:line="360" w:lineRule="auto"/>
        <w:jc w:val="both"/>
        <w:rPr>
          <w:b/>
          <w:lang w:val="vi-VN"/>
        </w:rPr>
      </w:pPr>
      <w:r w:rsidRPr="004F28C4">
        <w:rPr>
          <w:b/>
        </w:rPr>
        <w:t>Ưu điểm và Giá trị thực tiễn đối với hệ thống Mạng xã hội</w:t>
      </w:r>
    </w:p>
    <w:p w14:paraId="1451076D" w14:textId="77777777" w:rsidR="00487150" w:rsidRPr="004F28C4" w:rsidRDefault="00487150" w:rsidP="001A6549">
      <w:pPr>
        <w:pStyle w:val="ListParagraph"/>
        <w:numPr>
          <w:ilvl w:val="0"/>
          <w:numId w:val="32"/>
        </w:numPr>
        <w:spacing w:line="360" w:lineRule="auto"/>
        <w:jc w:val="both"/>
      </w:pPr>
      <w:r w:rsidRPr="004F28C4">
        <w:t>Keycloak cho phép tách biệt nhiệm vụ bảo mật khỏi logic nghiệp vụ. Nhờ đó, lập trình viên không cần viết lại phần xử lý bảo mật cho từng dịch vụ riêng biệt. Keycloak lo toàn bộ việc xác thực, mã hóa và quản lý Token, trong khi dịch vụ Backend của bạn chỉ cần kiểm tra xem Token có hợp lệ hay không.</w:t>
      </w:r>
    </w:p>
    <w:p w14:paraId="0396A6F6" w14:textId="77777777" w:rsidR="00487150" w:rsidRPr="004F28C4" w:rsidRDefault="00487150" w:rsidP="001A6549">
      <w:pPr>
        <w:pStyle w:val="ListParagraph"/>
        <w:numPr>
          <w:ilvl w:val="0"/>
          <w:numId w:val="32"/>
        </w:numPr>
        <w:spacing w:line="360" w:lineRule="auto"/>
        <w:jc w:val="both"/>
      </w:pPr>
      <w:r w:rsidRPr="004F28C4">
        <w:t>Nhờ đó, kiến trúc mạng xã hội có</w:t>
      </w:r>
      <w:r w:rsidRPr="004F28C4">
        <w:rPr>
          <w:lang w:val="vi-VN"/>
        </w:rPr>
        <w:t xml:space="preserve"> </w:t>
      </w:r>
      <w:r w:rsidRPr="004F28C4">
        <w:t>độ bảo mật tốt ngay từ giai đoạn đầu. Với các mạng xã hội, dữ liệu người dùng là tài sản quan trọng nhất, việc sử dụng Keycloak giúp giảm rủi ro từ các lỗ hổng bảo mật phổ biến. Hơn nữa, tính linh hoạt của Keycloak giúp hệ thống dễ dàng mở rộng sang các phương thức đăng nhập mới trong tương lai chỉ bằng vài thao tác cấu hình mà không cần sửa đổi bất kỳ dòng mã nguồn nào trong hệ thống chính.</w:t>
      </w:r>
    </w:p>
    <w:p w14:paraId="458FCDFC" w14:textId="77777777" w:rsidR="0056483C" w:rsidRPr="004F28C4" w:rsidRDefault="00ED01FB" w:rsidP="00487150">
      <w:pPr>
        <w:pStyle w:val="Heading2"/>
        <w:spacing w:line="360" w:lineRule="auto"/>
        <w:rPr>
          <w:rFonts w:cs="Times New Roman"/>
          <w:szCs w:val="24"/>
        </w:rPr>
      </w:pPr>
      <w:bookmarkStart w:id="25" w:name="_Toc235640631"/>
      <w:r w:rsidRPr="004F28C4">
        <w:rPr>
          <w:rFonts w:cs="Times New Roman"/>
          <w:szCs w:val="24"/>
        </w:rPr>
        <w:lastRenderedPageBreak/>
        <w:t>Các framework được sử dụng</w:t>
      </w:r>
      <w:bookmarkEnd w:id="25"/>
    </w:p>
    <w:p w14:paraId="38DE133D" w14:textId="77777777" w:rsidR="00731D51" w:rsidRPr="004F28C4" w:rsidRDefault="00487150" w:rsidP="00487150">
      <w:pPr>
        <w:pStyle w:val="Heading3"/>
        <w:spacing w:line="360" w:lineRule="auto"/>
        <w:jc w:val="both"/>
        <w:rPr>
          <w:rFonts w:cs="Times New Roman"/>
          <w:szCs w:val="24"/>
          <w:lang w:val="vi-VN"/>
        </w:rPr>
      </w:pPr>
      <w:bookmarkStart w:id="26" w:name="_Toc235640632"/>
      <w:r w:rsidRPr="004F28C4">
        <w:rPr>
          <w:rFonts w:cs="Times New Roman"/>
          <w:szCs w:val="24"/>
          <w:lang w:val="vi-VN"/>
        </w:rPr>
        <w:t>Spring Boot 3</w:t>
      </w:r>
      <w:bookmarkEnd w:id="26"/>
    </w:p>
    <w:p w14:paraId="3A94EB12" w14:textId="77777777" w:rsidR="00487150" w:rsidRPr="004F28C4" w:rsidRDefault="00487150" w:rsidP="001A6549">
      <w:pPr>
        <w:pStyle w:val="ListParagraph"/>
        <w:numPr>
          <w:ilvl w:val="0"/>
          <w:numId w:val="33"/>
        </w:numPr>
        <w:spacing w:line="360" w:lineRule="auto"/>
        <w:jc w:val="both"/>
        <w:rPr>
          <w:b/>
          <w:lang w:val="vi-VN"/>
        </w:rPr>
      </w:pPr>
      <w:r w:rsidRPr="004F28C4">
        <w:rPr>
          <w:b/>
          <w:lang w:val="vi-VN"/>
        </w:rPr>
        <w:t>Khái niệm</w:t>
      </w:r>
    </w:p>
    <w:p w14:paraId="7E0AD831" w14:textId="77777777" w:rsidR="00487150" w:rsidRPr="004F28C4" w:rsidRDefault="00487150" w:rsidP="001A6549">
      <w:pPr>
        <w:pStyle w:val="ListParagraph"/>
        <w:numPr>
          <w:ilvl w:val="0"/>
          <w:numId w:val="34"/>
        </w:numPr>
        <w:spacing w:line="360" w:lineRule="auto"/>
        <w:jc w:val="both"/>
      </w:pPr>
      <w:r w:rsidRPr="004F28C4">
        <w:rPr>
          <w:bCs/>
        </w:rPr>
        <w:t>Spring Boot 3</w:t>
      </w:r>
      <w:r w:rsidRPr="004F28C4">
        <w:t xml:space="preserve"> là một framework mã nguồn mở được phát triển dựa trên lõi </w:t>
      </w:r>
      <w:r w:rsidRPr="004F28C4">
        <w:rPr>
          <w:bCs/>
        </w:rPr>
        <w:t>Spring Framework 6.x</w:t>
      </w:r>
      <w:r w:rsidRPr="004F28C4">
        <w:t>, được thiết kế để đơn giản hóa quá trình khởi tạo, cấu hình và phát triển các ứng dụng Java quy mô lớn</w:t>
      </w:r>
      <w:sdt>
        <w:sdtPr>
          <w:id w:val="-1982146573"/>
          <w:citation/>
        </w:sdtPr>
        <w:sdtContent>
          <w:r w:rsidRPr="004F28C4">
            <w:fldChar w:fldCharType="begin"/>
          </w:r>
          <w:r w:rsidRPr="004F28C4">
            <w:rPr>
              <w:lang w:val="vi-VN"/>
            </w:rPr>
            <w:instrText xml:space="preserve"> CITATION spr \l 1066 </w:instrText>
          </w:r>
          <w:r w:rsidRPr="004F28C4">
            <w:fldChar w:fldCharType="separate"/>
          </w:r>
          <w:r w:rsidRPr="004F28C4">
            <w:rPr>
              <w:noProof/>
              <w:lang w:val="vi-VN"/>
            </w:rPr>
            <w:t xml:space="preserve"> (6)</w:t>
          </w:r>
          <w:r w:rsidRPr="004F28C4">
            <w:fldChar w:fldCharType="end"/>
          </w:r>
        </w:sdtContent>
      </w:sdt>
      <w:r w:rsidRPr="004F28C4">
        <w:t>.</w:t>
      </w:r>
    </w:p>
    <w:p w14:paraId="0114DB06" w14:textId="77777777" w:rsidR="00487150" w:rsidRPr="004F28C4" w:rsidRDefault="00487150" w:rsidP="001A6549">
      <w:pPr>
        <w:pStyle w:val="ListParagraph"/>
        <w:numPr>
          <w:ilvl w:val="0"/>
          <w:numId w:val="34"/>
        </w:numPr>
        <w:spacing w:line="360" w:lineRule="auto"/>
        <w:jc w:val="both"/>
      </w:pPr>
      <w:r w:rsidRPr="004F28C4">
        <w:t>Trong các mô hình phát triển phần mềm truyền thống, việc thiết lập một dự án Java đòi hỏi lập trình viên phải cấu hình thủ công rất nhiều tệp tin XML, quản lý hàng loạt thư viện và thiết lập môi trường máy chủ web. Spring Boot 3 giải quyết bài toán này thông qua triết lý thiết kế q</w:t>
      </w:r>
      <w:r w:rsidRPr="004F28C4">
        <w:rPr>
          <w:bCs/>
        </w:rPr>
        <w:t>uy ước hơn cấu hình</w:t>
      </w:r>
      <w:r w:rsidRPr="004F28C4">
        <w:t>. Nền tảng này tự động hóa các thiết lập dựa trên các quy ước chuẩn mực, cho phép lập trình viên tập trung hoàn toàn vào việc hiện thực hóa logic nghiệp vụ thay vì sa đà vào các tác vụ cấu hình hệ thống hạ tầng.</w:t>
      </w:r>
    </w:p>
    <w:p w14:paraId="1823152D" w14:textId="77777777" w:rsidR="00487150" w:rsidRPr="004F28C4" w:rsidRDefault="00487150" w:rsidP="001A6549">
      <w:pPr>
        <w:pStyle w:val="ListParagraph"/>
        <w:numPr>
          <w:ilvl w:val="0"/>
          <w:numId w:val="33"/>
        </w:numPr>
        <w:spacing w:line="360" w:lineRule="auto"/>
        <w:jc w:val="both"/>
        <w:rPr>
          <w:b/>
          <w:lang w:val="vi-VN"/>
        </w:rPr>
      </w:pPr>
      <w:r w:rsidRPr="004F28C4">
        <w:rPr>
          <w:b/>
        </w:rPr>
        <w:t>Các tính năng kỹ thuật cốt lõi</w:t>
      </w:r>
    </w:p>
    <w:p w14:paraId="14F02855" w14:textId="77777777" w:rsidR="00487150" w:rsidRPr="004F28C4" w:rsidRDefault="00487150" w:rsidP="001A6549">
      <w:pPr>
        <w:pStyle w:val="ListParagraph"/>
        <w:numPr>
          <w:ilvl w:val="0"/>
          <w:numId w:val="35"/>
        </w:numPr>
        <w:spacing w:line="360" w:lineRule="auto"/>
        <w:jc w:val="both"/>
      </w:pPr>
      <w:r w:rsidRPr="004F28C4">
        <w:rPr>
          <w:bCs/>
        </w:rPr>
        <w:t>Cơ chế tự động cấu hình:</w:t>
      </w:r>
      <w:r w:rsidRPr="004F28C4">
        <w:t xml:space="preserve"> Spring Boot 3 sử dụng bộ quét thông minh trên Classpath để nhận diện các thư viện được thêm vào dự án. Dựa trên đó, hệ thống sẽ tự động khởi tạo các Bean và cấu hình các thành phần cần thiết. Ví dụ, nếu hệ thống phát hiện có thư viện kết nối cơ sở dữ liệu MySQL, nó sẽ tự động thiết lập bộ quản lý kết mà không cần cấu hình thủ công.</w:t>
      </w:r>
    </w:p>
    <w:p w14:paraId="5C4800B5" w14:textId="77777777" w:rsidR="00487150" w:rsidRPr="004F28C4" w:rsidRDefault="00487150" w:rsidP="001A6549">
      <w:pPr>
        <w:pStyle w:val="ListParagraph"/>
        <w:numPr>
          <w:ilvl w:val="0"/>
          <w:numId w:val="35"/>
        </w:numPr>
        <w:spacing w:line="360" w:lineRule="auto"/>
        <w:jc w:val="both"/>
      </w:pPr>
      <w:r w:rsidRPr="004F28C4">
        <w:rPr>
          <w:bCs/>
        </w:rPr>
        <w:t>Tích hợp máy chủ web nhúng:</w:t>
      </w:r>
      <w:r w:rsidRPr="004F28C4">
        <w:t xml:space="preserve"> Thay vì phải triển khai ứng dụng trên một máy chủ web độc lập</w:t>
      </w:r>
      <w:r w:rsidRPr="004F28C4">
        <w:rPr>
          <w:lang w:val="vi-VN"/>
        </w:rPr>
        <w:t xml:space="preserve">, </w:t>
      </w:r>
      <w:r w:rsidRPr="004F28C4">
        <w:t>Spring Boot nhúng trực tiếp nhân máy chủ web vào tệp thực thi. Điều này giúp hệ thống là</w:t>
      </w:r>
      <w:r w:rsidRPr="004F28C4">
        <w:rPr>
          <w:lang w:val="vi-VN"/>
        </w:rPr>
        <w:t xml:space="preserve"> </w:t>
      </w:r>
      <w:r w:rsidRPr="004F28C4">
        <w:t>một ứng dụng độc lập, dễ dàng đóng gói và triển khai qua các bộ chứa như Docker.</w:t>
      </w:r>
    </w:p>
    <w:p w14:paraId="51500E4F" w14:textId="77777777" w:rsidR="00487150" w:rsidRPr="004F28C4" w:rsidRDefault="00487150" w:rsidP="001A6549">
      <w:pPr>
        <w:pStyle w:val="ListParagraph"/>
        <w:numPr>
          <w:ilvl w:val="0"/>
          <w:numId w:val="35"/>
        </w:numPr>
        <w:spacing w:line="360" w:lineRule="auto"/>
        <w:jc w:val="both"/>
      </w:pPr>
      <w:r w:rsidRPr="004F28C4">
        <w:rPr>
          <w:bCs/>
        </w:rPr>
        <w:t>Biên dịch Native:</w:t>
      </w:r>
      <w:r w:rsidRPr="004F28C4">
        <w:t xml:space="preserve"> Là một cải tiến quan trọng của Spring Boot 3, cho phép chuyển đổi mã nguồn Java thành mã máy ngay từ giai đoạn biên dịch. Kết quả là ứng dụng không cần phụ thuộc vào máy ảo Java truyền thống, giúp thời gian khởi động rút ngắn đáng kể, chỉ còn ở mức mili-giây.</w:t>
      </w:r>
    </w:p>
    <w:p w14:paraId="0741DA19" w14:textId="77777777" w:rsidR="00487150" w:rsidRPr="004F28C4" w:rsidRDefault="00487150" w:rsidP="001A6549">
      <w:pPr>
        <w:pStyle w:val="ListParagraph"/>
        <w:numPr>
          <w:ilvl w:val="0"/>
          <w:numId w:val="35"/>
        </w:numPr>
        <w:spacing w:line="360" w:lineRule="auto"/>
        <w:jc w:val="both"/>
      </w:pPr>
      <w:r w:rsidRPr="004F28C4">
        <w:rPr>
          <w:bCs/>
        </w:rPr>
        <w:t>Hỗ trợ Luồng ảo của Java 21:</w:t>
      </w:r>
      <w:r w:rsidRPr="004F28C4">
        <w:t xml:space="preserve"> Spring Boot 3 được tinh chỉnh để tận dụng kiến trúc Luồng ảo từ Java 21. Điều này cho phép ứng dụng xử lý hàng triệu luồng đồng thời mà không bị treo máy chủ do giới hạn bộ nhớ như mô hình luồng truyền thống.</w:t>
      </w:r>
    </w:p>
    <w:p w14:paraId="0458AC0E" w14:textId="77777777" w:rsidR="00487150" w:rsidRPr="004F28C4" w:rsidRDefault="00D05872" w:rsidP="001A6549">
      <w:pPr>
        <w:pStyle w:val="ListParagraph"/>
        <w:numPr>
          <w:ilvl w:val="0"/>
          <w:numId w:val="35"/>
        </w:numPr>
        <w:spacing w:line="360" w:lineRule="auto"/>
        <w:jc w:val="both"/>
      </w:pPr>
      <w:r w:rsidRPr="004F28C4">
        <w:rPr>
          <w:bCs/>
        </w:rPr>
        <w:t>Công cụ giám sát chuyên sâu</w:t>
      </w:r>
      <w:r w:rsidRPr="004F28C4">
        <w:rPr>
          <w:bCs/>
          <w:lang w:val="vi-VN"/>
        </w:rPr>
        <w:t xml:space="preserve">: </w:t>
      </w:r>
      <w:r w:rsidRPr="004F28C4">
        <w:t>Cung cấp các cổng giao tiếp sẵn có để giám sát tình trạng hệ thống thời gian thực tạo điều kiện thuận lợi cho việc vận hành.</w:t>
      </w:r>
    </w:p>
    <w:p w14:paraId="58CD46B0" w14:textId="77777777" w:rsidR="00487150" w:rsidRPr="004F28C4" w:rsidRDefault="00487150" w:rsidP="001A6549">
      <w:pPr>
        <w:pStyle w:val="ListParagraph"/>
        <w:numPr>
          <w:ilvl w:val="0"/>
          <w:numId w:val="33"/>
        </w:numPr>
        <w:spacing w:line="360" w:lineRule="auto"/>
        <w:jc w:val="both"/>
        <w:rPr>
          <w:b/>
          <w:lang w:val="vi-VN"/>
        </w:rPr>
      </w:pPr>
      <w:r w:rsidRPr="004F28C4">
        <w:lastRenderedPageBreak/>
        <w:t>Ưu điểm và Giá trị thực tiễn đối với hệ thống Mạng xã hội</w:t>
      </w:r>
    </w:p>
    <w:p w14:paraId="561DB137" w14:textId="77777777" w:rsidR="00487150" w:rsidRPr="004F28C4" w:rsidRDefault="00487150" w:rsidP="001A6549">
      <w:pPr>
        <w:pStyle w:val="ListParagraph"/>
        <w:numPr>
          <w:ilvl w:val="0"/>
          <w:numId w:val="36"/>
        </w:numPr>
        <w:spacing w:line="360" w:lineRule="auto"/>
        <w:jc w:val="both"/>
      </w:pPr>
      <w:r w:rsidRPr="004F28C4">
        <w:rPr>
          <w:bCs/>
        </w:rPr>
        <w:t>Tối ưu hóa hiệu năng xử lý đồng thời:</w:t>
      </w:r>
      <w:r w:rsidRPr="004F28C4">
        <w:t xml:space="preserve"> Đối với mạng xã hội, các nghiệp vụ như tải bảng tin, xử lý thông báo, và tương tác Like/Comment yêu cầu hệ thống phải xử lý lượng truy cập đồng thời rất lớn. Việc kết hợp giữa Spring Boot 3 và Java 21 giúp hệ thống Backend có được độ trễ thấp nhất, đảm bảo trải nghiệm ổn định cho người dùng ngay cả khi lượng tương tác tăng cao.</w:t>
      </w:r>
    </w:p>
    <w:p w14:paraId="4C247EAB" w14:textId="77777777" w:rsidR="00487150" w:rsidRPr="004F28C4" w:rsidRDefault="00487150" w:rsidP="001A6549">
      <w:pPr>
        <w:pStyle w:val="ListParagraph"/>
        <w:numPr>
          <w:ilvl w:val="0"/>
          <w:numId w:val="36"/>
        </w:numPr>
        <w:spacing w:line="360" w:lineRule="auto"/>
        <w:jc w:val="both"/>
      </w:pPr>
      <w:r w:rsidRPr="004F28C4">
        <w:rPr>
          <w:bCs/>
        </w:rPr>
        <w:t>Rút ngắn chu kỳ phát triển:</w:t>
      </w:r>
      <w:r w:rsidRPr="004F28C4">
        <w:t xml:space="preserve"> Cơ chế Auto-configuration giảm đáng kể khối lượng mã nguồn cấu hình, cho phép tác giả dành thời gian vào việc phát triển các thuật toán phân phối nội dung và tích hợp AI.</w:t>
      </w:r>
    </w:p>
    <w:p w14:paraId="2F1C5158" w14:textId="77777777" w:rsidR="00487150" w:rsidRPr="004F28C4" w:rsidRDefault="00487150" w:rsidP="001A6549">
      <w:pPr>
        <w:pStyle w:val="ListParagraph"/>
        <w:numPr>
          <w:ilvl w:val="0"/>
          <w:numId w:val="36"/>
        </w:numPr>
        <w:spacing w:line="360" w:lineRule="auto"/>
        <w:jc w:val="both"/>
      </w:pPr>
      <w:r w:rsidRPr="004F28C4">
        <w:rPr>
          <w:bCs/>
        </w:rPr>
        <w:t>Khả năng mở rộng và sẵn sàng cho Cloud:</w:t>
      </w:r>
      <w:r w:rsidRPr="004F28C4">
        <w:t xml:space="preserve"> Kiến trúc của Spring Boot 3 được thiết kế. Dù hiện tại đồ án đang được triển khai theo mô hình nguyên khối nhưng nền tảng này đã sẵn sàng cho việc bóc tách thành kiến trúc vì</w:t>
      </w:r>
      <w:r w:rsidRPr="004F28C4">
        <w:rPr>
          <w:lang w:val="vi-VN"/>
        </w:rPr>
        <w:t xml:space="preserve"> </w:t>
      </w:r>
      <w:r w:rsidRPr="004F28C4">
        <w:t>dịch vụ trong tương lai khi quy mô mạng xã hội mở rộng.</w:t>
      </w:r>
    </w:p>
    <w:p w14:paraId="6C697408" w14:textId="77777777" w:rsidR="00487150" w:rsidRPr="004F28C4" w:rsidRDefault="00487150" w:rsidP="00487150">
      <w:pPr>
        <w:pStyle w:val="Heading3"/>
        <w:spacing w:line="360" w:lineRule="auto"/>
        <w:jc w:val="both"/>
        <w:rPr>
          <w:rFonts w:cs="Times New Roman"/>
          <w:szCs w:val="24"/>
          <w:lang w:val="vi-VN"/>
        </w:rPr>
      </w:pPr>
      <w:bookmarkStart w:id="27" w:name="_Toc235640633"/>
      <w:r w:rsidRPr="004F28C4">
        <w:rPr>
          <w:rFonts w:cs="Times New Roman"/>
          <w:szCs w:val="24"/>
        </w:rPr>
        <w:t>Tailwind CSS</w:t>
      </w:r>
      <w:bookmarkEnd w:id="27"/>
    </w:p>
    <w:p w14:paraId="249559A8" w14:textId="77777777" w:rsidR="00487150" w:rsidRPr="004F28C4" w:rsidRDefault="00487150" w:rsidP="001A6549">
      <w:pPr>
        <w:pStyle w:val="ListParagraph"/>
        <w:numPr>
          <w:ilvl w:val="0"/>
          <w:numId w:val="37"/>
        </w:numPr>
        <w:spacing w:line="360" w:lineRule="auto"/>
        <w:jc w:val="both"/>
        <w:rPr>
          <w:b/>
          <w:lang w:val="vi-VN"/>
        </w:rPr>
      </w:pPr>
      <w:r w:rsidRPr="004F28C4">
        <w:rPr>
          <w:b/>
          <w:lang w:val="vi-VN"/>
        </w:rPr>
        <w:t>Khái niệm</w:t>
      </w:r>
    </w:p>
    <w:p w14:paraId="109D5A86" w14:textId="77777777" w:rsidR="00487150" w:rsidRPr="004F28C4" w:rsidRDefault="00487150" w:rsidP="004F28C4">
      <w:pPr>
        <w:spacing w:line="360" w:lineRule="auto"/>
        <w:ind w:firstLine="360"/>
        <w:jc w:val="both"/>
        <w:rPr>
          <w:b/>
          <w:lang w:val="vi-VN"/>
        </w:rPr>
      </w:pPr>
      <w:r w:rsidRPr="004F28C4">
        <w:rPr>
          <w:bCs/>
        </w:rPr>
        <w:t>Tailwind CSS</w:t>
      </w:r>
      <w:r w:rsidRPr="004F28C4">
        <w:t xml:space="preserve"> là một framework CSS theo hướng tiện ích, cho phép lập trình viên xây dựng giao diện người dùng bằng cách áp dụng trực tiếp các lớp định dạng có sẵn vào mã nguồn HTML hoặc JSX. Thay vì tạo ra các tệp CSS riêng biệt với các tên class tự</w:t>
      </w:r>
      <w:r w:rsidRPr="004F28C4">
        <w:rPr>
          <w:lang w:val="vi-VN"/>
        </w:rPr>
        <w:t xml:space="preserve"> đặt</w:t>
      </w:r>
      <w:r w:rsidRPr="004F28C4">
        <w:t>, Tailwind cung cấp một tập hợp các lớp nguyên tử mô tả trực tiếp các thuộc tính như flex, pt-4, text-center, rotate-90. Cách tiếp cận này thay đổi tư duy thiết kế giúp tăng tốc độ phát triển giao diện</w:t>
      </w:r>
      <w:sdt>
        <w:sdtPr>
          <w:id w:val="1795908"/>
          <w:citation/>
        </w:sdtPr>
        <w:sdtContent>
          <w:r w:rsidRPr="004F28C4">
            <w:fldChar w:fldCharType="begin"/>
          </w:r>
          <w:r w:rsidRPr="004F28C4">
            <w:rPr>
              <w:lang w:val="vi-VN"/>
            </w:rPr>
            <w:instrText xml:space="preserve"> CITATION tai \l 1066 </w:instrText>
          </w:r>
          <w:r w:rsidRPr="004F28C4">
            <w:fldChar w:fldCharType="separate"/>
          </w:r>
          <w:r w:rsidRPr="004F28C4">
            <w:rPr>
              <w:noProof/>
              <w:lang w:val="vi-VN"/>
            </w:rPr>
            <w:t xml:space="preserve"> (7)</w:t>
          </w:r>
          <w:r w:rsidRPr="004F28C4">
            <w:fldChar w:fldCharType="end"/>
          </w:r>
        </w:sdtContent>
      </w:sdt>
      <w:r w:rsidRPr="004F28C4">
        <w:t>.</w:t>
      </w:r>
    </w:p>
    <w:p w14:paraId="7FA68E02" w14:textId="77777777" w:rsidR="00487150" w:rsidRPr="004F28C4" w:rsidRDefault="00487150" w:rsidP="001A6549">
      <w:pPr>
        <w:pStyle w:val="ListParagraph"/>
        <w:numPr>
          <w:ilvl w:val="0"/>
          <w:numId w:val="37"/>
        </w:numPr>
        <w:spacing w:line="360" w:lineRule="auto"/>
        <w:jc w:val="both"/>
        <w:rPr>
          <w:b/>
          <w:lang w:val="vi-VN"/>
        </w:rPr>
      </w:pPr>
      <w:r w:rsidRPr="004F28C4">
        <w:rPr>
          <w:b/>
        </w:rPr>
        <w:t>Các tính năng kỹ thuật cốt lõi</w:t>
      </w:r>
    </w:p>
    <w:p w14:paraId="33A2DFEF" w14:textId="77777777" w:rsidR="00487150" w:rsidRPr="004F28C4" w:rsidRDefault="00487150" w:rsidP="001A6549">
      <w:pPr>
        <w:pStyle w:val="ListParagraph"/>
        <w:numPr>
          <w:ilvl w:val="0"/>
          <w:numId w:val="36"/>
        </w:numPr>
        <w:spacing w:line="360" w:lineRule="auto"/>
        <w:jc w:val="both"/>
      </w:pPr>
      <w:r w:rsidRPr="004F28C4">
        <w:rPr>
          <w:bCs/>
        </w:rPr>
        <w:t>Triết lý Utility-first:</w:t>
      </w:r>
      <w:r w:rsidRPr="004F28C4">
        <w:t xml:space="preserve"> Thay vì phải tìm kiếm và chỉnh sửa các tệp CSS bên ngoài, lập trình viên có thể thay đổi thiết kế ngay lập tức trong tệp giao diện. Điều này giúp giảm thiểu sự phân tán của mã nguồn và sự chồng chéo giữa các tệp CSS.</w:t>
      </w:r>
    </w:p>
    <w:p w14:paraId="0A759B62" w14:textId="77777777" w:rsidR="00487150" w:rsidRPr="004F28C4" w:rsidRDefault="00487150" w:rsidP="001A6549">
      <w:pPr>
        <w:pStyle w:val="ListParagraph"/>
        <w:numPr>
          <w:ilvl w:val="0"/>
          <w:numId w:val="36"/>
        </w:numPr>
        <w:spacing w:line="360" w:lineRule="auto"/>
        <w:jc w:val="both"/>
      </w:pPr>
      <w:r w:rsidRPr="004F28C4">
        <w:rPr>
          <w:bCs/>
        </w:rPr>
        <w:t>Cơ chế tự động tối ưu hóa:</w:t>
      </w:r>
      <w:r w:rsidRPr="004F28C4">
        <w:t xml:space="preserve"> Trong quá trình biên dịch để đưa lên môi trường sản xuất, Tailwind thực hiện quét toàn bộ mã nguồn của dự án để loại bỏ tất cả các lớp CSS không được sử dụng. Nhờ đó, tệp CSS cuối cùng có dung lượng rất nhỏ, thường chỉ ở mức vài chục KB.</w:t>
      </w:r>
    </w:p>
    <w:p w14:paraId="5CD6C3FC" w14:textId="77777777" w:rsidR="00487150" w:rsidRPr="004F28C4" w:rsidRDefault="00487150" w:rsidP="001A6549">
      <w:pPr>
        <w:pStyle w:val="ListParagraph"/>
        <w:numPr>
          <w:ilvl w:val="0"/>
          <w:numId w:val="36"/>
        </w:numPr>
        <w:spacing w:line="360" w:lineRule="auto"/>
        <w:jc w:val="both"/>
      </w:pPr>
      <w:r w:rsidRPr="004F28C4">
        <w:rPr>
          <w:bCs/>
        </w:rPr>
        <w:t>Khả năng tùy biến sâu:</w:t>
      </w:r>
      <w:r w:rsidRPr="004F28C4">
        <w:t xml:space="preserve"> Tailwind hỗ trợ tệp tailwind.config.js, cho phép định nghĩa các biến toàn cục về màu sắc, font chữ, khoảng cách và độ phân giải màn hình, giúp duy trì tính đồng nhất cho toàn bộ hệ thống.</w:t>
      </w:r>
    </w:p>
    <w:p w14:paraId="36297C08" w14:textId="77777777" w:rsidR="00487150" w:rsidRPr="004F28C4" w:rsidRDefault="00487150" w:rsidP="001A6549">
      <w:pPr>
        <w:pStyle w:val="ListParagraph"/>
        <w:numPr>
          <w:ilvl w:val="0"/>
          <w:numId w:val="36"/>
        </w:numPr>
        <w:spacing w:line="360" w:lineRule="auto"/>
        <w:jc w:val="both"/>
        <w:rPr>
          <w:lang w:val="vi-VN"/>
        </w:rPr>
      </w:pPr>
      <w:r w:rsidRPr="004F28C4">
        <w:rPr>
          <w:bCs/>
        </w:rPr>
        <w:lastRenderedPageBreak/>
        <w:t>Hỗ trợ Responsive Design:</w:t>
      </w:r>
      <w:r w:rsidRPr="004F28C4">
        <w:t xml:space="preserve"> Cung cấp các tiền tố trực quan để xử lý giao diện trên các thiết bị khác nhau giúp xây dựng các giao diện mạng xã hội đáp ứng tốt trên cả máy tính, máy tính bảng và điện thoại di động.</w:t>
      </w:r>
    </w:p>
    <w:p w14:paraId="7087FE71" w14:textId="77777777" w:rsidR="00487150" w:rsidRPr="004F28C4" w:rsidRDefault="00487150" w:rsidP="001A6549">
      <w:pPr>
        <w:pStyle w:val="ListParagraph"/>
        <w:numPr>
          <w:ilvl w:val="0"/>
          <w:numId w:val="37"/>
        </w:numPr>
        <w:spacing w:line="360" w:lineRule="auto"/>
        <w:jc w:val="both"/>
        <w:rPr>
          <w:b/>
          <w:lang w:val="vi-VN"/>
        </w:rPr>
      </w:pPr>
      <w:r w:rsidRPr="004F28C4">
        <w:rPr>
          <w:b/>
        </w:rPr>
        <w:t>Ưu điểm và Giá trị thực tiễn đối với hệ thống Mạng xã hội</w:t>
      </w:r>
    </w:p>
    <w:p w14:paraId="2C393674" w14:textId="77777777" w:rsidR="00487150" w:rsidRPr="004F28C4" w:rsidRDefault="00487150" w:rsidP="001A6549">
      <w:pPr>
        <w:pStyle w:val="ListParagraph"/>
        <w:numPr>
          <w:ilvl w:val="0"/>
          <w:numId w:val="38"/>
        </w:numPr>
        <w:spacing w:line="360" w:lineRule="auto"/>
        <w:jc w:val="both"/>
      </w:pPr>
      <w:r w:rsidRPr="004F28C4">
        <w:t>Tailwind CSS duy trì tính đồng nhất trong thiết kế trên một nền tảng có hàng trăm giao diện khác nhau. Mọi thành phần giao diện từ thẻ bài viết, nút thả tim, cho đến bảng điều khiển hồ sơ người dùng đều tuân theo cùng một hệ thống màu sắc và khoảng cách đã được định nghĩa trong cấu hình. Lập trình viên không cần phải lo lắng về việc đặt tên class bị trùng lặp hoặc xung đột</w:t>
      </w:r>
      <w:r w:rsidRPr="004F28C4">
        <w:rPr>
          <w:lang w:val="vi-VN"/>
        </w:rPr>
        <w:t>,</w:t>
      </w:r>
      <w:r w:rsidRPr="004F28C4">
        <w:t xml:space="preserve"> vốn là vấn đề thường gặp khi bảo trì các dự án CSS truyền thống.</w:t>
      </w:r>
    </w:p>
    <w:p w14:paraId="29EACE4B" w14:textId="77777777" w:rsidR="00487150" w:rsidRPr="004F28C4" w:rsidRDefault="00487150" w:rsidP="001A6549">
      <w:pPr>
        <w:pStyle w:val="ListParagraph"/>
        <w:numPr>
          <w:ilvl w:val="0"/>
          <w:numId w:val="38"/>
        </w:numPr>
        <w:spacing w:line="360" w:lineRule="auto"/>
        <w:jc w:val="both"/>
      </w:pPr>
      <w:r w:rsidRPr="004F28C4">
        <w:t>Nhờ đó, quá trình phát triển Frontend trở nên linh hoạt hơn. Khi cần thay đổi giao diện, bạn chỉ cần điều chỉnh các lớp tiện ích trong file JSX mà không cần mở lại file CSS. Hơn nữa, việc tự động lược bỏ các lớp thừa giúp trang mạng xã hội của bạn đạt điểm số hiệu năng cao trên Google Lighthouse, đảm bảo trải nghiệm người dùng ổn định và thời gian tải trang được rút ngắn. Đây là công cụ phù hợp để hiện thực hóa các ý tưởng thiết kế UI theo phong cách Instagram.</w:t>
      </w:r>
    </w:p>
    <w:p w14:paraId="2FF8D808" w14:textId="77777777" w:rsidR="0056483C" w:rsidRPr="004F28C4" w:rsidRDefault="00A1099B" w:rsidP="00B5304D">
      <w:pPr>
        <w:pStyle w:val="Heading2"/>
        <w:spacing w:line="360" w:lineRule="auto"/>
        <w:rPr>
          <w:rFonts w:cs="Times New Roman"/>
          <w:szCs w:val="24"/>
          <w:lang w:val="vi-VN"/>
        </w:rPr>
      </w:pPr>
      <w:bookmarkStart w:id="28" w:name="_Toc235640634"/>
      <w:r w:rsidRPr="004F28C4">
        <w:rPr>
          <w:rFonts w:cs="Times New Roman"/>
          <w:szCs w:val="24"/>
        </w:rPr>
        <w:t>Các tiêu chuẩn và quy trình phát triển phần mềm</w:t>
      </w:r>
      <w:bookmarkEnd w:id="28"/>
    </w:p>
    <w:p w14:paraId="78847B00" w14:textId="77777777" w:rsidR="00DC79A1" w:rsidRPr="004F28C4" w:rsidRDefault="00DC79A1" w:rsidP="00B5304D">
      <w:pPr>
        <w:spacing w:line="360" w:lineRule="auto"/>
        <w:ind w:firstLine="720"/>
        <w:jc w:val="both"/>
        <w:rPr>
          <w:lang w:val="vi-VN"/>
        </w:rPr>
      </w:pPr>
      <w:r w:rsidRPr="004F28C4">
        <w:rPr>
          <w:color w:val="303030"/>
          <w:shd w:val="clear" w:color="auto" w:fill="FFFFFF"/>
        </w:rPr>
        <w:t>Để xây dựng một hệ thống mạng xã hội có khả năng chịu tải tốt, tính tương tác cao và đảm bảo an toàn thông tin người dùng, đồ án thống nhất áp dụng các tiêu chuẩn và quy trình công nghiệp sau đây:</w:t>
      </w:r>
    </w:p>
    <w:p w14:paraId="0D6FB5E0" w14:textId="77777777" w:rsidR="0056483C" w:rsidRPr="004F28C4" w:rsidRDefault="00412AFB" w:rsidP="00B5304D">
      <w:pPr>
        <w:pStyle w:val="Heading3"/>
        <w:spacing w:line="360" w:lineRule="auto"/>
        <w:jc w:val="both"/>
        <w:rPr>
          <w:rFonts w:cs="Times New Roman"/>
          <w:szCs w:val="24"/>
        </w:rPr>
      </w:pPr>
      <w:bookmarkStart w:id="29" w:name="_Toc235640635"/>
      <w:r w:rsidRPr="004F28C4">
        <w:rPr>
          <w:rFonts w:cs="Times New Roman"/>
          <w:bCs w:val="0"/>
          <w:color w:val="303030"/>
          <w:szCs w:val="24"/>
          <w:shd w:val="clear" w:color="auto" w:fill="FFFFFF"/>
        </w:rPr>
        <w:t>Quy trình phát triển phần mềm Agile/Scrum</w:t>
      </w:r>
      <w:bookmarkEnd w:id="29"/>
    </w:p>
    <w:p w14:paraId="11A1040E" w14:textId="77777777" w:rsidR="00B5304D" w:rsidRPr="004F28C4" w:rsidRDefault="00B5304D" w:rsidP="001A6549">
      <w:pPr>
        <w:numPr>
          <w:ilvl w:val="0"/>
          <w:numId w:val="57"/>
        </w:numPr>
        <w:shd w:val="clear" w:color="auto" w:fill="FFFFFF"/>
        <w:spacing w:line="360" w:lineRule="auto"/>
        <w:jc w:val="both"/>
        <w:rPr>
          <w:color w:val="303030"/>
        </w:rPr>
      </w:pPr>
      <w:r w:rsidRPr="004F28C4">
        <w:rPr>
          <w:bCs/>
          <w:color w:val="303030"/>
        </w:rPr>
        <w:t>Cấu trúc vòng lặp:</w:t>
      </w:r>
      <w:r w:rsidRPr="004F28C4">
        <w:rPr>
          <w:rStyle w:val="ng-star-inserted"/>
          <w:color w:val="303030"/>
        </w:rPr>
        <w:t xml:space="preserve"> Hệ thống được phát triển qua các Sprint cố định</w:t>
      </w:r>
      <w:r w:rsidRPr="004F28C4">
        <w:rPr>
          <w:rStyle w:val="ng-star-inserted"/>
          <w:color w:val="303030"/>
          <w:lang w:val="vi-VN"/>
        </w:rPr>
        <w:t xml:space="preserve">. </w:t>
      </w:r>
      <w:r w:rsidRPr="004F28C4">
        <w:rPr>
          <w:rStyle w:val="ng-star-inserted"/>
          <w:color w:val="303030"/>
        </w:rPr>
        <w:t>Sau mỗi Sprint, một phần tính năng hoàn chỉnh sẽ được đóng gói và kiểm thử để đảm bảo tính sẵn sàng của sản phẩm.</w:t>
      </w:r>
    </w:p>
    <w:p w14:paraId="692550F8" w14:textId="77777777" w:rsidR="00B5304D" w:rsidRPr="004F28C4" w:rsidRDefault="00B5304D" w:rsidP="001A6549">
      <w:pPr>
        <w:numPr>
          <w:ilvl w:val="0"/>
          <w:numId w:val="57"/>
        </w:numPr>
        <w:shd w:val="clear" w:color="auto" w:fill="FFFFFF"/>
        <w:spacing w:line="360" w:lineRule="auto"/>
        <w:jc w:val="both"/>
        <w:rPr>
          <w:color w:val="303030"/>
        </w:rPr>
      </w:pPr>
      <w:r w:rsidRPr="004F28C4">
        <w:rPr>
          <w:bCs/>
          <w:color w:val="303030"/>
        </w:rPr>
        <w:t>Quản lý Artifacts chuyên nghiệp:</w:t>
      </w:r>
      <w:r w:rsidRPr="004F28C4">
        <w:rPr>
          <w:rStyle w:val="ng-star-inserted"/>
          <w:color w:val="303030"/>
        </w:rPr>
        <w:t xml:space="preserve"> Sử dụng </w:t>
      </w:r>
      <w:r w:rsidRPr="004F28C4">
        <w:rPr>
          <w:bCs/>
          <w:color w:val="303030"/>
        </w:rPr>
        <w:t>Product Backlog</w:t>
      </w:r>
      <w:r w:rsidRPr="004F28C4">
        <w:rPr>
          <w:rStyle w:val="ng-star-inserted"/>
          <w:color w:val="303030"/>
        </w:rPr>
        <w:t xml:space="preserve"> để quản lý danh sách yêu cầu từ tổng quát đến chi tiết. Các yêu cầu được chuyển hóa thành </w:t>
      </w:r>
      <w:r w:rsidRPr="004F28C4">
        <w:rPr>
          <w:bCs/>
          <w:color w:val="303030"/>
        </w:rPr>
        <w:t>User Stories</w:t>
      </w:r>
      <w:r w:rsidRPr="004F28C4">
        <w:rPr>
          <w:rStyle w:val="ng-star-inserted"/>
          <w:color w:val="303030"/>
        </w:rPr>
        <w:t xml:space="preserve"> trong </w:t>
      </w:r>
      <w:r w:rsidRPr="004F28C4">
        <w:rPr>
          <w:bCs/>
          <w:color w:val="303030"/>
        </w:rPr>
        <w:t>Sprint Backlog</w:t>
      </w:r>
      <w:r w:rsidRPr="004F28C4">
        <w:rPr>
          <w:rStyle w:val="ng-star-inserted"/>
          <w:color w:val="303030"/>
        </w:rPr>
        <w:t>, giúp xác</w:t>
      </w:r>
      <w:r w:rsidRPr="004F28C4">
        <w:rPr>
          <w:rStyle w:val="ng-star-inserted"/>
          <w:color w:val="303030"/>
          <w:lang w:val="vi-VN"/>
        </w:rPr>
        <w:t xml:space="preserve"> định </w:t>
      </w:r>
      <w:r w:rsidRPr="004F28C4">
        <w:rPr>
          <w:rStyle w:val="ng-star-inserted"/>
          <w:color w:val="303030"/>
        </w:rPr>
        <w:t>chính xác khối lượng công việc và nỗ lực cần thiết cho từng chức năng tương tác phức tạp.</w:t>
      </w:r>
    </w:p>
    <w:p w14:paraId="57A029A9" w14:textId="77777777" w:rsidR="00B5304D" w:rsidRPr="004F28C4" w:rsidRDefault="00B5304D" w:rsidP="001A6549">
      <w:pPr>
        <w:numPr>
          <w:ilvl w:val="0"/>
          <w:numId w:val="57"/>
        </w:numPr>
        <w:shd w:val="clear" w:color="auto" w:fill="FFFFFF"/>
        <w:spacing w:line="360" w:lineRule="auto"/>
        <w:jc w:val="both"/>
        <w:rPr>
          <w:color w:val="303030"/>
        </w:rPr>
      </w:pPr>
      <w:r w:rsidRPr="004F28C4">
        <w:rPr>
          <w:bCs/>
          <w:color w:val="303030"/>
        </w:rPr>
        <w:t>Các nghi thức Scrum:</w:t>
      </w:r>
      <w:r w:rsidRPr="004F28C4">
        <w:rPr>
          <w:rStyle w:val="ng-star-inserted"/>
          <w:color w:val="303030"/>
        </w:rPr>
        <w:t xml:space="preserve"> Thực hiện các buổi lập kế hoạch để xác định mục tiêu và các buổi sơ kết nhằm đánh giá mức độ hoàn thiện so với cam kết ban đầu. Điều này giúp sinh viên tự kiểm soát tiến độ và điều chỉnh kịp thời các sai lệch kỹ thuật.</w:t>
      </w:r>
    </w:p>
    <w:p w14:paraId="366B23FE" w14:textId="77777777" w:rsidR="000B198E" w:rsidRPr="004F28C4" w:rsidRDefault="00B5304D" w:rsidP="00B5304D">
      <w:pPr>
        <w:pStyle w:val="Heading3"/>
        <w:spacing w:line="360" w:lineRule="auto"/>
        <w:jc w:val="both"/>
        <w:rPr>
          <w:rFonts w:cs="Times New Roman"/>
          <w:szCs w:val="24"/>
          <w:shd w:val="clear" w:color="auto" w:fill="FFFFFF"/>
          <w:lang w:val="vi-VN"/>
        </w:rPr>
      </w:pPr>
      <w:bookmarkStart w:id="30" w:name="_Toc235640636"/>
      <w:r w:rsidRPr="004F28C4">
        <w:rPr>
          <w:rFonts w:cs="Times New Roman"/>
          <w:szCs w:val="24"/>
          <w:shd w:val="clear" w:color="auto" w:fill="FFFFFF"/>
        </w:rPr>
        <w:t>Tiêu chuẩn lập trình và quản lý mã nguồn</w:t>
      </w:r>
      <w:bookmarkEnd w:id="30"/>
    </w:p>
    <w:p w14:paraId="47509AD2" w14:textId="77777777" w:rsidR="00B5304D" w:rsidRPr="004F28C4" w:rsidRDefault="00B5304D" w:rsidP="001A6549">
      <w:pPr>
        <w:numPr>
          <w:ilvl w:val="0"/>
          <w:numId w:val="58"/>
        </w:numPr>
        <w:shd w:val="clear" w:color="auto" w:fill="FFFFFF"/>
        <w:spacing w:line="360" w:lineRule="auto"/>
        <w:jc w:val="both"/>
        <w:rPr>
          <w:color w:val="303030"/>
        </w:rPr>
      </w:pPr>
      <w:r w:rsidRPr="004F28C4">
        <w:rPr>
          <w:bCs/>
          <w:color w:val="303030"/>
        </w:rPr>
        <w:t>Áp dụng nguyên lý SOLID:</w:t>
      </w:r>
      <w:r w:rsidRPr="004F28C4">
        <w:rPr>
          <w:color w:val="303030"/>
        </w:rPr>
        <w:t xml:space="preserve"> Đảm bảo mã nguồn tuân thủ các nguyên lý thiết kế hướng đối tượng như Single Responsibility</w:t>
      </w:r>
      <w:r w:rsidRPr="004F28C4">
        <w:rPr>
          <w:color w:val="303030"/>
          <w:lang w:val="vi-VN"/>
        </w:rPr>
        <w:t xml:space="preserve"> </w:t>
      </w:r>
      <w:r w:rsidRPr="004F28C4">
        <w:rPr>
          <w:color w:val="303030"/>
        </w:rPr>
        <w:t xml:space="preserve">và Open/Closed. Điều này rất quan </w:t>
      </w:r>
      <w:r w:rsidRPr="004F28C4">
        <w:rPr>
          <w:color w:val="303030"/>
        </w:rPr>
        <w:lastRenderedPageBreak/>
        <w:t>trọng đối với mạng xã hội khi cần thêm các loại hình tương tác mới mà không làm ảnh hưởng đến cấu trúc cũ.</w:t>
      </w:r>
    </w:p>
    <w:p w14:paraId="7A503211" w14:textId="77777777" w:rsidR="00B5304D" w:rsidRPr="004F28C4" w:rsidRDefault="00B5304D" w:rsidP="001A6549">
      <w:pPr>
        <w:numPr>
          <w:ilvl w:val="0"/>
          <w:numId w:val="58"/>
        </w:numPr>
        <w:shd w:val="clear" w:color="auto" w:fill="FFFFFF"/>
        <w:spacing w:line="360" w:lineRule="auto"/>
        <w:jc w:val="both"/>
        <w:rPr>
          <w:color w:val="303030"/>
        </w:rPr>
      </w:pPr>
      <w:r w:rsidRPr="004F28C4">
        <w:rPr>
          <w:bCs/>
          <w:color w:val="303030"/>
        </w:rPr>
        <w:t>Kiểm tra mã nguồn tự động:</w:t>
      </w:r>
      <w:r w:rsidRPr="004F28C4">
        <w:rPr>
          <w:color w:val="303030"/>
        </w:rPr>
        <w:t xml:space="preserve"> Sử dụng các công cụ như </w:t>
      </w:r>
      <w:r w:rsidRPr="004F28C4">
        <w:rPr>
          <w:bCs/>
          <w:color w:val="303030"/>
        </w:rPr>
        <w:t>ESLint</w:t>
      </w:r>
      <w:r w:rsidRPr="004F28C4">
        <w:rPr>
          <w:color w:val="303030"/>
        </w:rPr>
        <w:t xml:space="preserve"> hoặc </w:t>
      </w:r>
      <w:r w:rsidRPr="004F28C4">
        <w:rPr>
          <w:bCs/>
          <w:color w:val="303030"/>
        </w:rPr>
        <w:t>Pylint</w:t>
      </w:r>
      <w:r w:rsidRPr="004F28C4">
        <w:rPr>
          <w:color w:val="303030"/>
        </w:rPr>
        <w:t xml:space="preserve"> tích hợp trực tiếp vào trình soạn thảo mã nguồn. Việc này giúp tự động phát hiện các lỗi cú pháp và ép buộc mã nguồn tuân thủ đúng định dạng </w:t>
      </w:r>
      <w:r w:rsidRPr="004F28C4">
        <w:rPr>
          <w:bCs/>
          <w:color w:val="303030"/>
        </w:rPr>
        <w:t>Airbnb</w:t>
      </w:r>
      <w:r w:rsidRPr="004F28C4">
        <w:rPr>
          <w:color w:val="303030"/>
        </w:rPr>
        <w:t xml:space="preserve"> hoặc </w:t>
      </w:r>
      <w:r w:rsidRPr="004F28C4">
        <w:rPr>
          <w:bCs/>
          <w:color w:val="303030"/>
        </w:rPr>
        <w:t>PEP 8</w:t>
      </w:r>
      <w:r w:rsidRPr="004F28C4">
        <w:rPr>
          <w:color w:val="303030"/>
        </w:rPr>
        <w:t>, đảm bảo tính thẩm mỹ và chuyên nghiệp của báo cáo.</w:t>
      </w:r>
    </w:p>
    <w:p w14:paraId="719DB6D3" w14:textId="77777777" w:rsidR="00B5304D" w:rsidRPr="004F28C4" w:rsidRDefault="00B5304D" w:rsidP="001A6549">
      <w:pPr>
        <w:numPr>
          <w:ilvl w:val="0"/>
          <w:numId w:val="58"/>
        </w:numPr>
        <w:shd w:val="clear" w:color="auto" w:fill="FFFFFF"/>
        <w:spacing w:line="360" w:lineRule="auto"/>
        <w:jc w:val="both"/>
        <w:rPr>
          <w:color w:val="303030"/>
        </w:rPr>
      </w:pPr>
      <w:r w:rsidRPr="004F28C4">
        <w:rPr>
          <w:bCs/>
          <w:color w:val="303030"/>
        </w:rPr>
        <w:t>Chiến lược Git Flow:</w:t>
      </w:r>
      <w:r w:rsidRPr="004F28C4">
        <w:rPr>
          <w:color w:val="303030"/>
        </w:rPr>
        <w:t xml:space="preserve"> Triển khai quy trình quản lý nhánh chuyên nghiệp bao gồm nhánh main, develop và các nhánh feature. Mọi thay đổi đều được kiểm soát qua Pull Requests, đảm bảo mã nguồn luôn ở trạng thái có thể thực thi.</w:t>
      </w:r>
    </w:p>
    <w:p w14:paraId="4A7BB835" w14:textId="77777777" w:rsidR="00B5304D" w:rsidRPr="004F28C4" w:rsidRDefault="00B5304D" w:rsidP="001A6549">
      <w:pPr>
        <w:numPr>
          <w:ilvl w:val="0"/>
          <w:numId w:val="58"/>
        </w:numPr>
        <w:shd w:val="clear" w:color="auto" w:fill="FFFFFF"/>
        <w:spacing w:line="360" w:lineRule="auto"/>
        <w:jc w:val="both"/>
        <w:rPr>
          <w:color w:val="303030"/>
        </w:rPr>
      </w:pPr>
      <w:r w:rsidRPr="004F28C4">
        <w:rPr>
          <w:bCs/>
          <w:color w:val="303030"/>
        </w:rPr>
        <w:t>Tối ưu hóa hiệu năng mã nguồn:</w:t>
      </w:r>
      <w:r w:rsidRPr="004F28C4">
        <w:rPr>
          <w:color w:val="303030"/>
        </w:rPr>
        <w:t xml:space="preserve"> Thực hiện các kỹ thuật như </w:t>
      </w:r>
      <w:r w:rsidRPr="004F28C4">
        <w:rPr>
          <w:bCs/>
          <w:color w:val="303030"/>
        </w:rPr>
        <w:t>Lazy Loading</w:t>
      </w:r>
      <w:r w:rsidRPr="004F28C4">
        <w:rPr>
          <w:color w:val="303030"/>
        </w:rPr>
        <w:t xml:space="preserve"> cho hình ảnh và </w:t>
      </w:r>
      <w:r w:rsidRPr="004F28C4">
        <w:rPr>
          <w:bCs/>
          <w:color w:val="303030"/>
        </w:rPr>
        <w:t>Code Splitting</w:t>
      </w:r>
      <w:r w:rsidRPr="004F28C4">
        <w:rPr>
          <w:color w:val="303030"/>
        </w:rPr>
        <w:t xml:space="preserve"> để giảm tải dung lượng ban đầu của ứng dụng mạng xã hội, nâng cao tốc độ phản hồi trên trình duyệt.</w:t>
      </w:r>
    </w:p>
    <w:p w14:paraId="0756B754" w14:textId="77777777" w:rsidR="00B5304D" w:rsidRPr="004F28C4" w:rsidRDefault="00B5304D" w:rsidP="00B5304D">
      <w:pPr>
        <w:pStyle w:val="Heading3"/>
        <w:spacing w:line="360" w:lineRule="auto"/>
        <w:jc w:val="both"/>
        <w:rPr>
          <w:rFonts w:cs="Times New Roman"/>
          <w:szCs w:val="24"/>
          <w:shd w:val="clear" w:color="auto" w:fill="FFFFFF"/>
          <w:lang w:val="vi-VN"/>
        </w:rPr>
      </w:pPr>
      <w:bookmarkStart w:id="31" w:name="_Toc235640637"/>
      <w:r w:rsidRPr="004F28C4">
        <w:rPr>
          <w:rFonts w:cs="Times New Roman"/>
          <w:szCs w:val="24"/>
          <w:shd w:val="clear" w:color="auto" w:fill="FFFFFF"/>
        </w:rPr>
        <w:t>Tiêu chuẩn thiết kế giao diện và trải nghiệm người dùng</w:t>
      </w:r>
      <w:bookmarkEnd w:id="31"/>
    </w:p>
    <w:p w14:paraId="24C3BE79" w14:textId="77777777" w:rsidR="00B5304D" w:rsidRPr="004F28C4" w:rsidRDefault="00B5304D" w:rsidP="001A6549">
      <w:pPr>
        <w:numPr>
          <w:ilvl w:val="0"/>
          <w:numId w:val="59"/>
        </w:numPr>
        <w:shd w:val="clear" w:color="auto" w:fill="FFFFFF"/>
        <w:spacing w:line="360" w:lineRule="auto"/>
        <w:jc w:val="both"/>
        <w:rPr>
          <w:color w:val="303030"/>
        </w:rPr>
      </w:pPr>
      <w:r w:rsidRPr="004F28C4">
        <w:rPr>
          <w:bCs/>
          <w:color w:val="303030"/>
        </w:rPr>
        <w:t>Hệ thống phân cấp thị giác:</w:t>
      </w:r>
      <w:r w:rsidRPr="004F28C4">
        <w:rPr>
          <w:rStyle w:val="ng-star-inserted"/>
          <w:color w:val="303030"/>
        </w:rPr>
        <w:t xml:space="preserve"> Áp dụng các quy chuẩn về kích thước phông chữ, khoảng trắng và độ tương phản màu sắc theo chuẩn </w:t>
      </w:r>
      <w:r w:rsidRPr="004F28C4">
        <w:rPr>
          <w:bCs/>
          <w:color w:val="303030"/>
        </w:rPr>
        <w:t>WCAG</w:t>
      </w:r>
      <w:r w:rsidRPr="004F28C4">
        <w:rPr>
          <w:rStyle w:val="ng-star-inserted"/>
          <w:color w:val="303030"/>
        </w:rPr>
        <w:t xml:space="preserve"> để hỗ trợ người dùng dễ dàng tiếp nhận thông tin trên bảng tin và tăng tính tiếp cận cho ứng dụng.</w:t>
      </w:r>
    </w:p>
    <w:p w14:paraId="046F0133" w14:textId="77777777" w:rsidR="00B5304D" w:rsidRPr="004F28C4" w:rsidRDefault="00B5304D" w:rsidP="001A6549">
      <w:pPr>
        <w:numPr>
          <w:ilvl w:val="0"/>
          <w:numId w:val="59"/>
        </w:numPr>
        <w:shd w:val="clear" w:color="auto" w:fill="FFFFFF"/>
        <w:spacing w:line="360" w:lineRule="auto"/>
        <w:jc w:val="both"/>
        <w:rPr>
          <w:color w:val="303030"/>
        </w:rPr>
      </w:pPr>
      <w:r w:rsidRPr="004F28C4">
        <w:rPr>
          <w:bCs/>
          <w:color w:val="303030"/>
        </w:rPr>
        <w:t>Quy trình Prototype &amp; Feedback:</w:t>
      </w:r>
      <w:r w:rsidRPr="004F28C4">
        <w:rPr>
          <w:rStyle w:val="ng-star-inserted"/>
          <w:color w:val="303030"/>
        </w:rPr>
        <w:t xml:space="preserve"> Xây dựng các bản vẽ độ phân giải thấp và độ phân giải cao trên công cụ </w:t>
      </w:r>
      <w:r w:rsidRPr="004F28C4">
        <w:rPr>
          <w:bCs/>
          <w:color w:val="303030"/>
        </w:rPr>
        <w:t>Figma</w:t>
      </w:r>
      <w:r w:rsidRPr="004F28C4">
        <w:rPr>
          <w:rStyle w:val="ng-star-inserted"/>
          <w:color w:val="303030"/>
        </w:rPr>
        <w:t>. Việc này cho phép mô phỏng luồng trải nghiệm một cách chi tiết trước khi tiến hành lập trình, giảm thiểu sai sót về logic giao diện.</w:t>
      </w:r>
    </w:p>
    <w:p w14:paraId="318DC1D1" w14:textId="77777777" w:rsidR="00B5304D" w:rsidRPr="004F28C4" w:rsidRDefault="00B5304D" w:rsidP="001A6549">
      <w:pPr>
        <w:numPr>
          <w:ilvl w:val="0"/>
          <w:numId w:val="59"/>
        </w:numPr>
        <w:shd w:val="clear" w:color="auto" w:fill="FFFFFF"/>
        <w:spacing w:line="360" w:lineRule="auto"/>
        <w:jc w:val="both"/>
        <w:rPr>
          <w:color w:val="303030"/>
        </w:rPr>
      </w:pPr>
      <w:r w:rsidRPr="004F28C4">
        <w:rPr>
          <w:bCs/>
          <w:color w:val="303030"/>
        </w:rPr>
        <w:t>Tính nhất quán của thành phần:</w:t>
      </w:r>
      <w:r w:rsidRPr="004F28C4">
        <w:rPr>
          <w:rStyle w:val="ng-star-inserted"/>
          <w:color w:val="303030"/>
        </w:rPr>
        <w:t xml:space="preserve"> Xây dựng một thư viện các thành phần dùng chung như nút bấm, ô nhập liệu, thẻ bài viết. Sự nhất quán này giúp hệ thống có vẻ ngoài đồng bộ và chuyên nghiệp, đúng theo tiêu chuẩn của một sản phẩm phần mềm hiện đại.</w:t>
      </w:r>
    </w:p>
    <w:p w14:paraId="265142EC" w14:textId="77777777" w:rsidR="00B5304D" w:rsidRPr="004F28C4" w:rsidRDefault="00B5304D" w:rsidP="00B5304D">
      <w:pPr>
        <w:pStyle w:val="Heading3"/>
        <w:spacing w:line="360" w:lineRule="auto"/>
        <w:jc w:val="both"/>
        <w:rPr>
          <w:rFonts w:cs="Times New Roman"/>
          <w:szCs w:val="24"/>
          <w:shd w:val="clear" w:color="auto" w:fill="FFFFFF"/>
          <w:lang w:val="vi-VN"/>
        </w:rPr>
      </w:pPr>
      <w:bookmarkStart w:id="32" w:name="_Toc235640638"/>
      <w:r w:rsidRPr="004F28C4">
        <w:rPr>
          <w:rFonts w:cs="Times New Roman"/>
          <w:szCs w:val="24"/>
          <w:shd w:val="clear" w:color="auto" w:fill="FFFFFF"/>
        </w:rPr>
        <w:t>Tiêu chuẩn bảo mật và an toàn dữ liệu</w:t>
      </w:r>
      <w:bookmarkEnd w:id="32"/>
    </w:p>
    <w:p w14:paraId="168122F7" w14:textId="77777777" w:rsidR="00B5304D" w:rsidRPr="004F28C4" w:rsidRDefault="00B5304D" w:rsidP="001A6549">
      <w:pPr>
        <w:numPr>
          <w:ilvl w:val="0"/>
          <w:numId w:val="60"/>
        </w:numPr>
        <w:shd w:val="clear" w:color="auto" w:fill="FFFFFF"/>
        <w:spacing w:line="360" w:lineRule="auto"/>
        <w:jc w:val="both"/>
        <w:rPr>
          <w:color w:val="303030"/>
        </w:rPr>
      </w:pPr>
      <w:r w:rsidRPr="004F28C4">
        <w:rPr>
          <w:bCs/>
          <w:color w:val="303030"/>
        </w:rPr>
        <w:t>Cơ chế xác thực đa tầng:</w:t>
      </w:r>
      <w:r w:rsidRPr="004F28C4">
        <w:rPr>
          <w:color w:val="303030"/>
        </w:rPr>
        <w:t xml:space="preserve"> Sử dụng </w:t>
      </w:r>
      <w:r w:rsidRPr="004F28C4">
        <w:rPr>
          <w:bCs/>
          <w:color w:val="303030"/>
        </w:rPr>
        <w:t>JSON Web Token</w:t>
      </w:r>
      <w:r w:rsidRPr="004F28C4">
        <w:rPr>
          <w:color w:val="303030"/>
        </w:rPr>
        <w:t xml:space="preserve"> kết hợp với </w:t>
      </w:r>
      <w:r w:rsidRPr="004F28C4">
        <w:rPr>
          <w:bCs/>
          <w:color w:val="303030"/>
        </w:rPr>
        <w:t>Refresh Token</w:t>
      </w:r>
      <w:r w:rsidRPr="004F28C4">
        <w:rPr>
          <w:color w:val="303030"/>
        </w:rPr>
        <w:t xml:space="preserve"> được lưu trữ trong HttpOnly Cookie để ngăn chặn các cuộc tấn công đánh cắp phiên làm việc.</w:t>
      </w:r>
    </w:p>
    <w:p w14:paraId="73271F4A" w14:textId="77777777" w:rsidR="00B5304D" w:rsidRPr="004F28C4" w:rsidRDefault="00B5304D" w:rsidP="001A6549">
      <w:pPr>
        <w:numPr>
          <w:ilvl w:val="0"/>
          <w:numId w:val="60"/>
        </w:numPr>
        <w:shd w:val="clear" w:color="auto" w:fill="FFFFFF"/>
        <w:spacing w:line="360" w:lineRule="auto"/>
        <w:jc w:val="both"/>
        <w:rPr>
          <w:color w:val="303030"/>
        </w:rPr>
      </w:pPr>
      <w:r w:rsidRPr="004F28C4">
        <w:rPr>
          <w:bCs/>
          <w:color w:val="303030"/>
        </w:rPr>
        <w:t>Mã hóa dữ liệu đầu cuối:</w:t>
      </w:r>
      <w:r w:rsidRPr="004F28C4">
        <w:rPr>
          <w:color w:val="303030"/>
        </w:rPr>
        <w:t xml:space="preserve"> Áp dụng giao thức </w:t>
      </w:r>
      <w:r w:rsidRPr="004F28C4">
        <w:rPr>
          <w:bCs/>
          <w:color w:val="303030"/>
        </w:rPr>
        <w:t xml:space="preserve">HTTPS </w:t>
      </w:r>
      <w:r w:rsidRPr="004F28C4">
        <w:rPr>
          <w:color w:val="303030"/>
        </w:rPr>
        <w:t xml:space="preserve">để mã hóa toàn bộ dữ liệu truyền tải giữa máy khách và máy chủ. Mật khẩu người dùng được xử lý qua thuật toán </w:t>
      </w:r>
      <w:r w:rsidRPr="004F28C4">
        <w:rPr>
          <w:bCs/>
          <w:color w:val="303030"/>
        </w:rPr>
        <w:t>Bcrypt</w:t>
      </w:r>
      <w:r w:rsidRPr="004F28C4">
        <w:rPr>
          <w:color w:val="303030"/>
        </w:rPr>
        <w:t xml:space="preserve"> với cơ chế Salt để chống lại các kiểu tấn công duyệt cạn hoặc bảng cầu vồng.</w:t>
      </w:r>
    </w:p>
    <w:p w14:paraId="3EE8579D" w14:textId="77777777" w:rsidR="00B5304D" w:rsidRPr="004F28C4" w:rsidRDefault="00B5304D" w:rsidP="001A6549">
      <w:pPr>
        <w:numPr>
          <w:ilvl w:val="0"/>
          <w:numId w:val="60"/>
        </w:numPr>
        <w:shd w:val="clear" w:color="auto" w:fill="FFFFFF"/>
        <w:spacing w:line="360" w:lineRule="auto"/>
        <w:jc w:val="both"/>
        <w:rPr>
          <w:color w:val="303030"/>
        </w:rPr>
      </w:pPr>
      <w:r w:rsidRPr="004F28C4">
        <w:rPr>
          <w:bCs/>
          <w:color w:val="303030"/>
        </w:rPr>
        <w:t>Kiểm soát dữ liệu đầu vào:</w:t>
      </w:r>
      <w:r w:rsidRPr="004F28C4">
        <w:rPr>
          <w:color w:val="303030"/>
        </w:rPr>
        <w:t xml:space="preserve"> Thực hiện kiểm tra và làm sạch dữ liệu ở cả phía Client và Server để ngăn chặn hoàn toàn các lỗ hổng </w:t>
      </w:r>
      <w:r w:rsidRPr="004F28C4">
        <w:rPr>
          <w:bCs/>
          <w:color w:val="303030"/>
        </w:rPr>
        <w:t>SQL Injection</w:t>
      </w:r>
      <w:r w:rsidRPr="004F28C4">
        <w:rPr>
          <w:color w:val="303030"/>
        </w:rPr>
        <w:t xml:space="preserve"> và </w:t>
      </w:r>
      <w:r w:rsidRPr="004F28C4">
        <w:rPr>
          <w:bCs/>
          <w:color w:val="303030"/>
        </w:rPr>
        <w:t xml:space="preserve">Cross-Site Scripting </w:t>
      </w:r>
      <w:r w:rsidRPr="004F28C4">
        <w:rPr>
          <w:color w:val="303030"/>
        </w:rPr>
        <w:t>khi người dùng đăng tải nội dung lên mạng xã hội.</w:t>
      </w:r>
    </w:p>
    <w:p w14:paraId="7275F414" w14:textId="77777777" w:rsidR="00B5304D" w:rsidRPr="004F28C4" w:rsidRDefault="00B5304D" w:rsidP="001A6549">
      <w:pPr>
        <w:numPr>
          <w:ilvl w:val="0"/>
          <w:numId w:val="60"/>
        </w:numPr>
        <w:shd w:val="clear" w:color="auto" w:fill="FFFFFF"/>
        <w:spacing w:line="360" w:lineRule="auto"/>
        <w:jc w:val="both"/>
        <w:rPr>
          <w:color w:val="303030"/>
        </w:rPr>
      </w:pPr>
      <w:r w:rsidRPr="004F28C4">
        <w:rPr>
          <w:bCs/>
          <w:color w:val="303030"/>
        </w:rPr>
        <w:lastRenderedPageBreak/>
        <w:t>Tuân thủ quyền riêng tư:</w:t>
      </w:r>
      <w:r w:rsidRPr="004F28C4">
        <w:rPr>
          <w:color w:val="303030"/>
        </w:rPr>
        <w:t xml:space="preserve"> Thiết kế hệ thống phân quyền dựa trên vai trò, đảm bảo người dùng chỉ có thể truy cập và chỉnh sửa các tài nguyên thuộc quyền sở hữu của mình, tuân thủ các quy định về bảo vệ dữ liệu cá nhân hiện hành</w:t>
      </w:r>
      <w:r w:rsidRPr="004F28C4">
        <w:rPr>
          <w:color w:val="303030"/>
          <w:lang w:val="vi-VN"/>
        </w:rPr>
        <w:t>.</w:t>
      </w:r>
    </w:p>
    <w:p w14:paraId="32219F7F" w14:textId="77777777" w:rsidR="0056483C" w:rsidRPr="004F28C4" w:rsidRDefault="00A1099B" w:rsidP="00B5304D">
      <w:pPr>
        <w:pStyle w:val="Heading2"/>
        <w:spacing w:line="360" w:lineRule="auto"/>
        <w:rPr>
          <w:rFonts w:cs="Times New Roman"/>
          <w:szCs w:val="24"/>
        </w:rPr>
      </w:pPr>
      <w:bookmarkStart w:id="33" w:name="_Toc235640639"/>
      <w:r w:rsidRPr="004F28C4">
        <w:rPr>
          <w:rFonts w:cs="Times New Roman"/>
          <w:szCs w:val="24"/>
        </w:rPr>
        <w:t>Kết chương</w:t>
      </w:r>
      <w:bookmarkEnd w:id="33"/>
    </w:p>
    <w:p w14:paraId="4EF0AB45" w14:textId="697C00B3" w:rsidR="004F28C4" w:rsidRDefault="00B5304D" w:rsidP="00062B18">
      <w:pPr>
        <w:spacing w:line="360" w:lineRule="auto"/>
        <w:ind w:firstLine="576"/>
        <w:jc w:val="both"/>
        <w:rPr>
          <w:rStyle w:val="ng-star-inserted"/>
          <w:color w:val="303030"/>
          <w:shd w:val="clear" w:color="auto" w:fill="FFFFFF"/>
          <w:lang w:val="vi-VN"/>
        </w:rPr>
      </w:pPr>
      <w:r w:rsidRPr="004F28C4">
        <w:rPr>
          <w:rStyle w:val="ng-star-inserted"/>
          <w:color w:val="303030"/>
          <w:shd w:val="clear" w:color="auto" w:fill="FFFFFF"/>
        </w:rPr>
        <w:t>Chương 1 đã hoàn thành việc thiết lập nền tảng lý thuyết và định hướng kỹ thuật cho toàn bộ đồ án xây dựng hệ thống mạng xã hội. Thông qua nội dung đã trình bày, đồ án đã tổng quát hóa được hệ thống các công nghệ và ngôn ngữ lập trình chủ chốt cùng các bộ thư viện và khung làm việc hiện đại, đóng vai trò quan trọng trong việc xử lý các tính năng tương tác đặc thù của hệ thống. Bên cạnh đó, chương này cũng đã làm rõ quy trình làm việc dựa trên mô hình Agile/Scrum cùng các tiêu chuẩn về mã nguồn và bảo mật dữ liệu, tạo ra một khung làm việc khoa học và chuyên nghiệp cho suốt tiến trình thực thi dự án. Những cơ sở này không chỉ đảm bảo tính khả thi về mặt kỹ thuật mà còn là tiền đề để đảm bảo chất lượng và khả năng mở rộng của sản phẩm trong tương lai. Dựa trên các nền tảng lý thuyết và công nghệ đã xác lập, nội dung</w:t>
      </w:r>
      <w:r w:rsidRPr="004F28C4">
        <w:rPr>
          <w:rStyle w:val="ng-star-inserted"/>
          <w:color w:val="303030"/>
          <w:shd w:val="clear" w:color="auto" w:fill="FFFFFF"/>
          <w:lang w:val="vi-VN"/>
        </w:rPr>
        <w:t>.</w:t>
      </w:r>
    </w:p>
    <w:p w14:paraId="5533CD29" w14:textId="77777777" w:rsidR="004F28C4" w:rsidRDefault="004F28C4">
      <w:pPr>
        <w:rPr>
          <w:rStyle w:val="ng-star-inserted"/>
          <w:color w:val="303030"/>
          <w:shd w:val="clear" w:color="auto" w:fill="FFFFFF"/>
          <w:lang w:val="vi-VN"/>
        </w:rPr>
      </w:pPr>
      <w:r>
        <w:rPr>
          <w:rStyle w:val="ng-star-inserted"/>
          <w:color w:val="303030"/>
          <w:shd w:val="clear" w:color="auto" w:fill="FFFFFF"/>
          <w:lang w:val="vi-VN"/>
        </w:rPr>
        <w:br w:type="page"/>
      </w:r>
    </w:p>
    <w:p w14:paraId="01E751A2" w14:textId="77777777" w:rsidR="0056483C" w:rsidRPr="004F28C4" w:rsidRDefault="007F28DB" w:rsidP="00BA5BE7">
      <w:pPr>
        <w:pStyle w:val="Heading1"/>
        <w:spacing w:before="0" w:after="0" w:line="360" w:lineRule="auto"/>
        <w:rPr>
          <w:rFonts w:cs="Times New Roman"/>
          <w:sz w:val="28"/>
          <w:szCs w:val="30"/>
          <w:lang w:val="vi-VN"/>
        </w:rPr>
      </w:pPr>
      <w:bookmarkStart w:id="34" w:name="_Toc235640640"/>
      <w:r w:rsidRPr="004F28C4">
        <w:rPr>
          <w:rFonts w:cs="Times New Roman"/>
          <w:sz w:val="28"/>
          <w:szCs w:val="30"/>
          <w:lang w:val="vi-VN"/>
        </w:rPr>
        <w:lastRenderedPageBreak/>
        <w:t>PHÂN TÍCH VÀ THIẾT KẾ HỆ THỐNG</w:t>
      </w:r>
      <w:bookmarkEnd w:id="34"/>
    </w:p>
    <w:p w14:paraId="223365FB" w14:textId="77777777" w:rsidR="008051EB" w:rsidRPr="004F28C4" w:rsidRDefault="008051EB" w:rsidP="00383918">
      <w:pPr>
        <w:pStyle w:val="Heading2"/>
        <w:spacing w:line="360" w:lineRule="auto"/>
        <w:rPr>
          <w:rFonts w:cs="Times New Roman"/>
          <w:szCs w:val="24"/>
          <w:lang w:val="vi-VN"/>
        </w:rPr>
      </w:pPr>
      <w:bookmarkStart w:id="35" w:name="_Toc235640641"/>
      <w:r w:rsidRPr="004F28C4">
        <w:rPr>
          <w:rFonts w:cs="Times New Roman"/>
          <w:szCs w:val="24"/>
          <w:lang w:val="vi-VN"/>
        </w:rPr>
        <w:t>Phân tích hiện trạng và khảo sát yêu cầu</w:t>
      </w:r>
      <w:bookmarkEnd w:id="35"/>
    </w:p>
    <w:p w14:paraId="28DC1585" w14:textId="77777777" w:rsidR="008051EB" w:rsidRPr="00E345BB" w:rsidRDefault="008051EB" w:rsidP="00E345BB">
      <w:pPr>
        <w:pStyle w:val="Heading3"/>
      </w:pPr>
      <w:bookmarkStart w:id="36" w:name="_Toc235640642"/>
      <w:r w:rsidRPr="00E345BB">
        <w:t>Bối cảnh và xác định vấn đề</w:t>
      </w:r>
      <w:bookmarkEnd w:id="36"/>
    </w:p>
    <w:p w14:paraId="1E3256CD" w14:textId="77777777" w:rsidR="00BA5BE7" w:rsidRPr="004F28C4" w:rsidRDefault="00BA5BE7" w:rsidP="00A04E8F">
      <w:pPr>
        <w:spacing w:line="360" w:lineRule="auto"/>
        <w:ind w:firstLine="720"/>
        <w:jc w:val="both"/>
      </w:pPr>
      <w:proofErr w:type="gramStart"/>
      <w:r w:rsidRPr="004F28C4">
        <w:t>Hiện nay, mạng xã hội đã vượt ra khỏi giới hạn của một công cụ liên lạc thông thường để trở thành một phần quan trọng trong đời sống văn hóa và xã hội.</w:t>
      </w:r>
      <w:proofErr w:type="gramEnd"/>
      <w:r w:rsidRPr="004F28C4">
        <w:t xml:space="preserve"> Cùng với sự phát triển nhanh của hạ tầng mạng viễn thông và thiết bị di động thông minh, thói quen tiếp nhận và chia sẻ thông tin của người dùng đang có sự dịch chuyển rõ rệt: từ việc giao tiếp chủ yếu bằng văn bản</w:t>
      </w:r>
      <w:r w:rsidRPr="004F28C4">
        <w:rPr>
          <w:lang w:val="vi-VN"/>
        </w:rPr>
        <w:t xml:space="preserve"> </w:t>
      </w:r>
      <w:r w:rsidRPr="004F28C4">
        <w:t>sang xu hướng giao tiếp bằng hình ảnh và video trực quan.</w:t>
      </w:r>
    </w:p>
    <w:p w14:paraId="0C38B4E4" w14:textId="77777777" w:rsidR="00BA5BE7" w:rsidRPr="004F28C4" w:rsidRDefault="00BA5BE7" w:rsidP="00A04E8F">
      <w:pPr>
        <w:spacing w:line="360" w:lineRule="auto"/>
        <w:ind w:firstLine="720"/>
        <w:jc w:val="both"/>
        <w:rPr>
          <w:lang w:val="vi-VN"/>
        </w:rPr>
      </w:pPr>
      <w:r w:rsidRPr="004F28C4">
        <w:t>Các nền tảng mạng xã hội lấy nội dung thị giác làm trung tâm đang dẫn đầu xu hướng này nhờ khả năng truyền tải cảm xúc nhanh chóng, trực quan và tạo ra mức độ tương tác cao từ phía người dùng. Tuy nhiên, việc xây dựng một nền tảng mạng xã hội có khả năng lưu trữ, phân phối dữ liệu đa phương tiện liên tục và duy trì các tương tác thời gian thực là một bài toán kỹ thuật phức tạp, đòi hỏi một tư duy thiết kế kiến trúc hệ thống bài bản ngay từ những bước đầu tiên.</w:t>
      </w:r>
    </w:p>
    <w:p w14:paraId="76804E11" w14:textId="77777777" w:rsidR="00A04E8F" w:rsidRPr="004F28C4" w:rsidRDefault="00A04E8F" w:rsidP="00A04E8F">
      <w:pPr>
        <w:spacing w:line="360" w:lineRule="auto"/>
        <w:ind w:firstLine="720"/>
        <w:jc w:val="both"/>
        <w:rPr>
          <w:lang w:val="vi-VN"/>
        </w:rPr>
      </w:pPr>
      <w:r w:rsidRPr="004F28C4">
        <w:t xml:space="preserve">Dựa trên bối cảnh thực tiễn, đề tài </w:t>
      </w:r>
      <w:r w:rsidRPr="004F28C4">
        <w:rPr>
          <w:iCs/>
        </w:rPr>
        <w:t>xây dựng hệ thống mạng xã hội</w:t>
      </w:r>
      <w:r w:rsidRPr="004F28C4">
        <w:t xml:space="preserve"> được thực hiện nhằm giải quyết hai nhóm vấn đề cốt lõi sau:</w:t>
      </w:r>
    </w:p>
    <w:p w14:paraId="333FC7B4" w14:textId="77777777" w:rsidR="00A04E8F" w:rsidRPr="004F28C4" w:rsidRDefault="00A04E8F" w:rsidP="001A6549">
      <w:pPr>
        <w:pStyle w:val="ListParagraph"/>
        <w:numPr>
          <w:ilvl w:val="0"/>
          <w:numId w:val="39"/>
        </w:numPr>
        <w:spacing w:line="360" w:lineRule="auto"/>
        <w:jc w:val="both"/>
      </w:pPr>
      <w:r w:rsidRPr="004F28C4">
        <w:rPr>
          <w:bCs/>
        </w:rPr>
        <w:t>Vấn đề về mặt nghiệp vụ và trải nghiệm người dùng:</w:t>
      </w:r>
      <w:r w:rsidRPr="004F28C4">
        <w:t xml:space="preserve"> Người dùng hiện đại có xu hướng bỏ qua các nền tảng có giao diện phức tạp, rườm rà. Bài toán đặt ra là cần xây dựng một ứng dụng có thiết kế tối giản, tập trung hoàn toàn vào nội dung người dùng tạo ra</w:t>
      </w:r>
      <w:r w:rsidRPr="004F28C4">
        <w:rPr>
          <w:lang w:val="vi-VN"/>
        </w:rPr>
        <w:t xml:space="preserve">. </w:t>
      </w:r>
      <w:r w:rsidRPr="004F28C4">
        <w:t>Ứng dụng phải cung cấp một luồng trải nghiệm thuận tiện: từ việc đăng tải hình ảnh, lướt bảng tin</w:t>
      </w:r>
      <w:r w:rsidRPr="004F28C4">
        <w:rPr>
          <w:lang w:val="vi-VN"/>
        </w:rPr>
        <w:t xml:space="preserve"> </w:t>
      </w:r>
      <w:r w:rsidRPr="004F28C4">
        <w:t>vô tận, cho đến các tương tác như thả tim, bình luận và nhận thông báo theo thời gian thực.</w:t>
      </w:r>
    </w:p>
    <w:p w14:paraId="30DD2307" w14:textId="77777777" w:rsidR="00A04E8F" w:rsidRPr="004F28C4" w:rsidRDefault="00A04E8F" w:rsidP="001A6549">
      <w:pPr>
        <w:pStyle w:val="ListParagraph"/>
        <w:numPr>
          <w:ilvl w:val="0"/>
          <w:numId w:val="39"/>
        </w:numPr>
        <w:spacing w:line="360" w:lineRule="auto"/>
        <w:jc w:val="both"/>
      </w:pPr>
      <w:r w:rsidRPr="004F28C4">
        <w:rPr>
          <w:bCs/>
        </w:rPr>
        <w:t>Vấn đề về mặt kỹ thuật và kiến trúc hệ thống:</w:t>
      </w:r>
      <w:r w:rsidRPr="004F28C4">
        <w:t xml:space="preserve"> Đây là thách thức lớn nhất của đề tài. Đặc thù của một mạng xã hội là tần suất đọc/ghi dữ liệu rất lớn. Các bài toán kỹ thuật trọng tâm cần phải giải quyết bao gồm:</w:t>
      </w:r>
    </w:p>
    <w:p w14:paraId="2E9586D4" w14:textId="77777777" w:rsidR="00A04E8F" w:rsidRPr="004F28C4" w:rsidRDefault="00A04E8F" w:rsidP="001A6549">
      <w:pPr>
        <w:pStyle w:val="ListParagraph"/>
        <w:numPr>
          <w:ilvl w:val="0"/>
          <w:numId w:val="40"/>
        </w:numPr>
        <w:spacing w:line="360" w:lineRule="auto"/>
        <w:jc w:val="both"/>
      </w:pPr>
      <w:r w:rsidRPr="004F28C4">
        <w:rPr>
          <w:bCs/>
        </w:rPr>
        <w:t>Xử lý đồng thời:</w:t>
      </w:r>
      <w:r w:rsidRPr="004F28C4">
        <w:t xml:space="preserve"> Hệ thống phải có khả năng tiếp nhận hàng nghìn yêu cầu tải trang, đăng bài hoặc tương tác cùng một lúc mà không làm sập máy chủ.</w:t>
      </w:r>
    </w:p>
    <w:p w14:paraId="39625134" w14:textId="77777777" w:rsidR="00A04E8F" w:rsidRPr="004F28C4" w:rsidRDefault="00A04E8F" w:rsidP="001A6549">
      <w:pPr>
        <w:pStyle w:val="ListParagraph"/>
        <w:numPr>
          <w:ilvl w:val="0"/>
          <w:numId w:val="40"/>
        </w:numPr>
        <w:spacing w:line="360" w:lineRule="auto"/>
        <w:jc w:val="both"/>
      </w:pPr>
      <w:r w:rsidRPr="004F28C4">
        <w:rPr>
          <w:bCs/>
        </w:rPr>
        <w:t>Tắc nghẽn hiệu năng:</w:t>
      </w:r>
      <w:r w:rsidRPr="004F28C4">
        <w:t xml:space="preserve"> Khi một người dùng nổi tiếng đăng bài, hệ thống phải phân phối luồng dữ liệu đó đến hàng nghìn người theo dõi mà không làm ảnh hưởng đến luồng thao tác của các người dùng khác.</w:t>
      </w:r>
    </w:p>
    <w:p w14:paraId="0BD1F7BC" w14:textId="77777777" w:rsidR="00BA5BE7" w:rsidRPr="00AC52E1" w:rsidRDefault="00A04E8F" w:rsidP="001A6549">
      <w:pPr>
        <w:pStyle w:val="ListParagraph"/>
        <w:numPr>
          <w:ilvl w:val="0"/>
          <w:numId w:val="40"/>
        </w:numPr>
        <w:spacing w:line="360" w:lineRule="auto"/>
        <w:jc w:val="both"/>
      </w:pPr>
      <w:r w:rsidRPr="004F28C4">
        <w:rPr>
          <w:bCs/>
        </w:rPr>
        <w:t>Tính khả mở:</w:t>
      </w:r>
      <w:r w:rsidRPr="004F28C4">
        <w:t xml:space="preserve"> Cần thiết kế một kiến trúc phân tán linh hoạt để hệ thống không chỉ chạy tốt trên môi trường thử nghiệm mà còn sẵn sàng mở rộng tài nguyên khi số lượng người dùng tăng vọt.</w:t>
      </w:r>
    </w:p>
    <w:p w14:paraId="411B4734" w14:textId="5CBE67B1" w:rsidR="00AC52E1" w:rsidRPr="00AC52E1" w:rsidRDefault="00AC52E1" w:rsidP="00AC52E1">
      <w:pPr>
        <w:pStyle w:val="Heading3"/>
        <w:spacing w:line="360" w:lineRule="auto"/>
        <w:ind w:left="0"/>
        <w:rPr>
          <w:rFonts w:cs="Times New Roman"/>
          <w:sz w:val="26"/>
          <w:lang w:val="vi-VN"/>
        </w:rPr>
      </w:pPr>
      <w:r w:rsidRPr="00AC52E1">
        <w:rPr>
          <w:rFonts w:cs="Times New Roman"/>
          <w:sz w:val="26"/>
          <w:lang w:val="vi-VN"/>
        </w:rPr>
        <w:lastRenderedPageBreak/>
        <w:t>Khảo sát hệ thống</w:t>
      </w:r>
    </w:p>
    <w:p w14:paraId="22DF16CD" w14:textId="66127A0B" w:rsidR="00AC52E1" w:rsidRPr="00AC52E1" w:rsidRDefault="00AC52E1" w:rsidP="00AC52E1">
      <w:pPr>
        <w:pStyle w:val="ListParagraph"/>
        <w:numPr>
          <w:ilvl w:val="0"/>
          <w:numId w:val="181"/>
        </w:numPr>
        <w:shd w:val="clear" w:color="auto" w:fill="FDFDFC"/>
        <w:spacing w:line="360" w:lineRule="auto"/>
        <w:ind w:left="0"/>
        <w:rPr>
          <w:color w:val="0A0A0A"/>
          <w:sz w:val="26"/>
          <w:szCs w:val="26"/>
        </w:rPr>
      </w:pPr>
      <w:r w:rsidRPr="00AC52E1">
        <w:rPr>
          <w:color w:val="0A0A0A"/>
          <w:sz w:val="26"/>
          <w:szCs w:val="26"/>
        </w:rPr>
        <w:t>Instagram (Meta</w:t>
      </w:r>
      <w:proofErr w:type="gramStart"/>
      <w:r w:rsidRPr="00AC52E1">
        <w:rPr>
          <w:color w:val="0A0A0A"/>
          <w:sz w:val="26"/>
          <w:szCs w:val="26"/>
        </w:rPr>
        <w:t>)</w:t>
      </w:r>
      <w:proofErr w:type="gramEnd"/>
      <w:r w:rsidRPr="00AC52E1">
        <w:rPr>
          <w:color w:val="0A0A0A"/>
          <w:sz w:val="26"/>
          <w:szCs w:val="26"/>
        </w:rPr>
        <w:br/>
        <w:t xml:space="preserve">Là nền tảng chia sẻ ảnh và video, lấy nội dung hình ảnh làm trung tâm. Các chức năng chính gồm: đăng bài, Bảng tin (Feed), Tin ngắn (Stories) tồn tại trong 24 giờ, video ngắn (Reels), nhắn tin trực tiếp và theo dõi (một chiều, có tài khoản công khai/riêng tư). Về cách hoạt động, Bảng tin được sắp xếp </w:t>
      </w:r>
      <w:proofErr w:type="gramStart"/>
      <w:r w:rsidRPr="00AC52E1">
        <w:rPr>
          <w:color w:val="0A0A0A"/>
          <w:sz w:val="26"/>
          <w:szCs w:val="26"/>
        </w:rPr>
        <w:t>theo</w:t>
      </w:r>
      <w:proofErr w:type="gramEnd"/>
      <w:r w:rsidRPr="00AC52E1">
        <w:rPr>
          <w:color w:val="0A0A0A"/>
          <w:sz w:val="26"/>
          <w:szCs w:val="26"/>
        </w:rPr>
        <w:t xml:space="preserve"> thuật toán cá nhân hóa dựa trên lịch sử tương tác của người dùng thay vì chỉ theo thời gian; nội dung mới được kiểm duyệt tự động kết hợp với cơ chế người dùng báo cáo. Ưu điểm là giao diện tập trung vào nội dung và trải nghiệm </w:t>
      </w:r>
      <w:proofErr w:type="gramStart"/>
      <w:r w:rsidRPr="00AC52E1">
        <w:rPr>
          <w:color w:val="0A0A0A"/>
          <w:sz w:val="26"/>
          <w:szCs w:val="26"/>
        </w:rPr>
        <w:t>theo</w:t>
      </w:r>
      <w:proofErr w:type="gramEnd"/>
      <w:r w:rsidRPr="00AC52E1">
        <w:rPr>
          <w:color w:val="0A0A0A"/>
          <w:sz w:val="26"/>
          <w:szCs w:val="26"/>
        </w:rPr>
        <w:t> dõi rõ ràng; hạn chế là người dùng không tự vận hành được hệ thống và phụ thuộc hoàn toàn vào nền tảng đóng.</w:t>
      </w:r>
    </w:p>
    <w:p w14:paraId="637A867F" w14:textId="5859C893" w:rsidR="00AC52E1" w:rsidRPr="00AC52E1" w:rsidRDefault="00AC52E1" w:rsidP="00AC52E1">
      <w:pPr>
        <w:pStyle w:val="ListParagraph"/>
        <w:numPr>
          <w:ilvl w:val="0"/>
          <w:numId w:val="181"/>
        </w:numPr>
        <w:shd w:val="clear" w:color="auto" w:fill="FDFDFC"/>
        <w:spacing w:line="360" w:lineRule="auto"/>
        <w:ind w:left="0"/>
        <w:rPr>
          <w:color w:val="0A0A0A"/>
          <w:sz w:val="26"/>
          <w:szCs w:val="26"/>
        </w:rPr>
      </w:pPr>
      <w:r w:rsidRPr="00AC52E1">
        <w:rPr>
          <w:color w:val="0A0A0A"/>
          <w:sz w:val="26"/>
          <w:szCs w:val="26"/>
        </w:rPr>
        <w:t>Facebook (Meta)</w:t>
      </w:r>
      <w:r w:rsidRPr="00AC52E1">
        <w:rPr>
          <w:color w:val="0A0A0A"/>
          <w:sz w:val="26"/>
          <w:szCs w:val="26"/>
        </w:rPr>
        <w:br/>
        <w:t xml:space="preserve">Là mạng xã hội đa năng với News Feed, kết bạn hai chiều, trang và nhóm, nhắn tin qua Messenger, cùng nhiều loại cảm xúc và bình luận. Cách hoạt động dựa trên đồ thị quan hệ bạn bè và thuật toán phân phối nội dung </w:t>
      </w:r>
      <w:proofErr w:type="gramStart"/>
      <w:r w:rsidRPr="00AC52E1">
        <w:rPr>
          <w:color w:val="0A0A0A"/>
          <w:sz w:val="26"/>
          <w:szCs w:val="26"/>
        </w:rPr>
        <w:t>theo</w:t>
      </w:r>
      <w:proofErr w:type="gramEnd"/>
      <w:r w:rsidRPr="00AC52E1">
        <w:rPr>
          <w:color w:val="0A0A0A"/>
          <w:sz w:val="26"/>
          <w:szCs w:val="26"/>
        </w:rPr>
        <w:t xml:space="preserve"> mức độ tương tác. Ưu điểm là hệ sinh thái chức năng rộng; hạn chế là giao diện nhiều thành phần, phù hợp phạm </w:t>
      </w:r>
      <w:proofErr w:type="gramStart"/>
      <w:r w:rsidRPr="00AC52E1">
        <w:rPr>
          <w:color w:val="0A0A0A"/>
          <w:sz w:val="26"/>
          <w:szCs w:val="26"/>
        </w:rPr>
        <w:t>vi</w:t>
      </w:r>
      <w:proofErr w:type="gramEnd"/>
      <w:r w:rsidRPr="00AC52E1">
        <w:rPr>
          <w:color w:val="0A0A0A"/>
          <w:sz w:val="26"/>
          <w:szCs w:val="26"/>
        </w:rPr>
        <w:t> lớn hơn một đồ án.</w:t>
      </w:r>
    </w:p>
    <w:p w14:paraId="6E868FAC" w14:textId="7080591E" w:rsidR="00AC52E1" w:rsidRPr="00AC52E1" w:rsidRDefault="00AC52E1" w:rsidP="00AC52E1">
      <w:pPr>
        <w:pStyle w:val="ListParagraph"/>
        <w:numPr>
          <w:ilvl w:val="0"/>
          <w:numId w:val="181"/>
        </w:numPr>
        <w:shd w:val="clear" w:color="auto" w:fill="FDFDFC"/>
        <w:spacing w:line="360" w:lineRule="auto"/>
        <w:ind w:left="0"/>
        <w:rPr>
          <w:color w:val="0A0A0A"/>
          <w:sz w:val="26"/>
          <w:szCs w:val="26"/>
        </w:rPr>
      </w:pPr>
      <w:r w:rsidRPr="00AC52E1">
        <w:rPr>
          <w:color w:val="0A0A0A"/>
          <w:sz w:val="26"/>
          <w:szCs w:val="26"/>
        </w:rPr>
        <w:t>TikTok</w:t>
      </w:r>
      <w:r w:rsidRPr="00AC52E1">
        <w:rPr>
          <w:color w:val="0A0A0A"/>
          <w:sz w:val="26"/>
          <w:szCs w:val="26"/>
        </w:rPr>
        <w:br/>
        <w:t xml:space="preserve">Là nền tảng video ngắn, nổi bật ở dòng "For You" gợi ý nội dung chủ yếu dựa trên hành </w:t>
      </w:r>
      <w:proofErr w:type="gramStart"/>
      <w:r w:rsidRPr="00AC52E1">
        <w:rPr>
          <w:color w:val="0A0A0A"/>
          <w:sz w:val="26"/>
          <w:szCs w:val="26"/>
        </w:rPr>
        <w:t>vi</w:t>
      </w:r>
      <w:proofErr w:type="gramEnd"/>
      <w:r w:rsidRPr="00AC52E1">
        <w:rPr>
          <w:color w:val="0A0A0A"/>
          <w:sz w:val="26"/>
          <w:szCs w:val="26"/>
        </w:rPr>
        <w:t xml:space="preserve"> xem (thời lượng xem, lượt xem lại) hơn là quan hệ theo dõi. Cách hoạt động cho thấy vai trò của hệ thống gợi ý dựa trên dữ liệu tương tác trong việc phân phối nội dung. Ưu điểm là khả năng tiếp cận nội dung không phụ thuộc số người </w:t>
      </w:r>
      <w:proofErr w:type="gramStart"/>
      <w:r w:rsidRPr="00AC52E1">
        <w:rPr>
          <w:color w:val="0A0A0A"/>
          <w:sz w:val="26"/>
          <w:szCs w:val="26"/>
        </w:rPr>
        <w:t>theo</w:t>
      </w:r>
      <w:proofErr w:type="gramEnd"/>
      <w:r w:rsidRPr="00AC52E1">
        <w:rPr>
          <w:color w:val="0A0A0A"/>
          <w:sz w:val="26"/>
          <w:szCs w:val="26"/>
        </w:rPr>
        <w:t> dõi; hạn chế là tập trung vào một định dạng video ngắn.</w:t>
      </w:r>
    </w:p>
    <w:p w14:paraId="6DBF7718" w14:textId="6C74BA8F" w:rsidR="00AC52E1" w:rsidRPr="00AC52E1" w:rsidRDefault="00AC52E1" w:rsidP="00AC52E1">
      <w:pPr>
        <w:pStyle w:val="ListParagraph"/>
        <w:numPr>
          <w:ilvl w:val="0"/>
          <w:numId w:val="181"/>
        </w:numPr>
        <w:shd w:val="clear" w:color="auto" w:fill="FDFDFC"/>
        <w:spacing w:line="360" w:lineRule="auto"/>
        <w:ind w:left="0"/>
        <w:rPr>
          <w:color w:val="0A0A0A"/>
          <w:sz w:val="26"/>
          <w:szCs w:val="26"/>
        </w:rPr>
      </w:pPr>
      <w:r w:rsidRPr="00AC52E1">
        <w:rPr>
          <w:color w:val="0A0A0A"/>
          <w:sz w:val="26"/>
          <w:szCs w:val="26"/>
        </w:rPr>
        <w:t>X (Twitter</w:t>
      </w:r>
      <w:proofErr w:type="gramStart"/>
      <w:r w:rsidRPr="00AC52E1">
        <w:rPr>
          <w:color w:val="0A0A0A"/>
          <w:sz w:val="26"/>
          <w:szCs w:val="26"/>
        </w:rPr>
        <w:t>)</w:t>
      </w:r>
      <w:proofErr w:type="gramEnd"/>
      <w:r w:rsidRPr="00AC52E1">
        <w:rPr>
          <w:color w:val="0A0A0A"/>
          <w:sz w:val="26"/>
          <w:szCs w:val="26"/>
        </w:rPr>
        <w:br/>
        <w:t>Là nền tảng nội dung ngắn dạng văn bản, theo dõi một chiều, có dòng thời gian và cơ chế đăng lại (repost). Cách hoạt động phù hợp cho trao đổi thông tin nhanh </w:t>
      </w:r>
      <w:proofErr w:type="gramStart"/>
      <w:r w:rsidRPr="00AC52E1">
        <w:rPr>
          <w:color w:val="0A0A0A"/>
          <w:sz w:val="26"/>
          <w:szCs w:val="26"/>
        </w:rPr>
        <w:t>theo</w:t>
      </w:r>
      <w:proofErr w:type="gramEnd"/>
      <w:r w:rsidRPr="00AC52E1">
        <w:rPr>
          <w:color w:val="0A0A0A"/>
          <w:sz w:val="26"/>
          <w:szCs w:val="26"/>
        </w:rPr>
        <w:t> chủ đề (hashtag). Ưu điểm là mô hình </w:t>
      </w:r>
      <w:proofErr w:type="gramStart"/>
      <w:r w:rsidRPr="00AC52E1">
        <w:rPr>
          <w:color w:val="0A0A0A"/>
          <w:sz w:val="26"/>
          <w:szCs w:val="26"/>
        </w:rPr>
        <w:t>theo</w:t>
      </w:r>
      <w:proofErr w:type="gramEnd"/>
      <w:r w:rsidRPr="00AC52E1">
        <w:rPr>
          <w:color w:val="0A0A0A"/>
          <w:sz w:val="26"/>
          <w:szCs w:val="26"/>
        </w:rPr>
        <w:t> dõi và hashtag đơn giản; hạn chế là ít tập trung vào nội dung hình ảnh.</w:t>
      </w:r>
    </w:p>
    <w:tbl>
      <w:tblPr>
        <w:tblStyle w:val="TableGrid"/>
        <w:tblW w:w="0" w:type="auto"/>
        <w:tblLook w:val="04A0" w:firstRow="1" w:lastRow="0" w:firstColumn="1" w:lastColumn="0" w:noHBand="0" w:noVBand="1"/>
      </w:tblPr>
      <w:tblGrid>
        <w:gridCol w:w="2599"/>
        <w:gridCol w:w="1633"/>
        <w:gridCol w:w="1660"/>
        <w:gridCol w:w="1567"/>
        <w:gridCol w:w="1443"/>
      </w:tblGrid>
      <w:tr w:rsidR="00AC52E1" w:rsidRPr="00AC52E1" w14:paraId="569AAB48" w14:textId="77777777" w:rsidTr="00AC52E1">
        <w:tc>
          <w:tcPr>
            <w:tcW w:w="2599" w:type="dxa"/>
          </w:tcPr>
          <w:p w14:paraId="35EA8E2D" w14:textId="4529B4AA" w:rsidR="00AC52E1" w:rsidRPr="00AC52E1" w:rsidRDefault="00AC52E1" w:rsidP="00AC52E1">
            <w:pPr>
              <w:pStyle w:val="ListParagraph"/>
              <w:numPr>
                <w:ilvl w:val="0"/>
                <w:numId w:val="0"/>
              </w:numPr>
              <w:spacing w:line="360" w:lineRule="auto"/>
              <w:rPr>
                <w:color w:val="0A0A0A"/>
                <w:sz w:val="26"/>
                <w:szCs w:val="26"/>
                <w:lang w:val="vi-VN"/>
              </w:rPr>
            </w:pPr>
            <w:r w:rsidRPr="00AC52E1">
              <w:rPr>
                <w:color w:val="0A0A0A"/>
                <w:sz w:val="26"/>
                <w:szCs w:val="26"/>
              </w:rPr>
              <w:t>Tính</w:t>
            </w:r>
            <w:r w:rsidRPr="00AC52E1">
              <w:rPr>
                <w:color w:val="0A0A0A"/>
                <w:sz w:val="26"/>
                <w:szCs w:val="26"/>
                <w:lang w:val="vi-VN"/>
              </w:rPr>
              <w:t xml:space="preserve"> năng</w:t>
            </w:r>
          </w:p>
        </w:tc>
        <w:tc>
          <w:tcPr>
            <w:tcW w:w="1633" w:type="dxa"/>
          </w:tcPr>
          <w:p w14:paraId="025D26B3" w14:textId="58CB6DF6" w:rsidR="00AC52E1" w:rsidRPr="00AC52E1" w:rsidRDefault="00AC52E1" w:rsidP="00AC52E1">
            <w:pPr>
              <w:pStyle w:val="ListParagraph"/>
              <w:numPr>
                <w:ilvl w:val="0"/>
                <w:numId w:val="0"/>
              </w:numPr>
              <w:spacing w:line="360" w:lineRule="auto"/>
              <w:rPr>
                <w:color w:val="0A0A0A"/>
                <w:sz w:val="26"/>
                <w:szCs w:val="26"/>
              </w:rPr>
            </w:pPr>
            <w:r w:rsidRPr="00AC52E1">
              <w:rPr>
                <w:color w:val="0A0A0A"/>
                <w:sz w:val="26"/>
                <w:szCs w:val="26"/>
              </w:rPr>
              <w:t>Instagram</w:t>
            </w:r>
          </w:p>
        </w:tc>
        <w:tc>
          <w:tcPr>
            <w:tcW w:w="1660" w:type="dxa"/>
          </w:tcPr>
          <w:p w14:paraId="4AA2460B" w14:textId="2AEA9D19" w:rsidR="00AC52E1" w:rsidRPr="00AC52E1" w:rsidRDefault="00AC52E1" w:rsidP="00AC52E1">
            <w:pPr>
              <w:pStyle w:val="ListParagraph"/>
              <w:numPr>
                <w:ilvl w:val="0"/>
                <w:numId w:val="0"/>
              </w:numPr>
              <w:spacing w:line="360" w:lineRule="auto"/>
              <w:rPr>
                <w:color w:val="0A0A0A"/>
                <w:sz w:val="26"/>
                <w:szCs w:val="26"/>
              </w:rPr>
            </w:pPr>
            <w:r w:rsidRPr="00AC52E1">
              <w:rPr>
                <w:color w:val="0A0A0A"/>
                <w:sz w:val="26"/>
                <w:szCs w:val="26"/>
              </w:rPr>
              <w:t>Facbebook</w:t>
            </w:r>
          </w:p>
        </w:tc>
        <w:tc>
          <w:tcPr>
            <w:tcW w:w="1567" w:type="dxa"/>
          </w:tcPr>
          <w:p w14:paraId="4E65E37F" w14:textId="4C3BBFA6" w:rsidR="00AC52E1" w:rsidRPr="00AC52E1" w:rsidRDefault="00AC52E1" w:rsidP="00AC52E1">
            <w:pPr>
              <w:pStyle w:val="ListParagraph"/>
              <w:numPr>
                <w:ilvl w:val="0"/>
                <w:numId w:val="0"/>
              </w:numPr>
              <w:spacing w:line="360" w:lineRule="auto"/>
              <w:rPr>
                <w:color w:val="0A0A0A"/>
                <w:sz w:val="26"/>
                <w:szCs w:val="26"/>
              </w:rPr>
            </w:pPr>
            <w:r w:rsidRPr="00AC52E1">
              <w:rPr>
                <w:color w:val="0A0A0A"/>
                <w:sz w:val="26"/>
                <w:szCs w:val="26"/>
              </w:rPr>
              <w:t>TikTok</w:t>
            </w:r>
          </w:p>
        </w:tc>
        <w:tc>
          <w:tcPr>
            <w:tcW w:w="1443" w:type="dxa"/>
          </w:tcPr>
          <w:p w14:paraId="35D56544" w14:textId="6B0F6013" w:rsidR="00AC52E1" w:rsidRPr="00AC52E1" w:rsidRDefault="00AC52E1" w:rsidP="00AC52E1">
            <w:pPr>
              <w:pStyle w:val="ListParagraph"/>
              <w:numPr>
                <w:ilvl w:val="0"/>
                <w:numId w:val="0"/>
              </w:numPr>
              <w:spacing w:line="360" w:lineRule="auto"/>
              <w:rPr>
                <w:color w:val="0A0A0A"/>
                <w:sz w:val="26"/>
                <w:szCs w:val="26"/>
                <w:lang w:val="vi-VN"/>
              </w:rPr>
            </w:pPr>
            <w:r w:rsidRPr="00AC52E1">
              <w:rPr>
                <w:color w:val="0A0A0A"/>
                <w:sz w:val="26"/>
                <w:szCs w:val="26"/>
              </w:rPr>
              <w:t>Đề</w:t>
            </w:r>
            <w:r w:rsidRPr="00AC52E1">
              <w:rPr>
                <w:color w:val="0A0A0A"/>
                <w:sz w:val="26"/>
                <w:szCs w:val="26"/>
                <w:lang w:val="vi-VN"/>
              </w:rPr>
              <w:t xml:space="preserve"> tài</w:t>
            </w:r>
          </w:p>
        </w:tc>
      </w:tr>
      <w:tr w:rsidR="00AC52E1" w:rsidRPr="00AC52E1" w14:paraId="37F0674E" w14:textId="77777777" w:rsidTr="00AC52E1">
        <w:tc>
          <w:tcPr>
            <w:tcW w:w="2599" w:type="dxa"/>
          </w:tcPr>
          <w:p w14:paraId="06A9D13C" w14:textId="7E010DB4" w:rsidR="00AC52E1" w:rsidRPr="00AC52E1" w:rsidRDefault="00AC52E1" w:rsidP="00AC52E1">
            <w:pPr>
              <w:pStyle w:val="ListParagraph"/>
              <w:numPr>
                <w:ilvl w:val="0"/>
                <w:numId w:val="0"/>
              </w:numPr>
              <w:spacing w:line="360" w:lineRule="auto"/>
              <w:rPr>
                <w:color w:val="0A0A0A"/>
                <w:sz w:val="26"/>
                <w:szCs w:val="26"/>
              </w:rPr>
            </w:pPr>
            <w:r w:rsidRPr="00AC52E1">
              <w:rPr>
                <w:rStyle w:val="wordanimatingyu34g11"/>
                <w:color w:val="0A0A0A"/>
                <w:sz w:val="26"/>
                <w:szCs w:val="26"/>
              </w:rPr>
              <w:lastRenderedPageBreak/>
              <w:t>Bảng tin cá nhân hóa</w:t>
            </w:r>
          </w:p>
        </w:tc>
        <w:tc>
          <w:tcPr>
            <w:tcW w:w="1633" w:type="dxa"/>
          </w:tcPr>
          <w:p w14:paraId="3BCCA9BD" w14:textId="0B020AD4" w:rsidR="00AC52E1" w:rsidRPr="00AC52E1" w:rsidRDefault="00AC52E1" w:rsidP="00AC52E1">
            <w:pPr>
              <w:pStyle w:val="ListParagraph"/>
              <w:numPr>
                <w:ilvl w:val="0"/>
                <w:numId w:val="0"/>
              </w:numPr>
              <w:spacing w:line="360" w:lineRule="auto"/>
              <w:rPr>
                <w:color w:val="0A0A0A"/>
                <w:sz w:val="26"/>
                <w:szCs w:val="26"/>
              </w:rPr>
            </w:pPr>
            <w:r w:rsidRPr="00AC52E1">
              <w:rPr>
                <w:rFonts w:ascii="MS Gothic" w:eastAsia="MS Gothic" w:hAnsi="MS Gothic" w:cs="MS Gothic" w:hint="eastAsia"/>
                <w:color w:val="0A0A0A"/>
                <w:sz w:val="26"/>
                <w:szCs w:val="26"/>
              </w:rPr>
              <w:t>✓</w:t>
            </w:r>
          </w:p>
        </w:tc>
        <w:tc>
          <w:tcPr>
            <w:tcW w:w="1660" w:type="dxa"/>
          </w:tcPr>
          <w:p w14:paraId="35988151" w14:textId="5C2BD3E5" w:rsidR="00AC52E1" w:rsidRPr="00AC52E1" w:rsidRDefault="00AC52E1" w:rsidP="00AC52E1">
            <w:pPr>
              <w:pStyle w:val="ListParagraph"/>
              <w:numPr>
                <w:ilvl w:val="0"/>
                <w:numId w:val="0"/>
              </w:numPr>
              <w:spacing w:line="360" w:lineRule="auto"/>
              <w:rPr>
                <w:color w:val="0A0A0A"/>
                <w:sz w:val="26"/>
                <w:szCs w:val="26"/>
              </w:rPr>
            </w:pPr>
            <w:r w:rsidRPr="00AC52E1">
              <w:rPr>
                <w:rFonts w:ascii="MS Gothic" w:eastAsia="MS Gothic" w:hAnsi="MS Gothic" w:cs="MS Gothic" w:hint="eastAsia"/>
                <w:color w:val="0A0A0A"/>
                <w:sz w:val="26"/>
                <w:szCs w:val="26"/>
              </w:rPr>
              <w:t>✓</w:t>
            </w:r>
          </w:p>
        </w:tc>
        <w:tc>
          <w:tcPr>
            <w:tcW w:w="1567" w:type="dxa"/>
          </w:tcPr>
          <w:p w14:paraId="36A5C91B" w14:textId="0DC03C59" w:rsidR="00AC52E1" w:rsidRPr="00AC52E1" w:rsidRDefault="00AC52E1" w:rsidP="00AC52E1">
            <w:pPr>
              <w:pStyle w:val="ListParagraph"/>
              <w:numPr>
                <w:ilvl w:val="0"/>
                <w:numId w:val="0"/>
              </w:numPr>
              <w:spacing w:line="360" w:lineRule="auto"/>
              <w:rPr>
                <w:color w:val="0A0A0A"/>
                <w:sz w:val="26"/>
                <w:szCs w:val="26"/>
              </w:rPr>
            </w:pPr>
            <w:r w:rsidRPr="00AC52E1">
              <w:rPr>
                <w:rFonts w:ascii="MS Gothic" w:eastAsia="MS Gothic" w:hAnsi="MS Gothic" w:cs="MS Gothic" w:hint="eastAsia"/>
                <w:color w:val="0A0A0A"/>
                <w:sz w:val="26"/>
                <w:szCs w:val="26"/>
              </w:rPr>
              <w:t>✓</w:t>
            </w:r>
          </w:p>
        </w:tc>
        <w:tc>
          <w:tcPr>
            <w:tcW w:w="1443" w:type="dxa"/>
          </w:tcPr>
          <w:p w14:paraId="1120F1FE" w14:textId="09623CF8" w:rsidR="00AC52E1" w:rsidRPr="00AC52E1" w:rsidRDefault="00AC52E1" w:rsidP="00AC52E1">
            <w:pPr>
              <w:pStyle w:val="ListParagraph"/>
              <w:numPr>
                <w:ilvl w:val="0"/>
                <w:numId w:val="0"/>
              </w:numPr>
              <w:spacing w:line="360" w:lineRule="auto"/>
              <w:rPr>
                <w:color w:val="0A0A0A"/>
                <w:sz w:val="26"/>
                <w:szCs w:val="26"/>
              </w:rPr>
            </w:pPr>
            <w:r w:rsidRPr="00AC52E1">
              <w:rPr>
                <w:rFonts w:ascii="MS Gothic" w:eastAsia="MS Gothic" w:hAnsi="MS Gothic" w:cs="MS Gothic" w:hint="eastAsia"/>
                <w:color w:val="0A0A0A"/>
                <w:sz w:val="26"/>
                <w:szCs w:val="26"/>
              </w:rPr>
              <w:t>✓</w:t>
            </w:r>
          </w:p>
        </w:tc>
      </w:tr>
      <w:tr w:rsidR="00AC52E1" w:rsidRPr="00AC52E1" w14:paraId="0F0CD97E" w14:textId="77777777" w:rsidTr="00AC52E1">
        <w:tc>
          <w:tcPr>
            <w:tcW w:w="2599" w:type="dxa"/>
          </w:tcPr>
          <w:p w14:paraId="1CB7E07F" w14:textId="0D7F1DAE" w:rsidR="00AC52E1" w:rsidRPr="00AC52E1" w:rsidRDefault="00AC52E1" w:rsidP="00AC52E1">
            <w:pPr>
              <w:pStyle w:val="ListParagraph"/>
              <w:numPr>
                <w:ilvl w:val="0"/>
                <w:numId w:val="0"/>
              </w:numPr>
              <w:spacing w:line="360" w:lineRule="auto"/>
              <w:rPr>
                <w:color w:val="0A0A0A"/>
                <w:sz w:val="26"/>
                <w:szCs w:val="26"/>
              </w:rPr>
            </w:pPr>
            <w:r w:rsidRPr="00AC52E1">
              <w:rPr>
                <w:rStyle w:val="wordanimatingyu34g11"/>
                <w:color w:val="0A0A0A"/>
                <w:sz w:val="26"/>
                <w:szCs w:val="26"/>
              </w:rPr>
              <w:t>Tin ngắn 24 giờ (Story)</w:t>
            </w:r>
          </w:p>
        </w:tc>
        <w:tc>
          <w:tcPr>
            <w:tcW w:w="1633" w:type="dxa"/>
          </w:tcPr>
          <w:p w14:paraId="552C34B6" w14:textId="7467EAED" w:rsidR="00AC52E1" w:rsidRPr="00AC52E1" w:rsidRDefault="00AC52E1" w:rsidP="00AC52E1">
            <w:pPr>
              <w:pStyle w:val="ListParagraph"/>
              <w:numPr>
                <w:ilvl w:val="0"/>
                <w:numId w:val="0"/>
              </w:numPr>
              <w:spacing w:line="360" w:lineRule="auto"/>
              <w:rPr>
                <w:color w:val="0A0A0A"/>
                <w:sz w:val="26"/>
                <w:szCs w:val="26"/>
              </w:rPr>
            </w:pPr>
            <w:r w:rsidRPr="00AC52E1">
              <w:rPr>
                <w:rFonts w:ascii="MS Gothic" w:eastAsia="MS Gothic" w:hAnsi="MS Gothic" w:cs="MS Gothic" w:hint="eastAsia"/>
                <w:color w:val="0A0A0A"/>
                <w:sz w:val="26"/>
                <w:szCs w:val="26"/>
              </w:rPr>
              <w:t>✓</w:t>
            </w:r>
          </w:p>
        </w:tc>
        <w:tc>
          <w:tcPr>
            <w:tcW w:w="1660" w:type="dxa"/>
          </w:tcPr>
          <w:p w14:paraId="1BEF1C63" w14:textId="074DFAC2" w:rsidR="00AC52E1" w:rsidRPr="00AC52E1" w:rsidRDefault="00AC52E1" w:rsidP="00AC52E1">
            <w:pPr>
              <w:pStyle w:val="ListParagraph"/>
              <w:numPr>
                <w:ilvl w:val="0"/>
                <w:numId w:val="0"/>
              </w:numPr>
              <w:spacing w:line="360" w:lineRule="auto"/>
              <w:rPr>
                <w:color w:val="0A0A0A"/>
                <w:sz w:val="26"/>
                <w:szCs w:val="26"/>
              </w:rPr>
            </w:pPr>
            <w:r w:rsidRPr="00AC52E1">
              <w:rPr>
                <w:rFonts w:ascii="MS Gothic" w:eastAsia="MS Gothic" w:hAnsi="MS Gothic" w:cs="MS Gothic" w:hint="eastAsia"/>
                <w:color w:val="0A0A0A"/>
                <w:sz w:val="26"/>
                <w:szCs w:val="26"/>
              </w:rPr>
              <w:t>✓</w:t>
            </w:r>
          </w:p>
        </w:tc>
        <w:tc>
          <w:tcPr>
            <w:tcW w:w="1567" w:type="dxa"/>
          </w:tcPr>
          <w:p w14:paraId="3F20B584" w14:textId="745A5DA1" w:rsidR="00AC52E1" w:rsidRPr="00AC52E1" w:rsidRDefault="00AC52E1" w:rsidP="00AC52E1">
            <w:pPr>
              <w:pStyle w:val="ListParagraph"/>
              <w:numPr>
                <w:ilvl w:val="0"/>
                <w:numId w:val="0"/>
              </w:numPr>
              <w:spacing w:line="360" w:lineRule="auto"/>
              <w:rPr>
                <w:color w:val="0A0A0A"/>
                <w:sz w:val="26"/>
                <w:szCs w:val="26"/>
              </w:rPr>
            </w:pPr>
            <w:r w:rsidRPr="00AC52E1">
              <w:rPr>
                <w:rFonts w:ascii="MS Gothic" w:eastAsia="MS Gothic" w:hAnsi="MS Gothic" w:cs="MS Gothic" w:hint="eastAsia"/>
                <w:color w:val="0A0A0A"/>
                <w:sz w:val="26"/>
                <w:szCs w:val="26"/>
              </w:rPr>
              <w:t>✓</w:t>
            </w:r>
          </w:p>
        </w:tc>
        <w:tc>
          <w:tcPr>
            <w:tcW w:w="1443" w:type="dxa"/>
          </w:tcPr>
          <w:p w14:paraId="64E06197" w14:textId="6D2A635E" w:rsidR="00AC52E1" w:rsidRPr="00AC52E1" w:rsidRDefault="00AC52E1" w:rsidP="00AC52E1">
            <w:pPr>
              <w:pStyle w:val="ListParagraph"/>
              <w:numPr>
                <w:ilvl w:val="0"/>
                <w:numId w:val="0"/>
              </w:numPr>
              <w:spacing w:line="360" w:lineRule="auto"/>
              <w:rPr>
                <w:color w:val="0A0A0A"/>
                <w:sz w:val="26"/>
                <w:szCs w:val="26"/>
              </w:rPr>
            </w:pPr>
            <w:r w:rsidRPr="00AC52E1">
              <w:rPr>
                <w:rFonts w:ascii="MS Gothic" w:eastAsia="MS Gothic" w:hAnsi="MS Gothic" w:cs="MS Gothic" w:hint="eastAsia"/>
                <w:color w:val="0A0A0A"/>
                <w:sz w:val="26"/>
                <w:szCs w:val="26"/>
              </w:rPr>
              <w:t>✓</w:t>
            </w:r>
          </w:p>
        </w:tc>
      </w:tr>
      <w:tr w:rsidR="00AC52E1" w:rsidRPr="00AC52E1" w14:paraId="165A1E4B" w14:textId="77777777" w:rsidTr="00AC52E1">
        <w:tc>
          <w:tcPr>
            <w:tcW w:w="2599" w:type="dxa"/>
          </w:tcPr>
          <w:p w14:paraId="7B005F02" w14:textId="3227240D" w:rsidR="00AC52E1" w:rsidRPr="00AC52E1" w:rsidRDefault="00AC52E1" w:rsidP="00AC52E1">
            <w:pPr>
              <w:pStyle w:val="ListParagraph"/>
              <w:numPr>
                <w:ilvl w:val="0"/>
                <w:numId w:val="0"/>
              </w:numPr>
              <w:spacing w:line="360" w:lineRule="auto"/>
              <w:rPr>
                <w:color w:val="0A0A0A"/>
                <w:sz w:val="26"/>
                <w:szCs w:val="26"/>
              </w:rPr>
            </w:pPr>
            <w:r w:rsidRPr="00AC52E1">
              <w:rPr>
                <w:rStyle w:val="wordanimatingyu34g11"/>
                <w:color w:val="0A0A0A"/>
                <w:sz w:val="26"/>
                <w:szCs w:val="26"/>
              </w:rPr>
              <w:t>Video ngắn (Reels)</w:t>
            </w:r>
          </w:p>
        </w:tc>
        <w:tc>
          <w:tcPr>
            <w:tcW w:w="1633" w:type="dxa"/>
          </w:tcPr>
          <w:p w14:paraId="5849BE52" w14:textId="33D0E376" w:rsidR="00AC52E1" w:rsidRPr="00AC52E1" w:rsidRDefault="00AC52E1" w:rsidP="00AC52E1">
            <w:pPr>
              <w:pStyle w:val="ListParagraph"/>
              <w:numPr>
                <w:ilvl w:val="0"/>
                <w:numId w:val="0"/>
              </w:numPr>
              <w:spacing w:line="360" w:lineRule="auto"/>
              <w:rPr>
                <w:color w:val="0A0A0A"/>
                <w:sz w:val="26"/>
                <w:szCs w:val="26"/>
              </w:rPr>
            </w:pPr>
            <w:r w:rsidRPr="00AC52E1">
              <w:rPr>
                <w:rFonts w:ascii="MS Gothic" w:eastAsia="MS Gothic" w:hAnsi="MS Gothic" w:cs="MS Gothic" w:hint="eastAsia"/>
                <w:color w:val="0A0A0A"/>
                <w:sz w:val="26"/>
                <w:szCs w:val="26"/>
              </w:rPr>
              <w:t>✓</w:t>
            </w:r>
          </w:p>
        </w:tc>
        <w:tc>
          <w:tcPr>
            <w:tcW w:w="1660" w:type="dxa"/>
          </w:tcPr>
          <w:p w14:paraId="20172D87" w14:textId="4497EB20" w:rsidR="00AC52E1" w:rsidRPr="00AC52E1" w:rsidRDefault="00AC52E1" w:rsidP="00AC52E1">
            <w:pPr>
              <w:pStyle w:val="ListParagraph"/>
              <w:numPr>
                <w:ilvl w:val="0"/>
                <w:numId w:val="0"/>
              </w:numPr>
              <w:spacing w:line="360" w:lineRule="auto"/>
              <w:rPr>
                <w:color w:val="0A0A0A"/>
                <w:sz w:val="26"/>
                <w:szCs w:val="26"/>
              </w:rPr>
            </w:pPr>
            <w:r w:rsidRPr="00AC52E1">
              <w:rPr>
                <w:rFonts w:ascii="MS Gothic" w:eastAsia="MS Gothic" w:hAnsi="MS Gothic" w:cs="MS Gothic" w:hint="eastAsia"/>
                <w:color w:val="0A0A0A"/>
                <w:sz w:val="26"/>
                <w:szCs w:val="26"/>
              </w:rPr>
              <w:t>✓</w:t>
            </w:r>
          </w:p>
        </w:tc>
        <w:tc>
          <w:tcPr>
            <w:tcW w:w="1567" w:type="dxa"/>
          </w:tcPr>
          <w:p w14:paraId="343A5070" w14:textId="7C0763D4" w:rsidR="00AC52E1" w:rsidRPr="00AC52E1" w:rsidRDefault="00AC52E1" w:rsidP="00AC52E1">
            <w:pPr>
              <w:pStyle w:val="ListParagraph"/>
              <w:numPr>
                <w:ilvl w:val="0"/>
                <w:numId w:val="0"/>
              </w:numPr>
              <w:spacing w:line="360" w:lineRule="auto"/>
              <w:rPr>
                <w:color w:val="0A0A0A"/>
                <w:sz w:val="26"/>
                <w:szCs w:val="26"/>
              </w:rPr>
            </w:pPr>
            <w:r w:rsidRPr="00AC52E1">
              <w:rPr>
                <w:rFonts w:ascii="MS Gothic" w:eastAsia="MS Gothic" w:hAnsi="MS Gothic" w:cs="MS Gothic" w:hint="eastAsia"/>
                <w:color w:val="0A0A0A"/>
                <w:sz w:val="26"/>
                <w:szCs w:val="26"/>
              </w:rPr>
              <w:t>✓</w:t>
            </w:r>
          </w:p>
        </w:tc>
        <w:tc>
          <w:tcPr>
            <w:tcW w:w="1443" w:type="dxa"/>
          </w:tcPr>
          <w:p w14:paraId="3C2C9B99" w14:textId="04120F45" w:rsidR="00AC52E1" w:rsidRPr="00AC52E1" w:rsidRDefault="00AC52E1" w:rsidP="00AC52E1">
            <w:pPr>
              <w:pStyle w:val="ListParagraph"/>
              <w:numPr>
                <w:ilvl w:val="0"/>
                <w:numId w:val="0"/>
              </w:numPr>
              <w:spacing w:line="360" w:lineRule="auto"/>
              <w:rPr>
                <w:color w:val="0A0A0A"/>
                <w:sz w:val="26"/>
                <w:szCs w:val="26"/>
              </w:rPr>
            </w:pPr>
            <w:r w:rsidRPr="00AC52E1">
              <w:rPr>
                <w:rFonts w:ascii="MS Gothic" w:eastAsia="MS Gothic" w:hAnsi="MS Gothic" w:cs="MS Gothic" w:hint="eastAsia"/>
                <w:color w:val="0A0A0A"/>
                <w:sz w:val="26"/>
                <w:szCs w:val="26"/>
              </w:rPr>
              <w:t>✓</w:t>
            </w:r>
          </w:p>
        </w:tc>
      </w:tr>
      <w:tr w:rsidR="00AC52E1" w:rsidRPr="00AC52E1" w14:paraId="2CBC32E7" w14:textId="77777777" w:rsidTr="00AC52E1">
        <w:tc>
          <w:tcPr>
            <w:tcW w:w="2599" w:type="dxa"/>
          </w:tcPr>
          <w:p w14:paraId="1A48D154" w14:textId="48C6D47A" w:rsidR="00AC52E1" w:rsidRPr="00AC52E1" w:rsidRDefault="00AC52E1" w:rsidP="00AC52E1">
            <w:pPr>
              <w:pStyle w:val="ListParagraph"/>
              <w:numPr>
                <w:ilvl w:val="0"/>
                <w:numId w:val="0"/>
              </w:numPr>
              <w:spacing w:line="360" w:lineRule="auto"/>
              <w:rPr>
                <w:color w:val="0A0A0A"/>
                <w:sz w:val="26"/>
                <w:szCs w:val="26"/>
              </w:rPr>
            </w:pPr>
            <w:r w:rsidRPr="00AC52E1">
              <w:rPr>
                <w:rStyle w:val="wordanimatingyu34g11"/>
                <w:color w:val="0A0A0A"/>
                <w:sz w:val="26"/>
                <w:szCs w:val="26"/>
              </w:rPr>
              <w:t>Nhắn tin thời gian thực</w:t>
            </w:r>
          </w:p>
        </w:tc>
        <w:tc>
          <w:tcPr>
            <w:tcW w:w="1633" w:type="dxa"/>
          </w:tcPr>
          <w:p w14:paraId="76935230" w14:textId="420E2332" w:rsidR="00AC52E1" w:rsidRPr="00AC52E1" w:rsidRDefault="00AC52E1" w:rsidP="00AC52E1">
            <w:pPr>
              <w:pStyle w:val="ListParagraph"/>
              <w:numPr>
                <w:ilvl w:val="0"/>
                <w:numId w:val="0"/>
              </w:numPr>
              <w:spacing w:line="360" w:lineRule="auto"/>
              <w:rPr>
                <w:color w:val="0A0A0A"/>
                <w:sz w:val="26"/>
                <w:szCs w:val="26"/>
              </w:rPr>
            </w:pPr>
            <w:r w:rsidRPr="00AC52E1">
              <w:rPr>
                <w:rFonts w:ascii="MS Gothic" w:eastAsia="MS Gothic" w:hAnsi="MS Gothic" w:cs="MS Gothic" w:hint="eastAsia"/>
                <w:color w:val="0A0A0A"/>
                <w:sz w:val="26"/>
                <w:szCs w:val="26"/>
              </w:rPr>
              <w:t>✓</w:t>
            </w:r>
          </w:p>
        </w:tc>
        <w:tc>
          <w:tcPr>
            <w:tcW w:w="1660" w:type="dxa"/>
          </w:tcPr>
          <w:p w14:paraId="0CC4F101" w14:textId="07AF2F6F" w:rsidR="00AC52E1" w:rsidRPr="00AC52E1" w:rsidRDefault="00AC52E1" w:rsidP="00AC52E1">
            <w:pPr>
              <w:pStyle w:val="ListParagraph"/>
              <w:numPr>
                <w:ilvl w:val="0"/>
                <w:numId w:val="0"/>
              </w:numPr>
              <w:spacing w:line="360" w:lineRule="auto"/>
              <w:rPr>
                <w:color w:val="0A0A0A"/>
                <w:sz w:val="26"/>
                <w:szCs w:val="26"/>
              </w:rPr>
            </w:pPr>
            <w:r w:rsidRPr="00AC52E1">
              <w:rPr>
                <w:rFonts w:ascii="MS Gothic" w:eastAsia="MS Gothic" w:hAnsi="MS Gothic" w:cs="MS Gothic" w:hint="eastAsia"/>
                <w:color w:val="0A0A0A"/>
                <w:sz w:val="26"/>
                <w:szCs w:val="26"/>
              </w:rPr>
              <w:t>✓</w:t>
            </w:r>
          </w:p>
        </w:tc>
        <w:tc>
          <w:tcPr>
            <w:tcW w:w="1567" w:type="dxa"/>
          </w:tcPr>
          <w:p w14:paraId="7A5E66B0" w14:textId="55383A36" w:rsidR="00AC52E1" w:rsidRPr="00AC52E1" w:rsidRDefault="00AC52E1" w:rsidP="00AC52E1">
            <w:pPr>
              <w:pStyle w:val="ListParagraph"/>
              <w:numPr>
                <w:ilvl w:val="0"/>
                <w:numId w:val="0"/>
              </w:numPr>
              <w:spacing w:line="360" w:lineRule="auto"/>
              <w:rPr>
                <w:color w:val="0A0A0A"/>
                <w:sz w:val="26"/>
                <w:szCs w:val="26"/>
              </w:rPr>
            </w:pPr>
            <w:r w:rsidRPr="00AC52E1">
              <w:rPr>
                <w:rFonts w:ascii="MS Gothic" w:eastAsia="MS Gothic" w:hAnsi="MS Gothic" w:cs="MS Gothic" w:hint="eastAsia"/>
                <w:color w:val="0A0A0A"/>
                <w:sz w:val="26"/>
                <w:szCs w:val="26"/>
              </w:rPr>
              <w:t>✓</w:t>
            </w:r>
          </w:p>
        </w:tc>
        <w:tc>
          <w:tcPr>
            <w:tcW w:w="1443" w:type="dxa"/>
          </w:tcPr>
          <w:p w14:paraId="1296580A" w14:textId="7EE5203F" w:rsidR="00AC52E1" w:rsidRPr="00AC52E1" w:rsidRDefault="00AC52E1" w:rsidP="00AC52E1">
            <w:pPr>
              <w:pStyle w:val="ListParagraph"/>
              <w:numPr>
                <w:ilvl w:val="0"/>
                <w:numId w:val="0"/>
              </w:numPr>
              <w:spacing w:line="360" w:lineRule="auto"/>
              <w:rPr>
                <w:color w:val="0A0A0A"/>
                <w:sz w:val="26"/>
                <w:szCs w:val="26"/>
              </w:rPr>
            </w:pPr>
            <w:r w:rsidRPr="00AC52E1">
              <w:rPr>
                <w:rFonts w:ascii="MS Gothic" w:eastAsia="MS Gothic" w:hAnsi="MS Gothic" w:cs="MS Gothic" w:hint="eastAsia"/>
                <w:color w:val="0A0A0A"/>
                <w:sz w:val="26"/>
                <w:szCs w:val="26"/>
              </w:rPr>
              <w:t>✓</w:t>
            </w:r>
          </w:p>
        </w:tc>
      </w:tr>
      <w:tr w:rsidR="00AC52E1" w:rsidRPr="00AC52E1" w14:paraId="23340E0C" w14:textId="77777777" w:rsidTr="00AC52E1">
        <w:tc>
          <w:tcPr>
            <w:tcW w:w="2599" w:type="dxa"/>
          </w:tcPr>
          <w:p w14:paraId="4AF99565" w14:textId="62006DA9" w:rsidR="00AC52E1" w:rsidRPr="00AC52E1" w:rsidRDefault="00AC52E1" w:rsidP="00AC52E1">
            <w:pPr>
              <w:pStyle w:val="ListParagraph"/>
              <w:numPr>
                <w:ilvl w:val="0"/>
                <w:numId w:val="0"/>
              </w:numPr>
              <w:spacing w:line="360" w:lineRule="auto"/>
              <w:rPr>
                <w:color w:val="0A0A0A"/>
                <w:sz w:val="26"/>
                <w:szCs w:val="26"/>
              </w:rPr>
            </w:pPr>
            <w:r w:rsidRPr="00AC52E1">
              <w:rPr>
                <w:rStyle w:val="wordanimatingyu34g11"/>
                <w:color w:val="0A0A0A"/>
                <w:sz w:val="26"/>
                <w:szCs w:val="26"/>
              </w:rPr>
              <w:t>Theo dõi một chiều</w:t>
            </w:r>
          </w:p>
        </w:tc>
        <w:tc>
          <w:tcPr>
            <w:tcW w:w="1633" w:type="dxa"/>
          </w:tcPr>
          <w:p w14:paraId="63E5167C" w14:textId="59D3E57C" w:rsidR="00AC52E1" w:rsidRPr="00AC52E1" w:rsidRDefault="00AC52E1" w:rsidP="00AC52E1">
            <w:pPr>
              <w:pStyle w:val="ListParagraph"/>
              <w:numPr>
                <w:ilvl w:val="0"/>
                <w:numId w:val="0"/>
              </w:numPr>
              <w:spacing w:line="360" w:lineRule="auto"/>
              <w:rPr>
                <w:color w:val="0A0A0A"/>
                <w:sz w:val="26"/>
                <w:szCs w:val="26"/>
              </w:rPr>
            </w:pPr>
            <w:r w:rsidRPr="00AC52E1">
              <w:rPr>
                <w:rFonts w:ascii="MS Gothic" w:eastAsia="MS Gothic" w:hAnsi="MS Gothic" w:cs="MS Gothic" w:hint="eastAsia"/>
                <w:color w:val="0A0A0A"/>
                <w:sz w:val="26"/>
                <w:szCs w:val="26"/>
              </w:rPr>
              <w:t>✓</w:t>
            </w:r>
          </w:p>
        </w:tc>
        <w:tc>
          <w:tcPr>
            <w:tcW w:w="1660" w:type="dxa"/>
          </w:tcPr>
          <w:p w14:paraId="669C883C" w14:textId="00649CC3" w:rsidR="00AC52E1" w:rsidRPr="00AC52E1" w:rsidRDefault="00AC52E1" w:rsidP="00AC52E1">
            <w:pPr>
              <w:rPr>
                <w:color w:val="0A0A0A"/>
                <w:sz w:val="26"/>
                <w:szCs w:val="26"/>
                <w:lang w:val="vi-VN"/>
              </w:rPr>
            </w:pPr>
            <w:r w:rsidRPr="00AC52E1">
              <w:rPr>
                <w:rStyle w:val="wordanimatingyu34g11"/>
                <w:rFonts w:ascii="MS Gothic" w:eastAsia="MS Gothic" w:hAnsi="MS Gothic" w:cs="MS Gothic" w:hint="eastAsia"/>
                <w:color w:val="0A0A0A"/>
                <w:sz w:val="26"/>
                <w:szCs w:val="26"/>
              </w:rPr>
              <w:t>✗</w:t>
            </w:r>
          </w:p>
        </w:tc>
        <w:tc>
          <w:tcPr>
            <w:tcW w:w="1567" w:type="dxa"/>
          </w:tcPr>
          <w:p w14:paraId="1E2342EF" w14:textId="1A75EB8A" w:rsidR="00AC52E1" w:rsidRPr="00AC52E1" w:rsidRDefault="00AC52E1" w:rsidP="00AC52E1">
            <w:pPr>
              <w:pStyle w:val="ListParagraph"/>
              <w:numPr>
                <w:ilvl w:val="0"/>
                <w:numId w:val="0"/>
              </w:numPr>
              <w:spacing w:line="360" w:lineRule="auto"/>
              <w:rPr>
                <w:color w:val="0A0A0A"/>
                <w:sz w:val="26"/>
                <w:szCs w:val="26"/>
              </w:rPr>
            </w:pPr>
            <w:r w:rsidRPr="00AC52E1">
              <w:rPr>
                <w:rFonts w:ascii="MS Gothic" w:eastAsia="MS Gothic" w:hAnsi="MS Gothic" w:cs="MS Gothic" w:hint="eastAsia"/>
                <w:color w:val="0A0A0A"/>
                <w:sz w:val="26"/>
                <w:szCs w:val="26"/>
              </w:rPr>
              <w:t>✓</w:t>
            </w:r>
          </w:p>
        </w:tc>
        <w:tc>
          <w:tcPr>
            <w:tcW w:w="1443" w:type="dxa"/>
          </w:tcPr>
          <w:p w14:paraId="49CB9C32" w14:textId="4381F85E" w:rsidR="00AC52E1" w:rsidRPr="00AC52E1" w:rsidRDefault="00AC52E1" w:rsidP="00AC52E1">
            <w:pPr>
              <w:pStyle w:val="ListParagraph"/>
              <w:numPr>
                <w:ilvl w:val="0"/>
                <w:numId w:val="0"/>
              </w:numPr>
              <w:spacing w:line="360" w:lineRule="auto"/>
              <w:rPr>
                <w:color w:val="0A0A0A"/>
                <w:sz w:val="26"/>
                <w:szCs w:val="26"/>
              </w:rPr>
            </w:pPr>
            <w:r w:rsidRPr="00AC52E1">
              <w:rPr>
                <w:rFonts w:ascii="MS Gothic" w:eastAsia="MS Gothic" w:hAnsi="MS Gothic" w:cs="MS Gothic" w:hint="eastAsia"/>
                <w:color w:val="0A0A0A"/>
                <w:sz w:val="26"/>
                <w:szCs w:val="26"/>
              </w:rPr>
              <w:t>✓</w:t>
            </w:r>
          </w:p>
        </w:tc>
      </w:tr>
      <w:tr w:rsidR="00AC52E1" w:rsidRPr="00AC52E1" w14:paraId="2C89D10B" w14:textId="77777777" w:rsidTr="00AC52E1">
        <w:tc>
          <w:tcPr>
            <w:tcW w:w="2599" w:type="dxa"/>
          </w:tcPr>
          <w:p w14:paraId="1F0B9AB5" w14:textId="26C5617B" w:rsidR="00AC52E1" w:rsidRPr="00AC52E1" w:rsidRDefault="00AC52E1" w:rsidP="00AC52E1">
            <w:pPr>
              <w:pStyle w:val="ListParagraph"/>
              <w:numPr>
                <w:ilvl w:val="0"/>
                <w:numId w:val="0"/>
              </w:numPr>
              <w:spacing w:line="360" w:lineRule="auto"/>
              <w:rPr>
                <w:color w:val="0A0A0A"/>
                <w:sz w:val="26"/>
                <w:szCs w:val="26"/>
              </w:rPr>
            </w:pPr>
            <w:r w:rsidRPr="00AC52E1">
              <w:rPr>
                <w:rStyle w:val="wordanimatingyu34g11"/>
                <w:color w:val="0A0A0A"/>
                <w:sz w:val="26"/>
                <w:szCs w:val="26"/>
              </w:rPr>
              <w:t>Gợi ý nội dung bằng AI</w:t>
            </w:r>
          </w:p>
        </w:tc>
        <w:tc>
          <w:tcPr>
            <w:tcW w:w="1633" w:type="dxa"/>
          </w:tcPr>
          <w:p w14:paraId="1B3ADC03" w14:textId="2BA57963" w:rsidR="00AC52E1" w:rsidRPr="00AC52E1" w:rsidRDefault="00AC52E1" w:rsidP="00AC52E1">
            <w:pPr>
              <w:pStyle w:val="ListParagraph"/>
              <w:numPr>
                <w:ilvl w:val="0"/>
                <w:numId w:val="0"/>
              </w:numPr>
              <w:spacing w:line="360" w:lineRule="auto"/>
              <w:rPr>
                <w:color w:val="0A0A0A"/>
                <w:sz w:val="26"/>
                <w:szCs w:val="26"/>
              </w:rPr>
            </w:pPr>
            <w:r w:rsidRPr="00AC52E1">
              <w:rPr>
                <w:rFonts w:ascii="MS Gothic" w:eastAsia="MS Gothic" w:hAnsi="MS Gothic" w:cs="MS Gothic" w:hint="eastAsia"/>
                <w:color w:val="0A0A0A"/>
                <w:sz w:val="26"/>
                <w:szCs w:val="26"/>
              </w:rPr>
              <w:t>✓</w:t>
            </w:r>
          </w:p>
        </w:tc>
        <w:tc>
          <w:tcPr>
            <w:tcW w:w="1660" w:type="dxa"/>
          </w:tcPr>
          <w:p w14:paraId="3C1712CA" w14:textId="60CE238E" w:rsidR="00AC52E1" w:rsidRPr="00AC52E1" w:rsidRDefault="00AC52E1" w:rsidP="00AC52E1">
            <w:pPr>
              <w:pStyle w:val="ListParagraph"/>
              <w:numPr>
                <w:ilvl w:val="0"/>
                <w:numId w:val="0"/>
              </w:numPr>
              <w:spacing w:line="360" w:lineRule="auto"/>
              <w:rPr>
                <w:color w:val="0A0A0A"/>
                <w:sz w:val="26"/>
                <w:szCs w:val="26"/>
              </w:rPr>
            </w:pPr>
            <w:r w:rsidRPr="00AC52E1">
              <w:rPr>
                <w:rFonts w:ascii="MS Gothic" w:eastAsia="MS Gothic" w:hAnsi="MS Gothic" w:cs="MS Gothic" w:hint="eastAsia"/>
                <w:color w:val="0A0A0A"/>
                <w:sz w:val="26"/>
                <w:szCs w:val="26"/>
              </w:rPr>
              <w:t>✓</w:t>
            </w:r>
          </w:p>
        </w:tc>
        <w:tc>
          <w:tcPr>
            <w:tcW w:w="1567" w:type="dxa"/>
          </w:tcPr>
          <w:p w14:paraId="5C38B5F5" w14:textId="1960699F" w:rsidR="00AC52E1" w:rsidRPr="00AC52E1" w:rsidRDefault="00AC52E1" w:rsidP="00AC52E1">
            <w:pPr>
              <w:pStyle w:val="ListParagraph"/>
              <w:numPr>
                <w:ilvl w:val="0"/>
                <w:numId w:val="0"/>
              </w:numPr>
              <w:spacing w:line="360" w:lineRule="auto"/>
              <w:rPr>
                <w:color w:val="0A0A0A"/>
                <w:sz w:val="26"/>
                <w:szCs w:val="26"/>
              </w:rPr>
            </w:pPr>
            <w:r w:rsidRPr="00AC52E1">
              <w:rPr>
                <w:rFonts w:ascii="MS Gothic" w:eastAsia="MS Gothic" w:hAnsi="MS Gothic" w:cs="MS Gothic" w:hint="eastAsia"/>
                <w:color w:val="0A0A0A"/>
                <w:sz w:val="26"/>
                <w:szCs w:val="26"/>
              </w:rPr>
              <w:t>✓</w:t>
            </w:r>
          </w:p>
        </w:tc>
        <w:tc>
          <w:tcPr>
            <w:tcW w:w="1443" w:type="dxa"/>
          </w:tcPr>
          <w:p w14:paraId="06A96B66" w14:textId="3A160B65" w:rsidR="00AC52E1" w:rsidRPr="00AC52E1" w:rsidRDefault="00AC52E1" w:rsidP="00AC52E1">
            <w:pPr>
              <w:pStyle w:val="ListParagraph"/>
              <w:numPr>
                <w:ilvl w:val="0"/>
                <w:numId w:val="0"/>
              </w:numPr>
              <w:spacing w:line="360" w:lineRule="auto"/>
              <w:rPr>
                <w:color w:val="0A0A0A"/>
                <w:sz w:val="26"/>
                <w:szCs w:val="26"/>
              </w:rPr>
            </w:pPr>
            <w:r w:rsidRPr="00AC52E1">
              <w:rPr>
                <w:rFonts w:ascii="MS Gothic" w:eastAsia="MS Gothic" w:hAnsi="MS Gothic" w:cs="MS Gothic" w:hint="eastAsia"/>
                <w:color w:val="0A0A0A"/>
                <w:sz w:val="26"/>
                <w:szCs w:val="26"/>
              </w:rPr>
              <w:t>✓</w:t>
            </w:r>
          </w:p>
        </w:tc>
      </w:tr>
      <w:tr w:rsidR="00AC52E1" w:rsidRPr="00AC52E1" w14:paraId="25F9C2C7" w14:textId="77777777" w:rsidTr="00AC52E1">
        <w:trPr>
          <w:trHeight w:val="407"/>
        </w:trPr>
        <w:tc>
          <w:tcPr>
            <w:tcW w:w="2599" w:type="dxa"/>
          </w:tcPr>
          <w:p w14:paraId="3E25542F" w14:textId="24DC8681" w:rsidR="00AC52E1" w:rsidRPr="00AC52E1" w:rsidRDefault="00AC52E1" w:rsidP="00AC52E1">
            <w:pPr>
              <w:pStyle w:val="ListParagraph"/>
              <w:numPr>
                <w:ilvl w:val="0"/>
                <w:numId w:val="0"/>
              </w:numPr>
              <w:spacing w:line="360" w:lineRule="auto"/>
              <w:rPr>
                <w:color w:val="0A0A0A"/>
                <w:sz w:val="26"/>
                <w:szCs w:val="26"/>
              </w:rPr>
            </w:pPr>
            <w:r w:rsidRPr="00AC52E1">
              <w:rPr>
                <w:color w:val="0A0A0A"/>
                <w:sz w:val="26"/>
                <w:szCs w:val="26"/>
              </w:rPr>
              <w:t>Hashtag</w:t>
            </w:r>
          </w:p>
        </w:tc>
        <w:tc>
          <w:tcPr>
            <w:tcW w:w="1633" w:type="dxa"/>
          </w:tcPr>
          <w:p w14:paraId="391B69F7" w14:textId="421E01E8" w:rsidR="00AC52E1" w:rsidRPr="00AC52E1" w:rsidRDefault="00AC52E1" w:rsidP="00AC52E1">
            <w:pPr>
              <w:pStyle w:val="ListParagraph"/>
              <w:numPr>
                <w:ilvl w:val="0"/>
                <w:numId w:val="0"/>
              </w:numPr>
              <w:spacing w:line="360" w:lineRule="auto"/>
              <w:rPr>
                <w:color w:val="0A0A0A"/>
                <w:sz w:val="26"/>
                <w:szCs w:val="26"/>
              </w:rPr>
            </w:pPr>
            <w:r w:rsidRPr="00AC52E1">
              <w:rPr>
                <w:rFonts w:ascii="MS Gothic" w:eastAsia="MS Gothic" w:hAnsi="MS Gothic" w:cs="MS Gothic" w:hint="eastAsia"/>
                <w:color w:val="0A0A0A"/>
                <w:sz w:val="26"/>
                <w:szCs w:val="26"/>
              </w:rPr>
              <w:t>✓</w:t>
            </w:r>
          </w:p>
        </w:tc>
        <w:tc>
          <w:tcPr>
            <w:tcW w:w="1660" w:type="dxa"/>
          </w:tcPr>
          <w:p w14:paraId="6BBCE8DE" w14:textId="2E29DC41" w:rsidR="00AC52E1" w:rsidRPr="00AC52E1" w:rsidRDefault="00AC52E1" w:rsidP="00AC52E1">
            <w:pPr>
              <w:pStyle w:val="ListParagraph"/>
              <w:numPr>
                <w:ilvl w:val="0"/>
                <w:numId w:val="0"/>
              </w:numPr>
              <w:spacing w:line="360" w:lineRule="auto"/>
              <w:rPr>
                <w:color w:val="0A0A0A"/>
                <w:sz w:val="26"/>
                <w:szCs w:val="26"/>
              </w:rPr>
            </w:pPr>
            <w:r w:rsidRPr="00AC52E1">
              <w:rPr>
                <w:rFonts w:ascii="MS Gothic" w:eastAsia="MS Gothic" w:hAnsi="MS Gothic" w:cs="MS Gothic" w:hint="eastAsia"/>
                <w:color w:val="0A0A0A"/>
                <w:sz w:val="26"/>
                <w:szCs w:val="26"/>
              </w:rPr>
              <w:t>✓</w:t>
            </w:r>
          </w:p>
        </w:tc>
        <w:tc>
          <w:tcPr>
            <w:tcW w:w="1567" w:type="dxa"/>
          </w:tcPr>
          <w:p w14:paraId="493E7912" w14:textId="493D99C6" w:rsidR="00AC52E1" w:rsidRPr="00AC52E1" w:rsidRDefault="00AC52E1" w:rsidP="00AC52E1">
            <w:pPr>
              <w:pStyle w:val="ListParagraph"/>
              <w:numPr>
                <w:ilvl w:val="0"/>
                <w:numId w:val="0"/>
              </w:numPr>
              <w:spacing w:line="360" w:lineRule="auto"/>
              <w:rPr>
                <w:color w:val="0A0A0A"/>
                <w:sz w:val="26"/>
                <w:szCs w:val="26"/>
              </w:rPr>
            </w:pPr>
            <w:r w:rsidRPr="00AC52E1">
              <w:rPr>
                <w:rFonts w:ascii="MS Gothic" w:eastAsia="MS Gothic" w:hAnsi="MS Gothic" w:cs="MS Gothic" w:hint="eastAsia"/>
                <w:color w:val="0A0A0A"/>
                <w:sz w:val="26"/>
                <w:szCs w:val="26"/>
              </w:rPr>
              <w:t>✓</w:t>
            </w:r>
          </w:p>
        </w:tc>
        <w:tc>
          <w:tcPr>
            <w:tcW w:w="1443" w:type="dxa"/>
          </w:tcPr>
          <w:p w14:paraId="7CB77B15" w14:textId="08BD7B8A" w:rsidR="00AC52E1" w:rsidRPr="00AC52E1" w:rsidRDefault="00AC52E1" w:rsidP="00AC52E1">
            <w:pPr>
              <w:pStyle w:val="ListParagraph"/>
              <w:numPr>
                <w:ilvl w:val="0"/>
                <w:numId w:val="0"/>
              </w:numPr>
              <w:spacing w:line="360" w:lineRule="auto"/>
              <w:rPr>
                <w:color w:val="0A0A0A"/>
                <w:sz w:val="26"/>
                <w:szCs w:val="26"/>
              </w:rPr>
            </w:pPr>
            <w:r w:rsidRPr="00AC52E1">
              <w:rPr>
                <w:rFonts w:ascii="MS Gothic" w:eastAsia="MS Gothic" w:hAnsi="MS Gothic" w:cs="MS Gothic" w:hint="eastAsia"/>
                <w:color w:val="0A0A0A"/>
                <w:sz w:val="26"/>
                <w:szCs w:val="26"/>
              </w:rPr>
              <w:t>✓</w:t>
            </w:r>
          </w:p>
        </w:tc>
      </w:tr>
    </w:tbl>
    <w:p w14:paraId="218D4547" w14:textId="76A7E503" w:rsidR="00AC52E1" w:rsidRDefault="00AC52E1" w:rsidP="00AC52E1">
      <w:pPr>
        <w:pStyle w:val="Heading3"/>
        <w:numPr>
          <w:ilvl w:val="0"/>
          <w:numId w:val="0"/>
        </w:numPr>
        <w:spacing w:line="360" w:lineRule="auto"/>
        <w:ind w:firstLine="720"/>
        <w:jc w:val="center"/>
        <w:rPr>
          <w:rStyle w:val="wordanimatingyu34g11"/>
          <w:rFonts w:cs="Times New Roman"/>
          <w:b w:val="0"/>
          <w:i w:val="0"/>
          <w:color w:val="0A0A0A"/>
          <w:sz w:val="26"/>
          <w:shd w:val="clear" w:color="auto" w:fill="FDFDFC"/>
          <w:lang w:val="vi-VN"/>
        </w:rPr>
      </w:pPr>
      <w:bookmarkStart w:id="37" w:name="_Toc235640643"/>
      <w:r>
        <w:rPr>
          <w:rStyle w:val="wordanimatingyu34g11"/>
          <w:rFonts w:cs="Times New Roman"/>
          <w:b w:val="0"/>
          <w:i w:val="0"/>
          <w:color w:val="0A0A0A"/>
          <w:sz w:val="26"/>
          <w:shd w:val="clear" w:color="auto" w:fill="FDFDFC"/>
          <w:lang w:val="vi-VN"/>
        </w:rPr>
        <w:t>Bảng 2-1: Khảo sát hệ thống</w:t>
      </w:r>
    </w:p>
    <w:p w14:paraId="60684121" w14:textId="3EABB30E" w:rsidR="00AC52E1" w:rsidRPr="00AC52E1" w:rsidRDefault="00AC52E1" w:rsidP="00AC52E1">
      <w:pPr>
        <w:pStyle w:val="Heading3"/>
        <w:numPr>
          <w:ilvl w:val="0"/>
          <w:numId w:val="0"/>
        </w:numPr>
        <w:spacing w:line="360" w:lineRule="auto"/>
        <w:ind w:firstLine="720"/>
        <w:rPr>
          <w:rFonts w:cs="Times New Roman"/>
          <w:b w:val="0"/>
          <w:i w:val="0"/>
          <w:sz w:val="26"/>
          <w:lang w:val="vi-VN"/>
        </w:rPr>
      </w:pPr>
      <w:r w:rsidRPr="00AC52E1">
        <w:rPr>
          <w:rStyle w:val="wordanimatingyu34g11"/>
          <w:rFonts w:cs="Times New Roman"/>
          <w:b w:val="0"/>
          <w:i w:val="0"/>
          <w:color w:val="0A0A0A"/>
          <w:sz w:val="26"/>
          <w:shd w:val="clear" w:color="auto" w:fill="FDFDFC"/>
        </w:rPr>
        <w:t>Các nền tảng trên cho thấy những chức năng cốt lõi mà một mạng xã hội chia sẻ nội dung cần có: bảng tin cá nhân hóa, tin ngắn, video ngắn, </w:t>
      </w:r>
      <w:proofErr w:type="gramStart"/>
      <w:r w:rsidRPr="00AC52E1">
        <w:rPr>
          <w:rStyle w:val="wordanimatingyu34g11"/>
          <w:rFonts w:cs="Times New Roman"/>
          <w:b w:val="0"/>
          <w:i w:val="0"/>
          <w:color w:val="0A0A0A"/>
          <w:sz w:val="26"/>
          <w:shd w:val="clear" w:color="auto" w:fill="FDFDFC"/>
        </w:rPr>
        <w:t>theo</w:t>
      </w:r>
      <w:proofErr w:type="gramEnd"/>
      <w:r w:rsidRPr="00AC52E1">
        <w:rPr>
          <w:rStyle w:val="wordanimatingyu34g11"/>
          <w:rFonts w:cs="Times New Roman"/>
          <w:b w:val="0"/>
          <w:i w:val="0"/>
          <w:color w:val="0A0A0A"/>
          <w:sz w:val="26"/>
          <w:shd w:val="clear" w:color="auto" w:fill="FDFDFC"/>
        </w:rPr>
        <w:t> dõi, nhắn tin và gợi ý nội dung. Điểm </w:t>
      </w:r>
      <w:proofErr w:type="gramStart"/>
      <w:r w:rsidRPr="00AC52E1">
        <w:rPr>
          <w:rStyle w:val="wordanimatingyu34g11"/>
          <w:rFonts w:cs="Times New Roman"/>
          <w:b w:val="0"/>
          <w:i w:val="0"/>
          <w:color w:val="0A0A0A"/>
          <w:sz w:val="26"/>
          <w:shd w:val="clear" w:color="auto" w:fill="FDFDFC"/>
        </w:rPr>
        <w:t>chung</w:t>
      </w:r>
      <w:proofErr w:type="gramEnd"/>
      <w:r w:rsidRPr="00AC52E1">
        <w:rPr>
          <w:rStyle w:val="wordanimatingyu34g11"/>
          <w:rFonts w:cs="Times New Roman"/>
          <w:b w:val="0"/>
          <w:i w:val="0"/>
          <w:color w:val="0A0A0A"/>
          <w:sz w:val="26"/>
          <w:shd w:val="clear" w:color="auto" w:fill="FDFDFC"/>
        </w:rPr>
        <w:t> là chúng đều là hệ thống đóng, người học không thể tiếp cận cách tổ chức bên trong để nghiên cứu. Vì vậy, đồ án kế thừa các chức năng phổ biến này và tự xây dựng một hệ thống có thể vận hành được, tập trung vào phần kiến trúc xử lý (</w:t>
      </w:r>
      <w:proofErr w:type="gramStart"/>
      <w:r w:rsidRPr="00AC52E1">
        <w:rPr>
          <w:rStyle w:val="wordanimatingyu34g11"/>
          <w:rFonts w:cs="Times New Roman"/>
          <w:b w:val="0"/>
          <w:i w:val="0"/>
          <w:color w:val="0A0A0A"/>
          <w:sz w:val="26"/>
          <w:shd w:val="clear" w:color="auto" w:fill="FDFDFC"/>
        </w:rPr>
        <w:t>theo</w:t>
      </w:r>
      <w:proofErr w:type="gramEnd"/>
      <w:r w:rsidRPr="00AC52E1">
        <w:rPr>
          <w:rStyle w:val="wordanimatingyu34g11"/>
          <w:rFonts w:cs="Times New Roman"/>
          <w:b w:val="0"/>
          <w:i w:val="0"/>
          <w:color w:val="0A0A0A"/>
          <w:sz w:val="26"/>
          <w:shd w:val="clear" w:color="auto" w:fill="FDFDFC"/>
        </w:rPr>
        <w:t> dõi, nhắn tin thời gian thực, gợi ý nội dung)</w:t>
      </w:r>
      <w:r w:rsidRPr="00AC52E1">
        <w:rPr>
          <w:rStyle w:val="wordanimatingyu34g11"/>
          <w:rFonts w:cs="Times New Roman"/>
          <w:b w:val="0"/>
          <w:i w:val="0"/>
          <w:color w:val="0A0A0A"/>
          <w:sz w:val="26"/>
          <w:shd w:val="clear" w:color="auto" w:fill="FDFDFC"/>
          <w:lang w:val="vi-VN"/>
        </w:rPr>
        <w:t>.</w:t>
      </w:r>
    </w:p>
    <w:p w14:paraId="1119917C" w14:textId="3F552AE7" w:rsidR="00AF02BF" w:rsidRPr="00AC52E1" w:rsidRDefault="00087EF3" w:rsidP="00AC52E1">
      <w:pPr>
        <w:pStyle w:val="Heading3"/>
        <w:spacing w:line="360" w:lineRule="auto"/>
        <w:ind w:left="0"/>
        <w:rPr>
          <w:rFonts w:cs="Times New Roman"/>
          <w:sz w:val="26"/>
        </w:rPr>
      </w:pPr>
      <w:r w:rsidRPr="00AC52E1">
        <w:rPr>
          <w:rFonts w:cs="Times New Roman"/>
          <w:sz w:val="26"/>
        </w:rPr>
        <w:t>Yêu cầu chức năng của phần mềm</w:t>
      </w:r>
      <w:bookmarkEnd w:id="37"/>
    </w:p>
    <w:tbl>
      <w:tblPr>
        <w:tblStyle w:val="TableGrid"/>
        <w:tblW w:w="0" w:type="auto"/>
        <w:tblLook w:val="04A0" w:firstRow="1" w:lastRow="0" w:firstColumn="1" w:lastColumn="0" w:noHBand="0" w:noVBand="1"/>
      </w:tblPr>
      <w:tblGrid>
        <w:gridCol w:w="1483"/>
        <w:gridCol w:w="2969"/>
        <w:gridCol w:w="741"/>
        <w:gridCol w:w="1385"/>
        <w:gridCol w:w="850"/>
        <w:gridCol w:w="1474"/>
      </w:tblGrid>
      <w:tr w:rsidR="00A04E8F" w:rsidRPr="004F28C4" w14:paraId="537E80F2" w14:textId="77777777" w:rsidTr="00A04E8F">
        <w:tc>
          <w:tcPr>
            <w:tcW w:w="1483" w:type="dxa"/>
          </w:tcPr>
          <w:p w14:paraId="1CEEFFA4" w14:textId="77777777" w:rsidR="00A04E8F" w:rsidRPr="004F28C4" w:rsidRDefault="00A04E8F" w:rsidP="004F28C4">
            <w:pPr>
              <w:jc w:val="center"/>
              <w:rPr>
                <w:lang w:val="vi-VN"/>
              </w:rPr>
            </w:pPr>
            <w:r w:rsidRPr="004F28C4">
              <w:rPr>
                <w:lang w:val="vi-VN"/>
              </w:rPr>
              <w:t>Nhóm chức năng</w:t>
            </w:r>
          </w:p>
        </w:tc>
        <w:tc>
          <w:tcPr>
            <w:tcW w:w="2969" w:type="dxa"/>
          </w:tcPr>
          <w:p w14:paraId="17D1F5E5" w14:textId="77777777" w:rsidR="00A04E8F" w:rsidRPr="004F28C4" w:rsidRDefault="00A04E8F" w:rsidP="004F28C4">
            <w:pPr>
              <w:jc w:val="center"/>
              <w:rPr>
                <w:lang w:val="vi-VN"/>
              </w:rPr>
            </w:pPr>
            <w:r w:rsidRPr="004F28C4">
              <w:rPr>
                <w:lang w:val="vi-VN"/>
              </w:rPr>
              <w:t>Tên chức năng cụ thể</w:t>
            </w:r>
          </w:p>
        </w:tc>
        <w:tc>
          <w:tcPr>
            <w:tcW w:w="741" w:type="dxa"/>
          </w:tcPr>
          <w:p w14:paraId="6CD31852" w14:textId="77777777" w:rsidR="00A04E8F" w:rsidRPr="004F28C4" w:rsidRDefault="00A04E8F" w:rsidP="004F28C4">
            <w:pPr>
              <w:jc w:val="center"/>
              <w:rPr>
                <w:lang w:val="vi-VN"/>
              </w:rPr>
            </w:pPr>
            <w:r w:rsidRPr="004F28C4">
              <w:rPr>
                <w:lang w:val="vi-VN"/>
              </w:rPr>
              <w:t>Khách</w:t>
            </w:r>
          </w:p>
        </w:tc>
        <w:tc>
          <w:tcPr>
            <w:tcW w:w="1385" w:type="dxa"/>
          </w:tcPr>
          <w:p w14:paraId="79590296" w14:textId="77777777" w:rsidR="00A04E8F" w:rsidRPr="004F28C4" w:rsidRDefault="00A04E8F" w:rsidP="004F28C4">
            <w:pPr>
              <w:jc w:val="center"/>
              <w:rPr>
                <w:lang w:val="vi-VN"/>
              </w:rPr>
            </w:pPr>
            <w:r w:rsidRPr="004F28C4">
              <w:rPr>
                <w:lang w:val="vi-VN"/>
              </w:rPr>
              <w:t>Người dùng</w:t>
            </w:r>
          </w:p>
        </w:tc>
        <w:tc>
          <w:tcPr>
            <w:tcW w:w="850" w:type="dxa"/>
          </w:tcPr>
          <w:p w14:paraId="66C53DFC" w14:textId="77777777" w:rsidR="00A04E8F" w:rsidRPr="004F28C4" w:rsidRDefault="00A04E8F" w:rsidP="004F28C4">
            <w:pPr>
              <w:jc w:val="center"/>
              <w:rPr>
                <w:lang w:val="vi-VN"/>
              </w:rPr>
            </w:pPr>
            <w:r w:rsidRPr="004F28C4">
              <w:rPr>
                <w:lang w:val="vi-VN"/>
              </w:rPr>
              <w:t>Admin</w:t>
            </w:r>
          </w:p>
        </w:tc>
        <w:tc>
          <w:tcPr>
            <w:tcW w:w="1474" w:type="dxa"/>
          </w:tcPr>
          <w:p w14:paraId="37E7D260" w14:textId="77777777" w:rsidR="00A04E8F" w:rsidRPr="004F28C4" w:rsidRDefault="00A04E8F" w:rsidP="004F28C4">
            <w:pPr>
              <w:jc w:val="center"/>
              <w:rPr>
                <w:lang w:val="vi-VN"/>
              </w:rPr>
            </w:pPr>
            <w:r w:rsidRPr="004F28C4">
              <w:rPr>
                <w:lang w:val="vi-VN"/>
              </w:rPr>
              <w:t>Hệ thống/ AI</w:t>
            </w:r>
          </w:p>
        </w:tc>
      </w:tr>
      <w:tr w:rsidR="00A04E8F" w:rsidRPr="004F28C4" w14:paraId="3239841F" w14:textId="77777777" w:rsidTr="00A04E8F">
        <w:tc>
          <w:tcPr>
            <w:tcW w:w="1483" w:type="dxa"/>
          </w:tcPr>
          <w:p w14:paraId="3725961C" w14:textId="77777777" w:rsidR="00A04E8F" w:rsidRPr="004F28C4" w:rsidRDefault="00A04E8F" w:rsidP="00A04E8F">
            <w:pPr>
              <w:rPr>
                <w:lang w:val="vi-VN"/>
              </w:rPr>
            </w:pPr>
            <w:r w:rsidRPr="004F28C4">
              <w:rPr>
                <w:lang w:val="vi-VN"/>
              </w:rPr>
              <w:t>1.Chức năng quản lý tài khoản</w:t>
            </w:r>
          </w:p>
        </w:tc>
        <w:tc>
          <w:tcPr>
            <w:tcW w:w="2969" w:type="dxa"/>
          </w:tcPr>
          <w:p w14:paraId="37FC93FA" w14:textId="77777777" w:rsidR="00A04E8F" w:rsidRPr="004F28C4" w:rsidRDefault="00A04E8F" w:rsidP="00A04E8F">
            <w:pPr>
              <w:rPr>
                <w:lang w:val="vi-VN"/>
              </w:rPr>
            </w:pPr>
            <w:r w:rsidRPr="004F28C4">
              <w:rPr>
                <w:lang w:val="vi-VN"/>
              </w:rPr>
              <w:t>Đăng ký tài khoản mới</w:t>
            </w:r>
          </w:p>
        </w:tc>
        <w:tc>
          <w:tcPr>
            <w:tcW w:w="741" w:type="dxa"/>
          </w:tcPr>
          <w:p w14:paraId="6FC5B58F" w14:textId="77777777" w:rsidR="00A04E8F" w:rsidRPr="004F28C4" w:rsidRDefault="00C32816" w:rsidP="00A04E8F">
            <w:pPr>
              <w:rPr>
                <w:lang w:val="vi-VN"/>
              </w:rPr>
            </w:pPr>
            <w:r w:rsidRPr="004F28C4">
              <w:rPr>
                <w:rFonts w:ascii="MS Gothic" w:eastAsia="MS Gothic" w:hAnsi="MS Gothic" w:cs="MS Gothic" w:hint="eastAsia"/>
              </w:rPr>
              <w:t>✓</w:t>
            </w:r>
          </w:p>
        </w:tc>
        <w:tc>
          <w:tcPr>
            <w:tcW w:w="1385" w:type="dxa"/>
          </w:tcPr>
          <w:p w14:paraId="0ED323B1" w14:textId="77777777" w:rsidR="00A04E8F" w:rsidRPr="004F28C4" w:rsidRDefault="00A04E8F" w:rsidP="00A04E8F">
            <w:pPr>
              <w:rPr>
                <w:lang w:val="vi-VN"/>
              </w:rPr>
            </w:pPr>
          </w:p>
        </w:tc>
        <w:tc>
          <w:tcPr>
            <w:tcW w:w="850" w:type="dxa"/>
          </w:tcPr>
          <w:p w14:paraId="550CF0C7" w14:textId="77777777" w:rsidR="00A04E8F" w:rsidRPr="004F28C4" w:rsidRDefault="00A04E8F" w:rsidP="00A04E8F">
            <w:pPr>
              <w:rPr>
                <w:lang w:val="vi-VN"/>
              </w:rPr>
            </w:pPr>
          </w:p>
        </w:tc>
        <w:tc>
          <w:tcPr>
            <w:tcW w:w="1474" w:type="dxa"/>
          </w:tcPr>
          <w:p w14:paraId="6C7DD3F6" w14:textId="77777777" w:rsidR="00A04E8F" w:rsidRPr="004F28C4" w:rsidRDefault="00A04E8F" w:rsidP="00A04E8F">
            <w:pPr>
              <w:rPr>
                <w:lang w:val="vi-VN"/>
              </w:rPr>
            </w:pPr>
          </w:p>
        </w:tc>
      </w:tr>
      <w:tr w:rsidR="00A04E8F" w:rsidRPr="004F28C4" w14:paraId="1C47CE00" w14:textId="77777777" w:rsidTr="00A04E8F">
        <w:tc>
          <w:tcPr>
            <w:tcW w:w="1483" w:type="dxa"/>
          </w:tcPr>
          <w:p w14:paraId="638E678F" w14:textId="77777777" w:rsidR="00A04E8F" w:rsidRPr="004F28C4" w:rsidRDefault="00A04E8F" w:rsidP="00A04E8F">
            <w:pPr>
              <w:rPr>
                <w:lang w:val="vi-VN"/>
              </w:rPr>
            </w:pPr>
          </w:p>
        </w:tc>
        <w:tc>
          <w:tcPr>
            <w:tcW w:w="2969" w:type="dxa"/>
          </w:tcPr>
          <w:p w14:paraId="6927D208" w14:textId="77777777" w:rsidR="00A04E8F" w:rsidRPr="004F28C4" w:rsidRDefault="00A04E8F" w:rsidP="00A04E8F">
            <w:pPr>
              <w:rPr>
                <w:lang w:val="vi-VN"/>
              </w:rPr>
            </w:pPr>
            <w:r w:rsidRPr="004F28C4">
              <w:rPr>
                <w:lang w:val="vi-VN"/>
              </w:rPr>
              <w:t>Đăng nhập hệ thống</w:t>
            </w:r>
          </w:p>
        </w:tc>
        <w:tc>
          <w:tcPr>
            <w:tcW w:w="741" w:type="dxa"/>
          </w:tcPr>
          <w:p w14:paraId="37B16B20" w14:textId="77777777" w:rsidR="00A04E8F" w:rsidRPr="004F28C4" w:rsidRDefault="00C32816" w:rsidP="00A04E8F">
            <w:pPr>
              <w:rPr>
                <w:lang w:val="vi-VN"/>
              </w:rPr>
            </w:pPr>
            <w:r w:rsidRPr="004F28C4">
              <w:rPr>
                <w:rFonts w:ascii="MS Gothic" w:eastAsia="MS Gothic" w:hAnsi="MS Gothic" w:cs="MS Gothic" w:hint="eastAsia"/>
              </w:rPr>
              <w:t>✓</w:t>
            </w:r>
          </w:p>
        </w:tc>
        <w:tc>
          <w:tcPr>
            <w:tcW w:w="1385" w:type="dxa"/>
          </w:tcPr>
          <w:p w14:paraId="2C678BE2" w14:textId="77777777" w:rsidR="00A04E8F" w:rsidRPr="004F28C4" w:rsidRDefault="00A04E8F" w:rsidP="00A04E8F">
            <w:pPr>
              <w:rPr>
                <w:lang w:val="vi-VN"/>
              </w:rPr>
            </w:pPr>
          </w:p>
        </w:tc>
        <w:tc>
          <w:tcPr>
            <w:tcW w:w="850" w:type="dxa"/>
          </w:tcPr>
          <w:p w14:paraId="1B6E2E1A" w14:textId="77777777" w:rsidR="00A04E8F" w:rsidRPr="004F28C4" w:rsidRDefault="00C32816" w:rsidP="00A04E8F">
            <w:pPr>
              <w:rPr>
                <w:lang w:val="vi-VN"/>
              </w:rPr>
            </w:pPr>
            <w:r w:rsidRPr="004F28C4">
              <w:rPr>
                <w:rFonts w:ascii="MS Gothic" w:eastAsia="MS Gothic" w:hAnsi="MS Gothic" w:cs="MS Gothic" w:hint="eastAsia"/>
              </w:rPr>
              <w:t>✓</w:t>
            </w:r>
          </w:p>
        </w:tc>
        <w:tc>
          <w:tcPr>
            <w:tcW w:w="1474" w:type="dxa"/>
          </w:tcPr>
          <w:p w14:paraId="6CEB5C7B" w14:textId="77777777" w:rsidR="00A04E8F" w:rsidRPr="004F28C4" w:rsidRDefault="00A04E8F" w:rsidP="00A04E8F">
            <w:pPr>
              <w:rPr>
                <w:lang w:val="vi-VN"/>
              </w:rPr>
            </w:pPr>
          </w:p>
        </w:tc>
      </w:tr>
      <w:tr w:rsidR="00A04E8F" w:rsidRPr="004F28C4" w14:paraId="316DC069" w14:textId="77777777" w:rsidTr="00A04E8F">
        <w:tc>
          <w:tcPr>
            <w:tcW w:w="1483" w:type="dxa"/>
          </w:tcPr>
          <w:p w14:paraId="09B69E76" w14:textId="77777777" w:rsidR="00A04E8F" w:rsidRPr="004F28C4" w:rsidRDefault="00A04E8F" w:rsidP="00A04E8F">
            <w:pPr>
              <w:rPr>
                <w:lang w:val="vi-VN"/>
              </w:rPr>
            </w:pPr>
          </w:p>
        </w:tc>
        <w:tc>
          <w:tcPr>
            <w:tcW w:w="2969" w:type="dxa"/>
          </w:tcPr>
          <w:p w14:paraId="3DE9BAC8" w14:textId="77777777" w:rsidR="00A04E8F" w:rsidRPr="004F28C4" w:rsidRDefault="00A04E8F" w:rsidP="00A04E8F">
            <w:pPr>
              <w:rPr>
                <w:lang w:val="vi-VN"/>
              </w:rPr>
            </w:pPr>
            <w:r w:rsidRPr="004F28C4">
              <w:rPr>
                <w:lang w:val="vi-VN"/>
              </w:rPr>
              <w:t>Cập nhập hồ sơ cá nhân</w:t>
            </w:r>
          </w:p>
        </w:tc>
        <w:tc>
          <w:tcPr>
            <w:tcW w:w="741" w:type="dxa"/>
          </w:tcPr>
          <w:p w14:paraId="4AAF610C" w14:textId="77777777" w:rsidR="00A04E8F" w:rsidRPr="004F28C4" w:rsidRDefault="00A04E8F" w:rsidP="00A04E8F">
            <w:pPr>
              <w:rPr>
                <w:lang w:val="vi-VN"/>
              </w:rPr>
            </w:pPr>
          </w:p>
        </w:tc>
        <w:tc>
          <w:tcPr>
            <w:tcW w:w="1385" w:type="dxa"/>
          </w:tcPr>
          <w:p w14:paraId="452AF3C2" w14:textId="77777777" w:rsidR="00A04E8F" w:rsidRPr="004F28C4" w:rsidRDefault="00C32816" w:rsidP="00A04E8F">
            <w:pPr>
              <w:rPr>
                <w:lang w:val="vi-VN"/>
              </w:rPr>
            </w:pPr>
            <w:r w:rsidRPr="004F28C4">
              <w:rPr>
                <w:rFonts w:ascii="MS Gothic" w:eastAsia="MS Gothic" w:hAnsi="MS Gothic" w:cs="MS Gothic" w:hint="eastAsia"/>
              </w:rPr>
              <w:t>✓</w:t>
            </w:r>
          </w:p>
        </w:tc>
        <w:tc>
          <w:tcPr>
            <w:tcW w:w="850" w:type="dxa"/>
          </w:tcPr>
          <w:p w14:paraId="1BD6309F" w14:textId="77777777" w:rsidR="00A04E8F" w:rsidRPr="004F28C4" w:rsidRDefault="00A04E8F" w:rsidP="00A04E8F">
            <w:pPr>
              <w:rPr>
                <w:lang w:val="vi-VN"/>
              </w:rPr>
            </w:pPr>
          </w:p>
        </w:tc>
        <w:tc>
          <w:tcPr>
            <w:tcW w:w="1474" w:type="dxa"/>
          </w:tcPr>
          <w:p w14:paraId="031400C2" w14:textId="77777777" w:rsidR="00A04E8F" w:rsidRPr="004F28C4" w:rsidRDefault="00A04E8F" w:rsidP="00A04E8F">
            <w:pPr>
              <w:rPr>
                <w:lang w:val="vi-VN"/>
              </w:rPr>
            </w:pPr>
          </w:p>
        </w:tc>
      </w:tr>
      <w:tr w:rsidR="00A04E8F" w:rsidRPr="004F28C4" w14:paraId="7621F663" w14:textId="77777777" w:rsidTr="00A04E8F">
        <w:tc>
          <w:tcPr>
            <w:tcW w:w="1483" w:type="dxa"/>
          </w:tcPr>
          <w:p w14:paraId="5A7B3CE2" w14:textId="77777777" w:rsidR="00A04E8F" w:rsidRPr="004F28C4" w:rsidRDefault="00A04E8F" w:rsidP="00A04E8F">
            <w:pPr>
              <w:rPr>
                <w:lang w:val="vi-VN"/>
              </w:rPr>
            </w:pPr>
          </w:p>
        </w:tc>
        <w:tc>
          <w:tcPr>
            <w:tcW w:w="2969" w:type="dxa"/>
          </w:tcPr>
          <w:p w14:paraId="44DB988C" w14:textId="77777777" w:rsidR="00A04E8F" w:rsidRPr="004F28C4" w:rsidRDefault="00A04E8F" w:rsidP="00A04E8F">
            <w:pPr>
              <w:rPr>
                <w:lang w:val="vi-VN"/>
              </w:rPr>
            </w:pPr>
            <w:r w:rsidRPr="004F28C4">
              <w:rPr>
                <w:lang w:val="vi-VN"/>
              </w:rPr>
              <w:t>Đổi mật khẩu/ Quên mật khẩu</w:t>
            </w:r>
          </w:p>
        </w:tc>
        <w:tc>
          <w:tcPr>
            <w:tcW w:w="741" w:type="dxa"/>
          </w:tcPr>
          <w:p w14:paraId="377802A9" w14:textId="77777777" w:rsidR="00A04E8F" w:rsidRPr="004F28C4" w:rsidRDefault="00C32816" w:rsidP="00A04E8F">
            <w:pPr>
              <w:rPr>
                <w:lang w:val="vi-VN"/>
              </w:rPr>
            </w:pPr>
            <w:r w:rsidRPr="004F28C4">
              <w:rPr>
                <w:rFonts w:ascii="MS Gothic" w:eastAsia="MS Gothic" w:hAnsi="MS Gothic" w:cs="MS Gothic" w:hint="eastAsia"/>
              </w:rPr>
              <w:t>✓</w:t>
            </w:r>
          </w:p>
        </w:tc>
        <w:tc>
          <w:tcPr>
            <w:tcW w:w="1385" w:type="dxa"/>
          </w:tcPr>
          <w:p w14:paraId="120AD208" w14:textId="77777777" w:rsidR="00A04E8F" w:rsidRPr="004F28C4" w:rsidRDefault="00C32816" w:rsidP="00A04E8F">
            <w:pPr>
              <w:rPr>
                <w:lang w:val="vi-VN"/>
              </w:rPr>
            </w:pPr>
            <w:r w:rsidRPr="004F28C4">
              <w:rPr>
                <w:rFonts w:ascii="MS Gothic" w:eastAsia="MS Gothic" w:hAnsi="MS Gothic" w:cs="MS Gothic" w:hint="eastAsia"/>
              </w:rPr>
              <w:t>✓</w:t>
            </w:r>
          </w:p>
        </w:tc>
        <w:tc>
          <w:tcPr>
            <w:tcW w:w="850" w:type="dxa"/>
          </w:tcPr>
          <w:p w14:paraId="44283F11" w14:textId="77777777" w:rsidR="00A04E8F" w:rsidRPr="004F28C4" w:rsidRDefault="00A04E8F" w:rsidP="00A04E8F">
            <w:pPr>
              <w:rPr>
                <w:lang w:val="vi-VN"/>
              </w:rPr>
            </w:pPr>
          </w:p>
        </w:tc>
        <w:tc>
          <w:tcPr>
            <w:tcW w:w="1474" w:type="dxa"/>
          </w:tcPr>
          <w:p w14:paraId="570857ED" w14:textId="77777777" w:rsidR="00A04E8F" w:rsidRPr="004F28C4" w:rsidRDefault="00A04E8F" w:rsidP="00A04E8F">
            <w:pPr>
              <w:rPr>
                <w:lang w:val="vi-VN"/>
              </w:rPr>
            </w:pPr>
          </w:p>
        </w:tc>
      </w:tr>
      <w:tr w:rsidR="00A04E8F" w:rsidRPr="004F28C4" w14:paraId="7D1511DA" w14:textId="77777777" w:rsidTr="00A04E8F">
        <w:tc>
          <w:tcPr>
            <w:tcW w:w="1483" w:type="dxa"/>
          </w:tcPr>
          <w:p w14:paraId="0FF62542" w14:textId="77777777" w:rsidR="00A04E8F" w:rsidRPr="004F28C4" w:rsidRDefault="00A04E8F" w:rsidP="00A04E8F">
            <w:pPr>
              <w:rPr>
                <w:lang w:val="vi-VN"/>
              </w:rPr>
            </w:pPr>
            <w:r w:rsidRPr="004F28C4">
              <w:rPr>
                <w:lang w:val="vi-VN"/>
              </w:rPr>
              <w:t>2.Tương tác nội dung</w:t>
            </w:r>
          </w:p>
        </w:tc>
        <w:tc>
          <w:tcPr>
            <w:tcW w:w="2969" w:type="dxa"/>
          </w:tcPr>
          <w:p w14:paraId="71002107" w14:textId="77777777" w:rsidR="00A04E8F" w:rsidRPr="004F28C4" w:rsidRDefault="00A04E8F" w:rsidP="00A04E8F">
            <w:pPr>
              <w:rPr>
                <w:lang w:val="vi-VN"/>
              </w:rPr>
            </w:pPr>
            <w:r w:rsidRPr="004F28C4">
              <w:rPr>
                <w:lang w:val="vi-VN"/>
              </w:rPr>
              <w:t>Đăng bài viết (Ảnh/Video + Caption)</w:t>
            </w:r>
          </w:p>
        </w:tc>
        <w:tc>
          <w:tcPr>
            <w:tcW w:w="741" w:type="dxa"/>
          </w:tcPr>
          <w:p w14:paraId="2CFFF165" w14:textId="77777777" w:rsidR="00A04E8F" w:rsidRPr="004F28C4" w:rsidRDefault="00A04E8F" w:rsidP="00A04E8F">
            <w:pPr>
              <w:rPr>
                <w:lang w:val="vi-VN"/>
              </w:rPr>
            </w:pPr>
          </w:p>
        </w:tc>
        <w:tc>
          <w:tcPr>
            <w:tcW w:w="1385" w:type="dxa"/>
          </w:tcPr>
          <w:p w14:paraId="71DC803D" w14:textId="77777777" w:rsidR="00A04E8F" w:rsidRPr="004F28C4" w:rsidRDefault="00C32816" w:rsidP="00A04E8F">
            <w:pPr>
              <w:rPr>
                <w:lang w:val="vi-VN"/>
              </w:rPr>
            </w:pPr>
            <w:r w:rsidRPr="004F28C4">
              <w:rPr>
                <w:rFonts w:ascii="MS Gothic" w:eastAsia="MS Gothic" w:hAnsi="MS Gothic" w:cs="MS Gothic" w:hint="eastAsia"/>
              </w:rPr>
              <w:t>✓</w:t>
            </w:r>
          </w:p>
        </w:tc>
        <w:tc>
          <w:tcPr>
            <w:tcW w:w="850" w:type="dxa"/>
          </w:tcPr>
          <w:p w14:paraId="3330881E" w14:textId="77777777" w:rsidR="00A04E8F" w:rsidRPr="004F28C4" w:rsidRDefault="00A04E8F" w:rsidP="00A04E8F">
            <w:pPr>
              <w:rPr>
                <w:lang w:val="vi-VN"/>
              </w:rPr>
            </w:pPr>
          </w:p>
        </w:tc>
        <w:tc>
          <w:tcPr>
            <w:tcW w:w="1474" w:type="dxa"/>
          </w:tcPr>
          <w:p w14:paraId="67E2A65C" w14:textId="77777777" w:rsidR="00A04E8F" w:rsidRPr="004F28C4" w:rsidRDefault="00A04E8F" w:rsidP="00A04E8F">
            <w:pPr>
              <w:rPr>
                <w:lang w:val="vi-VN"/>
              </w:rPr>
            </w:pPr>
          </w:p>
        </w:tc>
      </w:tr>
      <w:tr w:rsidR="00A04E8F" w:rsidRPr="004F28C4" w14:paraId="43AA7D1A" w14:textId="77777777" w:rsidTr="00A04E8F">
        <w:tc>
          <w:tcPr>
            <w:tcW w:w="1483" w:type="dxa"/>
          </w:tcPr>
          <w:p w14:paraId="2C5AD0C2" w14:textId="77777777" w:rsidR="00A04E8F" w:rsidRPr="004F28C4" w:rsidRDefault="00A04E8F" w:rsidP="00A04E8F">
            <w:pPr>
              <w:rPr>
                <w:lang w:val="vi-VN"/>
              </w:rPr>
            </w:pPr>
          </w:p>
        </w:tc>
        <w:tc>
          <w:tcPr>
            <w:tcW w:w="2969" w:type="dxa"/>
          </w:tcPr>
          <w:p w14:paraId="33075FFE" w14:textId="77777777" w:rsidR="00A04E8F" w:rsidRPr="004F28C4" w:rsidRDefault="00A04E8F" w:rsidP="00A04E8F">
            <w:pPr>
              <w:rPr>
                <w:lang w:val="vi-VN"/>
              </w:rPr>
            </w:pPr>
            <w:r w:rsidRPr="004F28C4">
              <w:rPr>
                <w:lang w:val="vi-VN"/>
              </w:rPr>
              <w:t>Chỉnh sửa / Xóa bài viết cá nhân</w:t>
            </w:r>
          </w:p>
        </w:tc>
        <w:tc>
          <w:tcPr>
            <w:tcW w:w="741" w:type="dxa"/>
          </w:tcPr>
          <w:p w14:paraId="3CFA71FC" w14:textId="77777777" w:rsidR="00A04E8F" w:rsidRPr="004F28C4" w:rsidRDefault="00A04E8F" w:rsidP="00A04E8F">
            <w:pPr>
              <w:rPr>
                <w:lang w:val="vi-VN"/>
              </w:rPr>
            </w:pPr>
          </w:p>
        </w:tc>
        <w:tc>
          <w:tcPr>
            <w:tcW w:w="1385" w:type="dxa"/>
          </w:tcPr>
          <w:p w14:paraId="6EF39ACC" w14:textId="77777777" w:rsidR="00A04E8F" w:rsidRPr="004F28C4" w:rsidRDefault="00C32816" w:rsidP="00A04E8F">
            <w:pPr>
              <w:rPr>
                <w:lang w:val="vi-VN"/>
              </w:rPr>
            </w:pPr>
            <w:r w:rsidRPr="004F28C4">
              <w:rPr>
                <w:rFonts w:ascii="MS Gothic" w:eastAsia="MS Gothic" w:hAnsi="MS Gothic" w:cs="MS Gothic" w:hint="eastAsia"/>
              </w:rPr>
              <w:t>✓</w:t>
            </w:r>
          </w:p>
        </w:tc>
        <w:tc>
          <w:tcPr>
            <w:tcW w:w="850" w:type="dxa"/>
          </w:tcPr>
          <w:p w14:paraId="1286848A" w14:textId="77777777" w:rsidR="00A04E8F" w:rsidRPr="004F28C4" w:rsidRDefault="00A04E8F" w:rsidP="00A04E8F">
            <w:pPr>
              <w:rPr>
                <w:lang w:val="vi-VN"/>
              </w:rPr>
            </w:pPr>
          </w:p>
        </w:tc>
        <w:tc>
          <w:tcPr>
            <w:tcW w:w="1474" w:type="dxa"/>
          </w:tcPr>
          <w:p w14:paraId="4D97627F" w14:textId="77777777" w:rsidR="00A04E8F" w:rsidRPr="004F28C4" w:rsidRDefault="00A04E8F" w:rsidP="00A04E8F">
            <w:pPr>
              <w:rPr>
                <w:lang w:val="vi-VN"/>
              </w:rPr>
            </w:pPr>
          </w:p>
        </w:tc>
      </w:tr>
      <w:tr w:rsidR="00A04E8F" w:rsidRPr="004F28C4" w14:paraId="4CA6748B" w14:textId="77777777" w:rsidTr="00A04E8F">
        <w:tc>
          <w:tcPr>
            <w:tcW w:w="1483" w:type="dxa"/>
          </w:tcPr>
          <w:p w14:paraId="7E8E158C" w14:textId="77777777" w:rsidR="00A04E8F" w:rsidRPr="004F28C4" w:rsidRDefault="00A04E8F" w:rsidP="00A04E8F">
            <w:pPr>
              <w:rPr>
                <w:lang w:val="vi-VN"/>
              </w:rPr>
            </w:pPr>
          </w:p>
        </w:tc>
        <w:tc>
          <w:tcPr>
            <w:tcW w:w="2969" w:type="dxa"/>
          </w:tcPr>
          <w:p w14:paraId="2BDDAA86" w14:textId="77777777" w:rsidR="00A04E8F" w:rsidRPr="004F28C4" w:rsidRDefault="00A04E8F" w:rsidP="00A04E8F">
            <w:pPr>
              <w:rPr>
                <w:lang w:val="vi-VN"/>
              </w:rPr>
            </w:pPr>
            <w:r w:rsidRPr="004F28C4">
              <w:rPr>
                <w:lang w:val="vi-VN"/>
              </w:rPr>
              <w:t>Xem Bảng tin</w:t>
            </w:r>
          </w:p>
        </w:tc>
        <w:tc>
          <w:tcPr>
            <w:tcW w:w="741" w:type="dxa"/>
          </w:tcPr>
          <w:p w14:paraId="71E3AA86" w14:textId="77777777" w:rsidR="00A04E8F" w:rsidRPr="004F28C4" w:rsidRDefault="00A04E8F" w:rsidP="00A04E8F">
            <w:pPr>
              <w:rPr>
                <w:lang w:val="vi-VN"/>
              </w:rPr>
            </w:pPr>
          </w:p>
        </w:tc>
        <w:tc>
          <w:tcPr>
            <w:tcW w:w="1385" w:type="dxa"/>
          </w:tcPr>
          <w:p w14:paraId="4611BA56" w14:textId="77777777" w:rsidR="00A04E8F" w:rsidRPr="004F28C4" w:rsidRDefault="00C32816" w:rsidP="00A04E8F">
            <w:pPr>
              <w:rPr>
                <w:lang w:val="vi-VN"/>
              </w:rPr>
            </w:pPr>
            <w:r w:rsidRPr="004F28C4">
              <w:rPr>
                <w:rFonts w:ascii="MS Gothic" w:eastAsia="MS Gothic" w:hAnsi="MS Gothic" w:cs="MS Gothic" w:hint="eastAsia"/>
              </w:rPr>
              <w:t>✓</w:t>
            </w:r>
          </w:p>
        </w:tc>
        <w:tc>
          <w:tcPr>
            <w:tcW w:w="850" w:type="dxa"/>
          </w:tcPr>
          <w:p w14:paraId="31263F33" w14:textId="77777777" w:rsidR="00A04E8F" w:rsidRPr="004F28C4" w:rsidRDefault="00A04E8F" w:rsidP="00A04E8F">
            <w:pPr>
              <w:rPr>
                <w:lang w:val="vi-VN"/>
              </w:rPr>
            </w:pPr>
          </w:p>
        </w:tc>
        <w:tc>
          <w:tcPr>
            <w:tcW w:w="1474" w:type="dxa"/>
          </w:tcPr>
          <w:p w14:paraId="235345B8" w14:textId="77777777" w:rsidR="00A04E8F" w:rsidRPr="004F28C4" w:rsidRDefault="00A04E8F" w:rsidP="00A04E8F">
            <w:pPr>
              <w:rPr>
                <w:lang w:val="vi-VN"/>
              </w:rPr>
            </w:pPr>
          </w:p>
        </w:tc>
      </w:tr>
      <w:tr w:rsidR="00A04E8F" w:rsidRPr="004F28C4" w14:paraId="1D691538" w14:textId="77777777" w:rsidTr="00A04E8F">
        <w:tc>
          <w:tcPr>
            <w:tcW w:w="1483" w:type="dxa"/>
          </w:tcPr>
          <w:p w14:paraId="28D1C407" w14:textId="77777777" w:rsidR="00A04E8F" w:rsidRPr="004F28C4" w:rsidRDefault="00A04E8F" w:rsidP="00A04E8F">
            <w:pPr>
              <w:rPr>
                <w:lang w:val="vi-VN"/>
              </w:rPr>
            </w:pPr>
          </w:p>
        </w:tc>
        <w:tc>
          <w:tcPr>
            <w:tcW w:w="2969" w:type="dxa"/>
          </w:tcPr>
          <w:p w14:paraId="1259F79E" w14:textId="77777777" w:rsidR="00A04E8F" w:rsidRPr="004F28C4" w:rsidRDefault="00A04E8F" w:rsidP="00A04E8F">
            <w:pPr>
              <w:rPr>
                <w:lang w:val="vi-VN"/>
              </w:rPr>
            </w:pPr>
            <w:r w:rsidRPr="004F28C4">
              <w:rPr>
                <w:lang w:val="vi-VN"/>
              </w:rPr>
              <w:t>Thích / Bỏ thích bài viết</w:t>
            </w:r>
          </w:p>
        </w:tc>
        <w:tc>
          <w:tcPr>
            <w:tcW w:w="741" w:type="dxa"/>
          </w:tcPr>
          <w:p w14:paraId="207D2F48" w14:textId="77777777" w:rsidR="00A04E8F" w:rsidRPr="004F28C4" w:rsidRDefault="00A04E8F" w:rsidP="00A04E8F">
            <w:pPr>
              <w:rPr>
                <w:lang w:val="vi-VN"/>
              </w:rPr>
            </w:pPr>
          </w:p>
        </w:tc>
        <w:tc>
          <w:tcPr>
            <w:tcW w:w="1385" w:type="dxa"/>
          </w:tcPr>
          <w:p w14:paraId="7D8BB08C" w14:textId="77777777" w:rsidR="00A04E8F" w:rsidRPr="004F28C4" w:rsidRDefault="00C32816" w:rsidP="00A04E8F">
            <w:pPr>
              <w:rPr>
                <w:lang w:val="vi-VN"/>
              </w:rPr>
            </w:pPr>
            <w:r w:rsidRPr="004F28C4">
              <w:rPr>
                <w:rFonts w:ascii="MS Gothic" w:eastAsia="MS Gothic" w:hAnsi="MS Gothic" w:cs="MS Gothic" w:hint="eastAsia"/>
              </w:rPr>
              <w:t>✓</w:t>
            </w:r>
          </w:p>
        </w:tc>
        <w:tc>
          <w:tcPr>
            <w:tcW w:w="850" w:type="dxa"/>
          </w:tcPr>
          <w:p w14:paraId="7300F16E" w14:textId="77777777" w:rsidR="00A04E8F" w:rsidRPr="004F28C4" w:rsidRDefault="00A04E8F" w:rsidP="00A04E8F">
            <w:pPr>
              <w:rPr>
                <w:lang w:val="vi-VN"/>
              </w:rPr>
            </w:pPr>
          </w:p>
        </w:tc>
        <w:tc>
          <w:tcPr>
            <w:tcW w:w="1474" w:type="dxa"/>
          </w:tcPr>
          <w:p w14:paraId="063AEB7F" w14:textId="77777777" w:rsidR="00A04E8F" w:rsidRPr="004F28C4" w:rsidRDefault="00A04E8F" w:rsidP="00A04E8F">
            <w:pPr>
              <w:rPr>
                <w:lang w:val="vi-VN"/>
              </w:rPr>
            </w:pPr>
          </w:p>
        </w:tc>
      </w:tr>
      <w:tr w:rsidR="00A04E8F" w:rsidRPr="004F28C4" w14:paraId="09DD2CD3" w14:textId="77777777" w:rsidTr="00A04E8F">
        <w:tc>
          <w:tcPr>
            <w:tcW w:w="1483" w:type="dxa"/>
          </w:tcPr>
          <w:p w14:paraId="635FD404" w14:textId="77777777" w:rsidR="00A04E8F" w:rsidRPr="004F28C4" w:rsidRDefault="00A04E8F" w:rsidP="00A04E8F">
            <w:pPr>
              <w:rPr>
                <w:lang w:val="vi-VN"/>
              </w:rPr>
            </w:pPr>
          </w:p>
        </w:tc>
        <w:tc>
          <w:tcPr>
            <w:tcW w:w="2969" w:type="dxa"/>
          </w:tcPr>
          <w:p w14:paraId="6E559303" w14:textId="77777777" w:rsidR="00A04E8F" w:rsidRPr="004F28C4" w:rsidRDefault="00A04E8F" w:rsidP="00A04E8F">
            <w:pPr>
              <w:rPr>
                <w:lang w:val="vi-VN"/>
              </w:rPr>
            </w:pPr>
            <w:r w:rsidRPr="004F28C4">
              <w:rPr>
                <w:lang w:val="vi-VN"/>
              </w:rPr>
              <w:t>Viết bình luận / Xóa bình luận</w:t>
            </w:r>
          </w:p>
        </w:tc>
        <w:tc>
          <w:tcPr>
            <w:tcW w:w="741" w:type="dxa"/>
          </w:tcPr>
          <w:p w14:paraId="63F5DA11" w14:textId="77777777" w:rsidR="00A04E8F" w:rsidRPr="004F28C4" w:rsidRDefault="00A04E8F" w:rsidP="00A04E8F">
            <w:pPr>
              <w:rPr>
                <w:lang w:val="vi-VN"/>
              </w:rPr>
            </w:pPr>
          </w:p>
        </w:tc>
        <w:tc>
          <w:tcPr>
            <w:tcW w:w="1385" w:type="dxa"/>
          </w:tcPr>
          <w:p w14:paraId="69BBA14E" w14:textId="77777777" w:rsidR="00A04E8F" w:rsidRPr="004F28C4" w:rsidRDefault="00C32816" w:rsidP="00A04E8F">
            <w:pPr>
              <w:rPr>
                <w:lang w:val="vi-VN"/>
              </w:rPr>
            </w:pPr>
            <w:r w:rsidRPr="004F28C4">
              <w:rPr>
                <w:rFonts w:ascii="MS Gothic" w:eastAsia="MS Gothic" w:hAnsi="MS Gothic" w:cs="MS Gothic" w:hint="eastAsia"/>
              </w:rPr>
              <w:t>✓</w:t>
            </w:r>
          </w:p>
        </w:tc>
        <w:tc>
          <w:tcPr>
            <w:tcW w:w="850" w:type="dxa"/>
          </w:tcPr>
          <w:p w14:paraId="5E281316" w14:textId="77777777" w:rsidR="00A04E8F" w:rsidRPr="004F28C4" w:rsidRDefault="00A04E8F" w:rsidP="00A04E8F">
            <w:pPr>
              <w:rPr>
                <w:lang w:val="vi-VN"/>
              </w:rPr>
            </w:pPr>
          </w:p>
        </w:tc>
        <w:tc>
          <w:tcPr>
            <w:tcW w:w="1474" w:type="dxa"/>
          </w:tcPr>
          <w:p w14:paraId="42712675" w14:textId="77777777" w:rsidR="00A04E8F" w:rsidRPr="004F28C4" w:rsidRDefault="00A04E8F" w:rsidP="00A04E8F">
            <w:pPr>
              <w:rPr>
                <w:lang w:val="vi-VN"/>
              </w:rPr>
            </w:pPr>
          </w:p>
        </w:tc>
      </w:tr>
      <w:tr w:rsidR="00A04E8F" w:rsidRPr="004F28C4" w14:paraId="6A6BDD70" w14:textId="77777777" w:rsidTr="00A04E8F">
        <w:tc>
          <w:tcPr>
            <w:tcW w:w="1483" w:type="dxa"/>
          </w:tcPr>
          <w:p w14:paraId="050D57B9" w14:textId="77777777" w:rsidR="00A04E8F" w:rsidRPr="004F28C4" w:rsidRDefault="00A04E8F" w:rsidP="00A04E8F">
            <w:pPr>
              <w:rPr>
                <w:lang w:val="vi-VN"/>
              </w:rPr>
            </w:pPr>
          </w:p>
        </w:tc>
        <w:tc>
          <w:tcPr>
            <w:tcW w:w="2969" w:type="dxa"/>
          </w:tcPr>
          <w:p w14:paraId="6BEB091B" w14:textId="77777777" w:rsidR="00A04E8F" w:rsidRPr="004F28C4" w:rsidRDefault="00A04E8F" w:rsidP="00A04E8F">
            <w:pPr>
              <w:rPr>
                <w:lang w:val="vi-VN"/>
              </w:rPr>
            </w:pPr>
            <w:r w:rsidRPr="004F28C4">
              <w:rPr>
                <w:lang w:val="vi-VN"/>
              </w:rPr>
              <w:t>Lưu bài viết</w:t>
            </w:r>
          </w:p>
        </w:tc>
        <w:tc>
          <w:tcPr>
            <w:tcW w:w="741" w:type="dxa"/>
          </w:tcPr>
          <w:p w14:paraId="32C933CA" w14:textId="77777777" w:rsidR="00A04E8F" w:rsidRPr="004F28C4" w:rsidRDefault="00A04E8F" w:rsidP="00A04E8F">
            <w:pPr>
              <w:rPr>
                <w:lang w:val="vi-VN"/>
              </w:rPr>
            </w:pPr>
          </w:p>
        </w:tc>
        <w:tc>
          <w:tcPr>
            <w:tcW w:w="1385" w:type="dxa"/>
          </w:tcPr>
          <w:p w14:paraId="6BD4A445" w14:textId="77777777" w:rsidR="00A04E8F" w:rsidRPr="004F28C4" w:rsidRDefault="00C32816" w:rsidP="00A04E8F">
            <w:pPr>
              <w:rPr>
                <w:lang w:val="vi-VN"/>
              </w:rPr>
            </w:pPr>
            <w:r w:rsidRPr="004F28C4">
              <w:rPr>
                <w:rFonts w:ascii="MS Gothic" w:eastAsia="MS Gothic" w:hAnsi="MS Gothic" w:cs="MS Gothic" w:hint="eastAsia"/>
              </w:rPr>
              <w:t>✓</w:t>
            </w:r>
          </w:p>
        </w:tc>
        <w:tc>
          <w:tcPr>
            <w:tcW w:w="850" w:type="dxa"/>
          </w:tcPr>
          <w:p w14:paraId="57AEEDBD" w14:textId="77777777" w:rsidR="00A04E8F" w:rsidRPr="004F28C4" w:rsidRDefault="00A04E8F" w:rsidP="00A04E8F">
            <w:pPr>
              <w:rPr>
                <w:lang w:val="vi-VN"/>
              </w:rPr>
            </w:pPr>
          </w:p>
        </w:tc>
        <w:tc>
          <w:tcPr>
            <w:tcW w:w="1474" w:type="dxa"/>
          </w:tcPr>
          <w:p w14:paraId="6CE36378" w14:textId="77777777" w:rsidR="00A04E8F" w:rsidRPr="004F28C4" w:rsidRDefault="00A04E8F" w:rsidP="00A04E8F">
            <w:pPr>
              <w:rPr>
                <w:lang w:val="vi-VN"/>
              </w:rPr>
            </w:pPr>
          </w:p>
        </w:tc>
      </w:tr>
      <w:tr w:rsidR="00A04E8F" w:rsidRPr="004F28C4" w14:paraId="5FBA59A4" w14:textId="77777777" w:rsidTr="00A04E8F">
        <w:tc>
          <w:tcPr>
            <w:tcW w:w="1483" w:type="dxa"/>
          </w:tcPr>
          <w:p w14:paraId="471B12CA" w14:textId="77777777" w:rsidR="00A04E8F" w:rsidRPr="004F28C4" w:rsidRDefault="00A04E8F" w:rsidP="00A04E8F">
            <w:pPr>
              <w:rPr>
                <w:lang w:val="vi-VN"/>
              </w:rPr>
            </w:pPr>
          </w:p>
        </w:tc>
        <w:tc>
          <w:tcPr>
            <w:tcW w:w="2969" w:type="dxa"/>
          </w:tcPr>
          <w:p w14:paraId="74ACA7F2" w14:textId="77777777" w:rsidR="00A04E8F" w:rsidRPr="004F28C4" w:rsidRDefault="00A04E8F" w:rsidP="00A04E8F">
            <w:pPr>
              <w:rPr>
                <w:lang w:val="vi-VN"/>
              </w:rPr>
            </w:pPr>
            <w:r w:rsidRPr="004F28C4">
              <w:rPr>
                <w:lang w:val="vi-VN"/>
              </w:rPr>
              <w:t>Chia sẻ bài viết (Share)</w:t>
            </w:r>
          </w:p>
        </w:tc>
        <w:tc>
          <w:tcPr>
            <w:tcW w:w="741" w:type="dxa"/>
          </w:tcPr>
          <w:p w14:paraId="1EB3E394" w14:textId="77777777" w:rsidR="00A04E8F" w:rsidRPr="004F28C4" w:rsidRDefault="00A04E8F" w:rsidP="00A04E8F">
            <w:pPr>
              <w:rPr>
                <w:lang w:val="vi-VN"/>
              </w:rPr>
            </w:pPr>
          </w:p>
        </w:tc>
        <w:tc>
          <w:tcPr>
            <w:tcW w:w="1385" w:type="dxa"/>
          </w:tcPr>
          <w:p w14:paraId="762E778F" w14:textId="77777777" w:rsidR="00A04E8F" w:rsidRPr="004F28C4" w:rsidRDefault="00C32816" w:rsidP="00A04E8F">
            <w:pPr>
              <w:rPr>
                <w:lang w:val="vi-VN"/>
              </w:rPr>
            </w:pPr>
            <w:r w:rsidRPr="004F28C4">
              <w:rPr>
                <w:rFonts w:ascii="MS Gothic" w:eastAsia="MS Gothic" w:hAnsi="MS Gothic" w:cs="MS Gothic" w:hint="eastAsia"/>
              </w:rPr>
              <w:t>✓</w:t>
            </w:r>
          </w:p>
        </w:tc>
        <w:tc>
          <w:tcPr>
            <w:tcW w:w="850" w:type="dxa"/>
          </w:tcPr>
          <w:p w14:paraId="6FAD9E22" w14:textId="77777777" w:rsidR="00A04E8F" w:rsidRPr="004F28C4" w:rsidRDefault="00A04E8F" w:rsidP="00A04E8F">
            <w:pPr>
              <w:rPr>
                <w:lang w:val="vi-VN"/>
              </w:rPr>
            </w:pPr>
          </w:p>
        </w:tc>
        <w:tc>
          <w:tcPr>
            <w:tcW w:w="1474" w:type="dxa"/>
          </w:tcPr>
          <w:p w14:paraId="729881D9" w14:textId="77777777" w:rsidR="00A04E8F" w:rsidRPr="004F28C4" w:rsidRDefault="00A04E8F" w:rsidP="00A04E8F">
            <w:pPr>
              <w:rPr>
                <w:lang w:val="vi-VN"/>
              </w:rPr>
            </w:pPr>
          </w:p>
        </w:tc>
      </w:tr>
      <w:tr w:rsidR="00A04E8F" w:rsidRPr="004F28C4" w14:paraId="5236F7C8" w14:textId="77777777" w:rsidTr="00A04E8F">
        <w:tc>
          <w:tcPr>
            <w:tcW w:w="1483" w:type="dxa"/>
          </w:tcPr>
          <w:p w14:paraId="0B0DD381" w14:textId="77777777" w:rsidR="00A04E8F" w:rsidRPr="004F28C4" w:rsidRDefault="00A04E8F" w:rsidP="00A04E8F">
            <w:pPr>
              <w:rPr>
                <w:lang w:val="vi-VN"/>
              </w:rPr>
            </w:pPr>
          </w:p>
        </w:tc>
        <w:tc>
          <w:tcPr>
            <w:tcW w:w="2969" w:type="dxa"/>
          </w:tcPr>
          <w:p w14:paraId="2C77B70F" w14:textId="77777777" w:rsidR="00A04E8F" w:rsidRPr="004F28C4" w:rsidRDefault="00A04E8F" w:rsidP="00A04E8F">
            <w:pPr>
              <w:rPr>
                <w:lang w:val="vi-VN"/>
              </w:rPr>
            </w:pPr>
            <w:r w:rsidRPr="004F28C4">
              <w:rPr>
                <w:lang w:val="vi-VN"/>
              </w:rPr>
              <w:t>Gắn thẻ người dùng (@mention) vào bài viết</w:t>
            </w:r>
          </w:p>
        </w:tc>
        <w:tc>
          <w:tcPr>
            <w:tcW w:w="741" w:type="dxa"/>
          </w:tcPr>
          <w:p w14:paraId="07B680F6" w14:textId="77777777" w:rsidR="00A04E8F" w:rsidRPr="004F28C4" w:rsidRDefault="00A04E8F" w:rsidP="00A04E8F">
            <w:pPr>
              <w:rPr>
                <w:lang w:val="vi-VN"/>
              </w:rPr>
            </w:pPr>
          </w:p>
        </w:tc>
        <w:tc>
          <w:tcPr>
            <w:tcW w:w="1385" w:type="dxa"/>
          </w:tcPr>
          <w:p w14:paraId="7F7E0DEB" w14:textId="77777777" w:rsidR="00A04E8F" w:rsidRPr="004F28C4" w:rsidRDefault="00C32816" w:rsidP="00A04E8F">
            <w:pPr>
              <w:rPr>
                <w:lang w:val="vi-VN"/>
              </w:rPr>
            </w:pPr>
            <w:r w:rsidRPr="004F28C4">
              <w:rPr>
                <w:rFonts w:ascii="MS Gothic" w:eastAsia="MS Gothic" w:hAnsi="MS Gothic" w:cs="MS Gothic" w:hint="eastAsia"/>
              </w:rPr>
              <w:t>✓</w:t>
            </w:r>
          </w:p>
        </w:tc>
        <w:tc>
          <w:tcPr>
            <w:tcW w:w="850" w:type="dxa"/>
          </w:tcPr>
          <w:p w14:paraId="21E8E530" w14:textId="77777777" w:rsidR="00A04E8F" w:rsidRPr="004F28C4" w:rsidRDefault="00A04E8F" w:rsidP="00A04E8F">
            <w:pPr>
              <w:rPr>
                <w:lang w:val="vi-VN"/>
              </w:rPr>
            </w:pPr>
          </w:p>
        </w:tc>
        <w:tc>
          <w:tcPr>
            <w:tcW w:w="1474" w:type="dxa"/>
          </w:tcPr>
          <w:p w14:paraId="7EAD1CCE" w14:textId="77777777" w:rsidR="00A04E8F" w:rsidRPr="004F28C4" w:rsidRDefault="00A04E8F" w:rsidP="00A04E8F">
            <w:pPr>
              <w:rPr>
                <w:lang w:val="vi-VN"/>
              </w:rPr>
            </w:pPr>
          </w:p>
        </w:tc>
      </w:tr>
      <w:tr w:rsidR="00A04E8F" w:rsidRPr="004F28C4" w14:paraId="4F49124C" w14:textId="77777777" w:rsidTr="00A04E8F">
        <w:tc>
          <w:tcPr>
            <w:tcW w:w="1483" w:type="dxa"/>
          </w:tcPr>
          <w:p w14:paraId="21CC91B2" w14:textId="77777777" w:rsidR="00A04E8F" w:rsidRPr="004F28C4" w:rsidRDefault="00A04E8F" w:rsidP="00A04E8F">
            <w:pPr>
              <w:rPr>
                <w:lang w:val="vi-VN"/>
              </w:rPr>
            </w:pPr>
          </w:p>
        </w:tc>
        <w:tc>
          <w:tcPr>
            <w:tcW w:w="2969" w:type="dxa"/>
          </w:tcPr>
          <w:p w14:paraId="3FFE0B91" w14:textId="77777777" w:rsidR="00A04E8F" w:rsidRPr="004F28C4" w:rsidRDefault="00A04E8F" w:rsidP="00A04E8F">
            <w:pPr>
              <w:rPr>
                <w:lang w:val="vi-VN"/>
              </w:rPr>
            </w:pPr>
            <w:r w:rsidRPr="004F28C4">
              <w:rPr>
                <w:lang w:val="vi-VN"/>
              </w:rPr>
              <w:t>Gắn thẻ / Tìm kiếm theo Hashtag</w:t>
            </w:r>
          </w:p>
        </w:tc>
        <w:tc>
          <w:tcPr>
            <w:tcW w:w="741" w:type="dxa"/>
          </w:tcPr>
          <w:p w14:paraId="100E9278" w14:textId="77777777" w:rsidR="00A04E8F" w:rsidRPr="004F28C4" w:rsidRDefault="00A04E8F" w:rsidP="00A04E8F">
            <w:pPr>
              <w:rPr>
                <w:lang w:val="vi-VN"/>
              </w:rPr>
            </w:pPr>
          </w:p>
        </w:tc>
        <w:tc>
          <w:tcPr>
            <w:tcW w:w="1385" w:type="dxa"/>
          </w:tcPr>
          <w:p w14:paraId="1A15C270" w14:textId="77777777" w:rsidR="00A04E8F" w:rsidRPr="004F28C4" w:rsidRDefault="00C32816" w:rsidP="00A04E8F">
            <w:pPr>
              <w:rPr>
                <w:lang w:val="vi-VN"/>
              </w:rPr>
            </w:pPr>
            <w:r w:rsidRPr="004F28C4">
              <w:rPr>
                <w:rFonts w:ascii="MS Gothic" w:eastAsia="MS Gothic" w:hAnsi="MS Gothic" w:cs="MS Gothic" w:hint="eastAsia"/>
              </w:rPr>
              <w:t>✓</w:t>
            </w:r>
          </w:p>
        </w:tc>
        <w:tc>
          <w:tcPr>
            <w:tcW w:w="850" w:type="dxa"/>
          </w:tcPr>
          <w:p w14:paraId="4FD1090B" w14:textId="77777777" w:rsidR="00A04E8F" w:rsidRPr="004F28C4" w:rsidRDefault="00A04E8F" w:rsidP="00A04E8F">
            <w:pPr>
              <w:rPr>
                <w:lang w:val="vi-VN"/>
              </w:rPr>
            </w:pPr>
          </w:p>
        </w:tc>
        <w:tc>
          <w:tcPr>
            <w:tcW w:w="1474" w:type="dxa"/>
          </w:tcPr>
          <w:p w14:paraId="2154DA57" w14:textId="77777777" w:rsidR="00A04E8F" w:rsidRPr="004F28C4" w:rsidRDefault="00A04E8F" w:rsidP="00A04E8F">
            <w:pPr>
              <w:rPr>
                <w:lang w:val="vi-VN"/>
              </w:rPr>
            </w:pPr>
          </w:p>
        </w:tc>
      </w:tr>
      <w:tr w:rsidR="00A04E8F" w:rsidRPr="004F28C4" w14:paraId="014128E2" w14:textId="77777777" w:rsidTr="00A04E8F">
        <w:tc>
          <w:tcPr>
            <w:tcW w:w="1483" w:type="dxa"/>
          </w:tcPr>
          <w:p w14:paraId="414FCD85" w14:textId="77777777" w:rsidR="00A04E8F" w:rsidRPr="004F28C4" w:rsidRDefault="00A04E8F" w:rsidP="00A04E8F">
            <w:pPr>
              <w:rPr>
                <w:lang w:val="vi-VN"/>
              </w:rPr>
            </w:pPr>
          </w:p>
        </w:tc>
        <w:tc>
          <w:tcPr>
            <w:tcW w:w="2969" w:type="dxa"/>
          </w:tcPr>
          <w:p w14:paraId="2D8C2DFA" w14:textId="77777777" w:rsidR="00A04E8F" w:rsidRPr="004F28C4" w:rsidRDefault="00A04E8F" w:rsidP="00A04E8F">
            <w:pPr>
              <w:rPr>
                <w:lang w:val="vi-VN"/>
              </w:rPr>
            </w:pPr>
            <w:r w:rsidRPr="004F28C4">
              <w:rPr>
                <w:lang w:val="vi-VN"/>
              </w:rPr>
              <w:t>Xem video ngắn (Reels)</w:t>
            </w:r>
          </w:p>
        </w:tc>
        <w:tc>
          <w:tcPr>
            <w:tcW w:w="741" w:type="dxa"/>
          </w:tcPr>
          <w:p w14:paraId="75CC8E4F" w14:textId="77777777" w:rsidR="00A04E8F" w:rsidRPr="004F28C4" w:rsidRDefault="00A04E8F" w:rsidP="00A04E8F">
            <w:pPr>
              <w:rPr>
                <w:lang w:val="vi-VN"/>
              </w:rPr>
            </w:pPr>
          </w:p>
        </w:tc>
        <w:tc>
          <w:tcPr>
            <w:tcW w:w="1385" w:type="dxa"/>
          </w:tcPr>
          <w:p w14:paraId="437C5945" w14:textId="77777777" w:rsidR="00A04E8F" w:rsidRPr="004F28C4" w:rsidRDefault="00C32816" w:rsidP="00A04E8F">
            <w:pPr>
              <w:rPr>
                <w:lang w:val="vi-VN"/>
              </w:rPr>
            </w:pPr>
            <w:r w:rsidRPr="004F28C4">
              <w:rPr>
                <w:rFonts w:ascii="MS Gothic" w:eastAsia="MS Gothic" w:hAnsi="MS Gothic" w:cs="MS Gothic" w:hint="eastAsia"/>
              </w:rPr>
              <w:t>✓</w:t>
            </w:r>
          </w:p>
        </w:tc>
        <w:tc>
          <w:tcPr>
            <w:tcW w:w="850" w:type="dxa"/>
          </w:tcPr>
          <w:p w14:paraId="14798D8D" w14:textId="77777777" w:rsidR="00A04E8F" w:rsidRPr="004F28C4" w:rsidRDefault="00A04E8F" w:rsidP="00A04E8F">
            <w:pPr>
              <w:rPr>
                <w:lang w:val="vi-VN"/>
              </w:rPr>
            </w:pPr>
          </w:p>
        </w:tc>
        <w:tc>
          <w:tcPr>
            <w:tcW w:w="1474" w:type="dxa"/>
          </w:tcPr>
          <w:p w14:paraId="163819C4" w14:textId="77777777" w:rsidR="00A04E8F" w:rsidRPr="004F28C4" w:rsidRDefault="00A04E8F" w:rsidP="00A04E8F">
            <w:pPr>
              <w:rPr>
                <w:lang w:val="vi-VN"/>
              </w:rPr>
            </w:pPr>
          </w:p>
        </w:tc>
      </w:tr>
      <w:tr w:rsidR="00A04E8F" w:rsidRPr="004F28C4" w14:paraId="6BA2A70E" w14:textId="77777777" w:rsidTr="00A04E8F">
        <w:tc>
          <w:tcPr>
            <w:tcW w:w="1483" w:type="dxa"/>
          </w:tcPr>
          <w:p w14:paraId="3BCA0DD0" w14:textId="77777777" w:rsidR="00A04E8F" w:rsidRPr="004F28C4" w:rsidRDefault="00A04E8F" w:rsidP="00A04E8F">
            <w:pPr>
              <w:rPr>
                <w:lang w:val="vi-VN"/>
              </w:rPr>
            </w:pPr>
            <w:r w:rsidRPr="004F28C4">
              <w:rPr>
                <w:lang w:val="vi-VN"/>
              </w:rPr>
              <w:t>3. Kết nối Xã hội</w:t>
            </w:r>
          </w:p>
        </w:tc>
        <w:tc>
          <w:tcPr>
            <w:tcW w:w="2969" w:type="dxa"/>
          </w:tcPr>
          <w:p w14:paraId="5180C8BE" w14:textId="77777777" w:rsidR="00A04E8F" w:rsidRPr="004F28C4" w:rsidRDefault="00A04E8F" w:rsidP="00A04E8F">
            <w:pPr>
              <w:rPr>
                <w:lang w:val="vi-VN"/>
              </w:rPr>
            </w:pPr>
            <w:r w:rsidRPr="004F28C4">
              <w:rPr>
                <w:lang w:val="vi-VN"/>
              </w:rPr>
              <w:t>Tìm kiếm người dùng</w:t>
            </w:r>
          </w:p>
        </w:tc>
        <w:tc>
          <w:tcPr>
            <w:tcW w:w="741" w:type="dxa"/>
          </w:tcPr>
          <w:p w14:paraId="54A200B5" w14:textId="77777777" w:rsidR="00A04E8F" w:rsidRPr="004F28C4" w:rsidRDefault="00A04E8F" w:rsidP="00A04E8F">
            <w:pPr>
              <w:rPr>
                <w:lang w:val="vi-VN"/>
              </w:rPr>
            </w:pPr>
          </w:p>
        </w:tc>
        <w:tc>
          <w:tcPr>
            <w:tcW w:w="1385" w:type="dxa"/>
          </w:tcPr>
          <w:p w14:paraId="6601F7DE" w14:textId="77777777" w:rsidR="00A04E8F" w:rsidRPr="004F28C4" w:rsidRDefault="00C32816" w:rsidP="00A04E8F">
            <w:pPr>
              <w:rPr>
                <w:lang w:val="vi-VN"/>
              </w:rPr>
            </w:pPr>
            <w:r w:rsidRPr="004F28C4">
              <w:rPr>
                <w:rFonts w:ascii="MS Gothic" w:eastAsia="MS Gothic" w:hAnsi="MS Gothic" w:cs="MS Gothic" w:hint="eastAsia"/>
              </w:rPr>
              <w:t>✓</w:t>
            </w:r>
          </w:p>
        </w:tc>
        <w:tc>
          <w:tcPr>
            <w:tcW w:w="850" w:type="dxa"/>
          </w:tcPr>
          <w:p w14:paraId="748EF0DD" w14:textId="77777777" w:rsidR="00A04E8F" w:rsidRPr="004F28C4" w:rsidRDefault="00A04E8F" w:rsidP="00A04E8F">
            <w:pPr>
              <w:rPr>
                <w:lang w:val="vi-VN"/>
              </w:rPr>
            </w:pPr>
          </w:p>
        </w:tc>
        <w:tc>
          <w:tcPr>
            <w:tcW w:w="1474" w:type="dxa"/>
          </w:tcPr>
          <w:p w14:paraId="2ABB39BC" w14:textId="77777777" w:rsidR="00A04E8F" w:rsidRPr="004F28C4" w:rsidRDefault="00A04E8F" w:rsidP="00A04E8F">
            <w:pPr>
              <w:rPr>
                <w:lang w:val="vi-VN"/>
              </w:rPr>
            </w:pPr>
          </w:p>
        </w:tc>
      </w:tr>
      <w:tr w:rsidR="00A04E8F" w:rsidRPr="004F28C4" w14:paraId="10A60EE3" w14:textId="77777777" w:rsidTr="00A04E8F">
        <w:tc>
          <w:tcPr>
            <w:tcW w:w="1483" w:type="dxa"/>
          </w:tcPr>
          <w:p w14:paraId="59EFA20B" w14:textId="77777777" w:rsidR="00A04E8F" w:rsidRPr="004F28C4" w:rsidRDefault="00A04E8F" w:rsidP="00A04E8F">
            <w:pPr>
              <w:rPr>
                <w:lang w:val="vi-VN"/>
              </w:rPr>
            </w:pPr>
          </w:p>
        </w:tc>
        <w:tc>
          <w:tcPr>
            <w:tcW w:w="2969" w:type="dxa"/>
          </w:tcPr>
          <w:p w14:paraId="592877CE" w14:textId="77777777" w:rsidR="00A04E8F" w:rsidRPr="004F28C4" w:rsidRDefault="00A04E8F" w:rsidP="00A04E8F">
            <w:pPr>
              <w:rPr>
                <w:lang w:val="vi-VN"/>
              </w:rPr>
            </w:pPr>
            <w:r w:rsidRPr="004F28C4">
              <w:rPr>
                <w:lang w:val="vi-VN"/>
              </w:rPr>
              <w:t>Theo dõi / Bỏ theo dõi</w:t>
            </w:r>
          </w:p>
        </w:tc>
        <w:tc>
          <w:tcPr>
            <w:tcW w:w="741" w:type="dxa"/>
          </w:tcPr>
          <w:p w14:paraId="008904B0" w14:textId="77777777" w:rsidR="00A04E8F" w:rsidRPr="004F28C4" w:rsidRDefault="00A04E8F" w:rsidP="00A04E8F">
            <w:pPr>
              <w:rPr>
                <w:lang w:val="vi-VN"/>
              </w:rPr>
            </w:pPr>
          </w:p>
        </w:tc>
        <w:tc>
          <w:tcPr>
            <w:tcW w:w="1385" w:type="dxa"/>
          </w:tcPr>
          <w:p w14:paraId="2385882A" w14:textId="77777777" w:rsidR="00A04E8F" w:rsidRPr="004F28C4" w:rsidRDefault="00C32816" w:rsidP="00A04E8F">
            <w:pPr>
              <w:rPr>
                <w:lang w:val="vi-VN"/>
              </w:rPr>
            </w:pPr>
            <w:r w:rsidRPr="004F28C4">
              <w:rPr>
                <w:rFonts w:ascii="MS Gothic" w:eastAsia="MS Gothic" w:hAnsi="MS Gothic" w:cs="MS Gothic" w:hint="eastAsia"/>
              </w:rPr>
              <w:t>✓</w:t>
            </w:r>
          </w:p>
        </w:tc>
        <w:tc>
          <w:tcPr>
            <w:tcW w:w="850" w:type="dxa"/>
          </w:tcPr>
          <w:p w14:paraId="54C57DE3" w14:textId="77777777" w:rsidR="00A04E8F" w:rsidRPr="004F28C4" w:rsidRDefault="00A04E8F" w:rsidP="00A04E8F">
            <w:pPr>
              <w:rPr>
                <w:lang w:val="vi-VN"/>
              </w:rPr>
            </w:pPr>
          </w:p>
        </w:tc>
        <w:tc>
          <w:tcPr>
            <w:tcW w:w="1474" w:type="dxa"/>
          </w:tcPr>
          <w:p w14:paraId="377B4F82" w14:textId="77777777" w:rsidR="00A04E8F" w:rsidRPr="004F28C4" w:rsidRDefault="00A04E8F" w:rsidP="00A04E8F">
            <w:pPr>
              <w:rPr>
                <w:lang w:val="vi-VN"/>
              </w:rPr>
            </w:pPr>
          </w:p>
        </w:tc>
      </w:tr>
      <w:tr w:rsidR="00A04E8F" w:rsidRPr="004F28C4" w14:paraId="40AB7896" w14:textId="77777777" w:rsidTr="00A04E8F">
        <w:tc>
          <w:tcPr>
            <w:tcW w:w="1483" w:type="dxa"/>
          </w:tcPr>
          <w:p w14:paraId="4D95DA14" w14:textId="77777777" w:rsidR="00A04E8F" w:rsidRPr="004F28C4" w:rsidRDefault="00A04E8F" w:rsidP="00A04E8F">
            <w:pPr>
              <w:rPr>
                <w:lang w:val="vi-VN"/>
              </w:rPr>
            </w:pPr>
          </w:p>
        </w:tc>
        <w:tc>
          <w:tcPr>
            <w:tcW w:w="2969" w:type="dxa"/>
          </w:tcPr>
          <w:p w14:paraId="08DC1347" w14:textId="77777777" w:rsidR="00A04E8F" w:rsidRPr="004F28C4" w:rsidRDefault="00A04E8F" w:rsidP="00A04E8F">
            <w:pPr>
              <w:rPr>
                <w:lang w:val="vi-VN"/>
              </w:rPr>
            </w:pPr>
            <w:r w:rsidRPr="004F28C4">
              <w:rPr>
                <w:lang w:val="vi-VN"/>
              </w:rPr>
              <w:t>Xem danh sách Người theo dõi / Đang theo dõi</w:t>
            </w:r>
          </w:p>
        </w:tc>
        <w:tc>
          <w:tcPr>
            <w:tcW w:w="741" w:type="dxa"/>
          </w:tcPr>
          <w:p w14:paraId="7DDC2E61" w14:textId="77777777" w:rsidR="00A04E8F" w:rsidRPr="004F28C4" w:rsidRDefault="00A04E8F" w:rsidP="00A04E8F">
            <w:pPr>
              <w:rPr>
                <w:lang w:val="vi-VN"/>
              </w:rPr>
            </w:pPr>
          </w:p>
        </w:tc>
        <w:tc>
          <w:tcPr>
            <w:tcW w:w="1385" w:type="dxa"/>
          </w:tcPr>
          <w:p w14:paraId="02EC4A29" w14:textId="77777777" w:rsidR="00A04E8F" w:rsidRPr="004F28C4" w:rsidRDefault="00C32816" w:rsidP="00A04E8F">
            <w:pPr>
              <w:rPr>
                <w:lang w:val="vi-VN"/>
              </w:rPr>
            </w:pPr>
            <w:r w:rsidRPr="004F28C4">
              <w:rPr>
                <w:rFonts w:ascii="MS Gothic" w:eastAsia="MS Gothic" w:hAnsi="MS Gothic" w:cs="MS Gothic" w:hint="eastAsia"/>
              </w:rPr>
              <w:t>✓</w:t>
            </w:r>
          </w:p>
        </w:tc>
        <w:tc>
          <w:tcPr>
            <w:tcW w:w="850" w:type="dxa"/>
          </w:tcPr>
          <w:p w14:paraId="3DE5B161" w14:textId="77777777" w:rsidR="00A04E8F" w:rsidRPr="004F28C4" w:rsidRDefault="00A04E8F" w:rsidP="00A04E8F">
            <w:pPr>
              <w:rPr>
                <w:lang w:val="vi-VN"/>
              </w:rPr>
            </w:pPr>
          </w:p>
        </w:tc>
        <w:tc>
          <w:tcPr>
            <w:tcW w:w="1474" w:type="dxa"/>
          </w:tcPr>
          <w:p w14:paraId="2FD2AFB5" w14:textId="77777777" w:rsidR="00A04E8F" w:rsidRPr="004F28C4" w:rsidRDefault="00A04E8F" w:rsidP="00A04E8F">
            <w:pPr>
              <w:rPr>
                <w:lang w:val="vi-VN"/>
              </w:rPr>
            </w:pPr>
          </w:p>
        </w:tc>
      </w:tr>
      <w:tr w:rsidR="00A04E8F" w:rsidRPr="004F28C4" w14:paraId="730C4367" w14:textId="77777777" w:rsidTr="00A04E8F">
        <w:tc>
          <w:tcPr>
            <w:tcW w:w="1483" w:type="dxa"/>
          </w:tcPr>
          <w:p w14:paraId="0D3DF76D" w14:textId="77777777" w:rsidR="00A04E8F" w:rsidRPr="004F28C4" w:rsidRDefault="00A04E8F" w:rsidP="00A04E8F">
            <w:pPr>
              <w:rPr>
                <w:lang w:val="vi-VN"/>
              </w:rPr>
            </w:pPr>
          </w:p>
        </w:tc>
        <w:tc>
          <w:tcPr>
            <w:tcW w:w="2969" w:type="dxa"/>
          </w:tcPr>
          <w:p w14:paraId="1D49B76A" w14:textId="77777777" w:rsidR="00A04E8F" w:rsidRPr="004F28C4" w:rsidRDefault="00A04E8F" w:rsidP="00A04E8F">
            <w:pPr>
              <w:rPr>
                <w:lang w:val="vi-VN"/>
              </w:rPr>
            </w:pPr>
            <w:r w:rsidRPr="004F28C4">
              <w:rPr>
                <w:lang w:val="vi-VN"/>
              </w:rPr>
              <w:t>Chặn / Bỏ chặn người dùng</w:t>
            </w:r>
          </w:p>
        </w:tc>
        <w:tc>
          <w:tcPr>
            <w:tcW w:w="741" w:type="dxa"/>
          </w:tcPr>
          <w:p w14:paraId="300E146E" w14:textId="77777777" w:rsidR="00A04E8F" w:rsidRPr="004F28C4" w:rsidRDefault="00A04E8F" w:rsidP="00A04E8F">
            <w:pPr>
              <w:rPr>
                <w:lang w:val="vi-VN"/>
              </w:rPr>
            </w:pPr>
          </w:p>
        </w:tc>
        <w:tc>
          <w:tcPr>
            <w:tcW w:w="1385" w:type="dxa"/>
          </w:tcPr>
          <w:p w14:paraId="27329F46" w14:textId="77777777" w:rsidR="00A04E8F" w:rsidRPr="004F28C4" w:rsidRDefault="00C32816" w:rsidP="00A04E8F">
            <w:pPr>
              <w:rPr>
                <w:lang w:val="vi-VN"/>
              </w:rPr>
            </w:pPr>
            <w:r w:rsidRPr="004F28C4">
              <w:rPr>
                <w:rFonts w:ascii="MS Gothic" w:eastAsia="MS Gothic" w:hAnsi="MS Gothic" w:cs="MS Gothic" w:hint="eastAsia"/>
              </w:rPr>
              <w:t>✓</w:t>
            </w:r>
          </w:p>
        </w:tc>
        <w:tc>
          <w:tcPr>
            <w:tcW w:w="850" w:type="dxa"/>
          </w:tcPr>
          <w:p w14:paraId="5C14F5B4" w14:textId="77777777" w:rsidR="00A04E8F" w:rsidRPr="004F28C4" w:rsidRDefault="00A04E8F" w:rsidP="00A04E8F">
            <w:pPr>
              <w:rPr>
                <w:lang w:val="vi-VN"/>
              </w:rPr>
            </w:pPr>
          </w:p>
        </w:tc>
        <w:tc>
          <w:tcPr>
            <w:tcW w:w="1474" w:type="dxa"/>
          </w:tcPr>
          <w:p w14:paraId="2B22D9DA" w14:textId="77777777" w:rsidR="00A04E8F" w:rsidRPr="004F28C4" w:rsidRDefault="00A04E8F" w:rsidP="00A04E8F">
            <w:pPr>
              <w:rPr>
                <w:lang w:val="vi-VN"/>
              </w:rPr>
            </w:pPr>
          </w:p>
        </w:tc>
      </w:tr>
      <w:tr w:rsidR="00A04E8F" w:rsidRPr="004F28C4" w14:paraId="7104C241" w14:textId="77777777" w:rsidTr="00A04E8F">
        <w:tc>
          <w:tcPr>
            <w:tcW w:w="1483" w:type="dxa"/>
          </w:tcPr>
          <w:p w14:paraId="3882C400" w14:textId="77777777" w:rsidR="00A04E8F" w:rsidRPr="004F28C4" w:rsidRDefault="00A04E8F" w:rsidP="00A04E8F">
            <w:pPr>
              <w:rPr>
                <w:lang w:val="vi-VN"/>
              </w:rPr>
            </w:pPr>
            <w:r w:rsidRPr="004F28C4">
              <w:rPr>
                <w:lang w:val="vi-VN"/>
              </w:rPr>
              <w:t>4. Quản trị Hệ thống</w:t>
            </w:r>
          </w:p>
        </w:tc>
        <w:tc>
          <w:tcPr>
            <w:tcW w:w="2969" w:type="dxa"/>
          </w:tcPr>
          <w:p w14:paraId="0BA5F7F7" w14:textId="77777777" w:rsidR="00A04E8F" w:rsidRPr="004F28C4" w:rsidRDefault="00A04E8F" w:rsidP="00A04E8F">
            <w:pPr>
              <w:rPr>
                <w:lang w:val="vi-VN"/>
              </w:rPr>
            </w:pPr>
            <w:r w:rsidRPr="004F28C4">
              <w:rPr>
                <w:lang w:val="vi-VN"/>
              </w:rPr>
              <w:t>Đăng nhập trang Quản trị</w:t>
            </w:r>
          </w:p>
        </w:tc>
        <w:tc>
          <w:tcPr>
            <w:tcW w:w="741" w:type="dxa"/>
          </w:tcPr>
          <w:p w14:paraId="7926688A" w14:textId="77777777" w:rsidR="00A04E8F" w:rsidRPr="004F28C4" w:rsidRDefault="00A04E8F" w:rsidP="00A04E8F">
            <w:pPr>
              <w:rPr>
                <w:lang w:val="vi-VN"/>
              </w:rPr>
            </w:pPr>
          </w:p>
        </w:tc>
        <w:tc>
          <w:tcPr>
            <w:tcW w:w="1385" w:type="dxa"/>
          </w:tcPr>
          <w:p w14:paraId="51855D9C" w14:textId="77777777" w:rsidR="00A04E8F" w:rsidRPr="004F28C4" w:rsidRDefault="00A04E8F" w:rsidP="00A04E8F">
            <w:pPr>
              <w:rPr>
                <w:lang w:val="vi-VN"/>
              </w:rPr>
            </w:pPr>
          </w:p>
        </w:tc>
        <w:tc>
          <w:tcPr>
            <w:tcW w:w="850" w:type="dxa"/>
          </w:tcPr>
          <w:p w14:paraId="0464FDAC" w14:textId="77777777" w:rsidR="00A04E8F" w:rsidRPr="004F28C4" w:rsidRDefault="00C32816" w:rsidP="00A04E8F">
            <w:pPr>
              <w:rPr>
                <w:lang w:val="vi-VN"/>
              </w:rPr>
            </w:pPr>
            <w:r w:rsidRPr="004F28C4">
              <w:rPr>
                <w:rFonts w:ascii="MS Gothic" w:eastAsia="MS Gothic" w:hAnsi="MS Gothic" w:cs="MS Gothic" w:hint="eastAsia"/>
              </w:rPr>
              <w:t>✓</w:t>
            </w:r>
          </w:p>
        </w:tc>
        <w:tc>
          <w:tcPr>
            <w:tcW w:w="1474" w:type="dxa"/>
          </w:tcPr>
          <w:p w14:paraId="3164545A" w14:textId="77777777" w:rsidR="00A04E8F" w:rsidRPr="004F28C4" w:rsidRDefault="00A04E8F" w:rsidP="00A04E8F">
            <w:pPr>
              <w:rPr>
                <w:lang w:val="vi-VN"/>
              </w:rPr>
            </w:pPr>
          </w:p>
        </w:tc>
      </w:tr>
      <w:tr w:rsidR="00A04E8F" w:rsidRPr="004F28C4" w14:paraId="653C0C5F" w14:textId="77777777" w:rsidTr="00A04E8F">
        <w:tc>
          <w:tcPr>
            <w:tcW w:w="1483" w:type="dxa"/>
          </w:tcPr>
          <w:p w14:paraId="5E9D3557" w14:textId="77777777" w:rsidR="00A04E8F" w:rsidRPr="004F28C4" w:rsidRDefault="00A04E8F" w:rsidP="00A04E8F">
            <w:pPr>
              <w:rPr>
                <w:lang w:val="vi-VN"/>
              </w:rPr>
            </w:pPr>
          </w:p>
        </w:tc>
        <w:tc>
          <w:tcPr>
            <w:tcW w:w="2969" w:type="dxa"/>
          </w:tcPr>
          <w:p w14:paraId="50144304" w14:textId="77777777" w:rsidR="00A04E8F" w:rsidRPr="004F28C4" w:rsidRDefault="00A04E8F" w:rsidP="00A04E8F">
            <w:pPr>
              <w:rPr>
                <w:lang w:val="vi-VN"/>
              </w:rPr>
            </w:pPr>
            <w:r w:rsidRPr="004F28C4">
              <w:rPr>
                <w:lang w:val="vi-VN"/>
              </w:rPr>
              <w:t>Xem thống kê hệ thống (Lượng user, bài viết)</w:t>
            </w:r>
          </w:p>
        </w:tc>
        <w:tc>
          <w:tcPr>
            <w:tcW w:w="741" w:type="dxa"/>
          </w:tcPr>
          <w:p w14:paraId="345BC652" w14:textId="77777777" w:rsidR="00A04E8F" w:rsidRPr="004F28C4" w:rsidRDefault="00A04E8F" w:rsidP="00A04E8F">
            <w:pPr>
              <w:rPr>
                <w:lang w:val="vi-VN"/>
              </w:rPr>
            </w:pPr>
          </w:p>
        </w:tc>
        <w:tc>
          <w:tcPr>
            <w:tcW w:w="1385" w:type="dxa"/>
          </w:tcPr>
          <w:p w14:paraId="3FD417C6" w14:textId="77777777" w:rsidR="00A04E8F" w:rsidRPr="004F28C4" w:rsidRDefault="00A04E8F" w:rsidP="00A04E8F">
            <w:pPr>
              <w:rPr>
                <w:lang w:val="vi-VN"/>
              </w:rPr>
            </w:pPr>
          </w:p>
        </w:tc>
        <w:tc>
          <w:tcPr>
            <w:tcW w:w="850" w:type="dxa"/>
          </w:tcPr>
          <w:p w14:paraId="46A0D48E" w14:textId="77777777" w:rsidR="00A04E8F" w:rsidRPr="004F28C4" w:rsidRDefault="00C32816" w:rsidP="00A04E8F">
            <w:pPr>
              <w:rPr>
                <w:lang w:val="vi-VN"/>
              </w:rPr>
            </w:pPr>
            <w:r w:rsidRPr="004F28C4">
              <w:rPr>
                <w:rFonts w:ascii="MS Gothic" w:eastAsia="MS Gothic" w:hAnsi="MS Gothic" w:cs="MS Gothic" w:hint="eastAsia"/>
              </w:rPr>
              <w:t>✓</w:t>
            </w:r>
          </w:p>
        </w:tc>
        <w:tc>
          <w:tcPr>
            <w:tcW w:w="1474" w:type="dxa"/>
          </w:tcPr>
          <w:p w14:paraId="23072C52" w14:textId="77777777" w:rsidR="00A04E8F" w:rsidRPr="004F28C4" w:rsidRDefault="00A04E8F" w:rsidP="00A04E8F">
            <w:pPr>
              <w:rPr>
                <w:lang w:val="vi-VN"/>
              </w:rPr>
            </w:pPr>
          </w:p>
        </w:tc>
      </w:tr>
      <w:tr w:rsidR="00A04E8F" w:rsidRPr="004F28C4" w14:paraId="7464DB5F" w14:textId="77777777" w:rsidTr="00A04E8F">
        <w:tc>
          <w:tcPr>
            <w:tcW w:w="1483" w:type="dxa"/>
          </w:tcPr>
          <w:p w14:paraId="4BB37665" w14:textId="77777777" w:rsidR="00A04E8F" w:rsidRPr="004F28C4" w:rsidRDefault="00A04E8F" w:rsidP="00A04E8F">
            <w:pPr>
              <w:rPr>
                <w:lang w:val="vi-VN"/>
              </w:rPr>
            </w:pPr>
          </w:p>
        </w:tc>
        <w:tc>
          <w:tcPr>
            <w:tcW w:w="2969" w:type="dxa"/>
          </w:tcPr>
          <w:p w14:paraId="3ED1F162" w14:textId="77777777" w:rsidR="00A04E8F" w:rsidRPr="004F28C4" w:rsidRDefault="00A04E8F" w:rsidP="00A04E8F">
            <w:pPr>
              <w:rPr>
                <w:lang w:val="vi-VN"/>
              </w:rPr>
            </w:pPr>
            <w:r w:rsidRPr="004F28C4">
              <w:rPr>
                <w:lang w:val="vi-VN"/>
              </w:rPr>
              <w:t>Khóa / Mở khóa tài khoản vi phạm</w:t>
            </w:r>
          </w:p>
        </w:tc>
        <w:tc>
          <w:tcPr>
            <w:tcW w:w="741" w:type="dxa"/>
          </w:tcPr>
          <w:p w14:paraId="17261DA3" w14:textId="77777777" w:rsidR="00A04E8F" w:rsidRPr="004F28C4" w:rsidRDefault="00A04E8F" w:rsidP="00A04E8F">
            <w:pPr>
              <w:rPr>
                <w:lang w:val="vi-VN"/>
              </w:rPr>
            </w:pPr>
          </w:p>
        </w:tc>
        <w:tc>
          <w:tcPr>
            <w:tcW w:w="1385" w:type="dxa"/>
          </w:tcPr>
          <w:p w14:paraId="2C4BB24F" w14:textId="77777777" w:rsidR="00A04E8F" w:rsidRPr="004F28C4" w:rsidRDefault="00A04E8F" w:rsidP="00A04E8F">
            <w:pPr>
              <w:rPr>
                <w:lang w:val="vi-VN"/>
              </w:rPr>
            </w:pPr>
          </w:p>
        </w:tc>
        <w:tc>
          <w:tcPr>
            <w:tcW w:w="850" w:type="dxa"/>
          </w:tcPr>
          <w:p w14:paraId="6F044E19" w14:textId="77777777" w:rsidR="00A04E8F" w:rsidRPr="004F28C4" w:rsidRDefault="00C32816" w:rsidP="00A04E8F">
            <w:pPr>
              <w:rPr>
                <w:lang w:val="vi-VN"/>
              </w:rPr>
            </w:pPr>
            <w:r w:rsidRPr="004F28C4">
              <w:rPr>
                <w:rFonts w:ascii="MS Gothic" w:eastAsia="MS Gothic" w:hAnsi="MS Gothic" w:cs="MS Gothic" w:hint="eastAsia"/>
              </w:rPr>
              <w:t>✓</w:t>
            </w:r>
          </w:p>
        </w:tc>
        <w:tc>
          <w:tcPr>
            <w:tcW w:w="1474" w:type="dxa"/>
          </w:tcPr>
          <w:p w14:paraId="13350747" w14:textId="77777777" w:rsidR="00A04E8F" w:rsidRPr="004F28C4" w:rsidRDefault="00A04E8F" w:rsidP="00A04E8F">
            <w:pPr>
              <w:rPr>
                <w:lang w:val="vi-VN"/>
              </w:rPr>
            </w:pPr>
          </w:p>
        </w:tc>
      </w:tr>
      <w:tr w:rsidR="00A04E8F" w:rsidRPr="004F28C4" w14:paraId="3CFAD2D8" w14:textId="77777777" w:rsidTr="00A04E8F">
        <w:tc>
          <w:tcPr>
            <w:tcW w:w="1483" w:type="dxa"/>
          </w:tcPr>
          <w:p w14:paraId="5C40CEA3" w14:textId="77777777" w:rsidR="00A04E8F" w:rsidRPr="004F28C4" w:rsidRDefault="00A04E8F" w:rsidP="00A04E8F">
            <w:pPr>
              <w:rPr>
                <w:lang w:val="vi-VN"/>
              </w:rPr>
            </w:pPr>
          </w:p>
        </w:tc>
        <w:tc>
          <w:tcPr>
            <w:tcW w:w="2969" w:type="dxa"/>
          </w:tcPr>
          <w:p w14:paraId="3D441842" w14:textId="77777777" w:rsidR="00A04E8F" w:rsidRPr="004F28C4" w:rsidRDefault="00A04E8F" w:rsidP="00A04E8F">
            <w:pPr>
              <w:rPr>
                <w:lang w:val="vi-VN"/>
              </w:rPr>
            </w:pPr>
            <w:r w:rsidRPr="004F28C4">
              <w:rPr>
                <w:lang w:val="vi-VN"/>
              </w:rPr>
              <w:t>Xóa bài viết / bình luận vi phạm</w:t>
            </w:r>
          </w:p>
        </w:tc>
        <w:tc>
          <w:tcPr>
            <w:tcW w:w="741" w:type="dxa"/>
          </w:tcPr>
          <w:p w14:paraId="78637C08" w14:textId="77777777" w:rsidR="00A04E8F" w:rsidRPr="004F28C4" w:rsidRDefault="00A04E8F" w:rsidP="00A04E8F">
            <w:pPr>
              <w:rPr>
                <w:lang w:val="vi-VN"/>
              </w:rPr>
            </w:pPr>
          </w:p>
        </w:tc>
        <w:tc>
          <w:tcPr>
            <w:tcW w:w="1385" w:type="dxa"/>
          </w:tcPr>
          <w:p w14:paraId="1B9A39DE" w14:textId="77777777" w:rsidR="00A04E8F" w:rsidRPr="004F28C4" w:rsidRDefault="00A04E8F" w:rsidP="00A04E8F">
            <w:pPr>
              <w:rPr>
                <w:lang w:val="vi-VN"/>
              </w:rPr>
            </w:pPr>
          </w:p>
        </w:tc>
        <w:tc>
          <w:tcPr>
            <w:tcW w:w="850" w:type="dxa"/>
          </w:tcPr>
          <w:p w14:paraId="06AAAFFA" w14:textId="77777777" w:rsidR="00A04E8F" w:rsidRPr="004F28C4" w:rsidRDefault="00C32816" w:rsidP="00A04E8F">
            <w:pPr>
              <w:rPr>
                <w:lang w:val="vi-VN"/>
              </w:rPr>
            </w:pPr>
            <w:r w:rsidRPr="004F28C4">
              <w:rPr>
                <w:rFonts w:ascii="MS Gothic" w:eastAsia="MS Gothic" w:hAnsi="MS Gothic" w:cs="MS Gothic" w:hint="eastAsia"/>
              </w:rPr>
              <w:t>✓</w:t>
            </w:r>
          </w:p>
        </w:tc>
        <w:tc>
          <w:tcPr>
            <w:tcW w:w="1474" w:type="dxa"/>
          </w:tcPr>
          <w:p w14:paraId="5D2DB162" w14:textId="77777777" w:rsidR="00A04E8F" w:rsidRPr="004F28C4" w:rsidRDefault="00A04E8F" w:rsidP="00A04E8F">
            <w:pPr>
              <w:rPr>
                <w:lang w:val="vi-VN"/>
              </w:rPr>
            </w:pPr>
          </w:p>
        </w:tc>
      </w:tr>
      <w:tr w:rsidR="00A04E8F" w:rsidRPr="004F28C4" w14:paraId="7973C8D3" w14:textId="77777777" w:rsidTr="00A04E8F">
        <w:tc>
          <w:tcPr>
            <w:tcW w:w="1483" w:type="dxa"/>
          </w:tcPr>
          <w:p w14:paraId="7D7784ED" w14:textId="77777777" w:rsidR="00A04E8F" w:rsidRPr="004F28C4" w:rsidRDefault="00A04E8F" w:rsidP="00A04E8F">
            <w:pPr>
              <w:rPr>
                <w:lang w:val="vi-VN"/>
              </w:rPr>
            </w:pPr>
            <w:r w:rsidRPr="004F28C4">
              <w:rPr>
                <w:lang w:val="vi-VN"/>
              </w:rPr>
              <w:t>5. Xử lý Tự động</w:t>
            </w:r>
          </w:p>
        </w:tc>
        <w:tc>
          <w:tcPr>
            <w:tcW w:w="2969" w:type="dxa"/>
          </w:tcPr>
          <w:p w14:paraId="6D337DD8" w14:textId="77777777" w:rsidR="00A04E8F" w:rsidRPr="004F28C4" w:rsidRDefault="00A04E8F" w:rsidP="00A04E8F">
            <w:pPr>
              <w:rPr>
                <w:lang w:val="vi-VN"/>
              </w:rPr>
            </w:pPr>
            <w:r w:rsidRPr="004F28C4">
              <w:rPr>
                <w:lang w:val="vi-VN"/>
              </w:rPr>
              <w:t>Gửi thông báo đẩy</w:t>
            </w:r>
          </w:p>
        </w:tc>
        <w:tc>
          <w:tcPr>
            <w:tcW w:w="741" w:type="dxa"/>
          </w:tcPr>
          <w:p w14:paraId="6B6FAA26" w14:textId="77777777" w:rsidR="00A04E8F" w:rsidRPr="004F28C4" w:rsidRDefault="00A04E8F" w:rsidP="00A04E8F">
            <w:pPr>
              <w:rPr>
                <w:lang w:val="vi-VN"/>
              </w:rPr>
            </w:pPr>
          </w:p>
        </w:tc>
        <w:tc>
          <w:tcPr>
            <w:tcW w:w="1385" w:type="dxa"/>
          </w:tcPr>
          <w:p w14:paraId="35DF5630" w14:textId="77777777" w:rsidR="00A04E8F" w:rsidRPr="004F28C4" w:rsidRDefault="00A04E8F" w:rsidP="00A04E8F">
            <w:pPr>
              <w:rPr>
                <w:lang w:val="vi-VN"/>
              </w:rPr>
            </w:pPr>
          </w:p>
        </w:tc>
        <w:tc>
          <w:tcPr>
            <w:tcW w:w="850" w:type="dxa"/>
          </w:tcPr>
          <w:p w14:paraId="53FA35F2" w14:textId="77777777" w:rsidR="00A04E8F" w:rsidRPr="004F28C4" w:rsidRDefault="00A04E8F" w:rsidP="00A04E8F">
            <w:pPr>
              <w:rPr>
                <w:lang w:val="vi-VN"/>
              </w:rPr>
            </w:pPr>
          </w:p>
        </w:tc>
        <w:tc>
          <w:tcPr>
            <w:tcW w:w="1474" w:type="dxa"/>
          </w:tcPr>
          <w:p w14:paraId="40F45BD5" w14:textId="77777777" w:rsidR="00A04E8F" w:rsidRPr="004F28C4" w:rsidRDefault="00C32816" w:rsidP="00A04E8F">
            <w:pPr>
              <w:rPr>
                <w:lang w:val="vi-VN"/>
              </w:rPr>
            </w:pPr>
            <w:r w:rsidRPr="004F28C4">
              <w:rPr>
                <w:rFonts w:ascii="MS Gothic" w:eastAsia="MS Gothic" w:hAnsi="MS Gothic" w:cs="MS Gothic" w:hint="eastAsia"/>
              </w:rPr>
              <w:t>✓</w:t>
            </w:r>
          </w:p>
        </w:tc>
      </w:tr>
      <w:tr w:rsidR="00A04E8F" w:rsidRPr="004F28C4" w14:paraId="226BB781" w14:textId="77777777" w:rsidTr="00A04E8F">
        <w:tc>
          <w:tcPr>
            <w:tcW w:w="1483" w:type="dxa"/>
          </w:tcPr>
          <w:p w14:paraId="69EC4DAC" w14:textId="77777777" w:rsidR="00A04E8F" w:rsidRPr="004F28C4" w:rsidRDefault="00A04E8F" w:rsidP="00A04E8F">
            <w:pPr>
              <w:rPr>
                <w:lang w:val="vi-VN"/>
              </w:rPr>
            </w:pPr>
          </w:p>
        </w:tc>
        <w:tc>
          <w:tcPr>
            <w:tcW w:w="2969" w:type="dxa"/>
          </w:tcPr>
          <w:p w14:paraId="296CA59D" w14:textId="77777777" w:rsidR="00A04E8F" w:rsidRPr="004F28C4" w:rsidRDefault="00A04E8F" w:rsidP="00A04E8F">
            <w:pPr>
              <w:rPr>
                <w:lang w:val="vi-VN"/>
              </w:rPr>
            </w:pPr>
            <w:r w:rsidRPr="004F28C4">
              <w:rPr>
                <w:lang w:val="vi-VN"/>
              </w:rPr>
              <w:t>Quét và lọc nội dung độc hại (AI)</w:t>
            </w:r>
          </w:p>
        </w:tc>
        <w:tc>
          <w:tcPr>
            <w:tcW w:w="741" w:type="dxa"/>
          </w:tcPr>
          <w:p w14:paraId="481A419D" w14:textId="77777777" w:rsidR="00A04E8F" w:rsidRPr="004F28C4" w:rsidRDefault="00A04E8F" w:rsidP="00A04E8F">
            <w:pPr>
              <w:rPr>
                <w:lang w:val="vi-VN"/>
              </w:rPr>
            </w:pPr>
          </w:p>
        </w:tc>
        <w:tc>
          <w:tcPr>
            <w:tcW w:w="1385" w:type="dxa"/>
          </w:tcPr>
          <w:p w14:paraId="32540C1D" w14:textId="77777777" w:rsidR="00A04E8F" w:rsidRPr="004F28C4" w:rsidRDefault="00A04E8F" w:rsidP="00A04E8F">
            <w:pPr>
              <w:rPr>
                <w:lang w:val="vi-VN"/>
              </w:rPr>
            </w:pPr>
          </w:p>
        </w:tc>
        <w:tc>
          <w:tcPr>
            <w:tcW w:w="850" w:type="dxa"/>
          </w:tcPr>
          <w:p w14:paraId="5D617379" w14:textId="77777777" w:rsidR="00A04E8F" w:rsidRPr="004F28C4" w:rsidRDefault="00A04E8F" w:rsidP="00A04E8F">
            <w:pPr>
              <w:rPr>
                <w:lang w:val="vi-VN"/>
              </w:rPr>
            </w:pPr>
          </w:p>
        </w:tc>
        <w:tc>
          <w:tcPr>
            <w:tcW w:w="1474" w:type="dxa"/>
          </w:tcPr>
          <w:p w14:paraId="7E97D8F9" w14:textId="77777777" w:rsidR="00A04E8F" w:rsidRPr="004F28C4" w:rsidRDefault="00C32816" w:rsidP="00A04E8F">
            <w:pPr>
              <w:rPr>
                <w:lang w:val="vi-VN"/>
              </w:rPr>
            </w:pPr>
            <w:r w:rsidRPr="004F28C4">
              <w:rPr>
                <w:rFonts w:ascii="MS Gothic" w:eastAsia="MS Gothic" w:hAnsi="MS Gothic" w:cs="MS Gothic" w:hint="eastAsia"/>
              </w:rPr>
              <w:t>✓</w:t>
            </w:r>
          </w:p>
        </w:tc>
      </w:tr>
      <w:tr w:rsidR="00A04E8F" w:rsidRPr="004F28C4" w14:paraId="265A7B23" w14:textId="77777777" w:rsidTr="00A04E8F">
        <w:tc>
          <w:tcPr>
            <w:tcW w:w="1483" w:type="dxa"/>
          </w:tcPr>
          <w:p w14:paraId="196B8AD6" w14:textId="77777777" w:rsidR="00A04E8F" w:rsidRPr="004F28C4" w:rsidRDefault="00A04E8F" w:rsidP="00A04E8F">
            <w:pPr>
              <w:rPr>
                <w:lang w:val="vi-VN"/>
              </w:rPr>
            </w:pPr>
          </w:p>
        </w:tc>
        <w:tc>
          <w:tcPr>
            <w:tcW w:w="2969" w:type="dxa"/>
          </w:tcPr>
          <w:p w14:paraId="4DB9E558" w14:textId="77777777" w:rsidR="00A04E8F" w:rsidRPr="004F28C4" w:rsidRDefault="00A04E8F" w:rsidP="00A04E8F">
            <w:pPr>
              <w:rPr>
                <w:lang w:val="vi-VN"/>
              </w:rPr>
            </w:pPr>
            <w:r w:rsidRPr="004F28C4">
              <w:rPr>
                <w:lang w:val="vi-VN"/>
              </w:rPr>
              <w:t>Gợi ý bài viết / Kết bạn (AI Recommendation)</w:t>
            </w:r>
          </w:p>
        </w:tc>
        <w:tc>
          <w:tcPr>
            <w:tcW w:w="741" w:type="dxa"/>
          </w:tcPr>
          <w:p w14:paraId="6FA0443F" w14:textId="77777777" w:rsidR="00A04E8F" w:rsidRPr="004F28C4" w:rsidRDefault="00A04E8F" w:rsidP="00A04E8F">
            <w:pPr>
              <w:rPr>
                <w:lang w:val="vi-VN"/>
              </w:rPr>
            </w:pPr>
          </w:p>
        </w:tc>
        <w:tc>
          <w:tcPr>
            <w:tcW w:w="1385" w:type="dxa"/>
          </w:tcPr>
          <w:p w14:paraId="72671893" w14:textId="77777777" w:rsidR="00A04E8F" w:rsidRPr="004F28C4" w:rsidRDefault="00A04E8F" w:rsidP="00A04E8F">
            <w:pPr>
              <w:rPr>
                <w:lang w:val="vi-VN"/>
              </w:rPr>
            </w:pPr>
          </w:p>
        </w:tc>
        <w:tc>
          <w:tcPr>
            <w:tcW w:w="850" w:type="dxa"/>
          </w:tcPr>
          <w:p w14:paraId="7826AA9F" w14:textId="77777777" w:rsidR="00A04E8F" w:rsidRPr="004F28C4" w:rsidRDefault="00A04E8F" w:rsidP="00A04E8F">
            <w:pPr>
              <w:rPr>
                <w:lang w:val="vi-VN"/>
              </w:rPr>
            </w:pPr>
          </w:p>
        </w:tc>
        <w:tc>
          <w:tcPr>
            <w:tcW w:w="1474" w:type="dxa"/>
          </w:tcPr>
          <w:p w14:paraId="7E6C9343" w14:textId="77777777" w:rsidR="00A04E8F" w:rsidRPr="004F28C4" w:rsidRDefault="00C32816" w:rsidP="00A04E8F">
            <w:pPr>
              <w:rPr>
                <w:lang w:val="vi-VN"/>
              </w:rPr>
            </w:pPr>
            <w:r w:rsidRPr="004F28C4">
              <w:rPr>
                <w:rFonts w:ascii="MS Gothic" w:eastAsia="MS Gothic" w:hAnsi="MS Gothic" w:cs="MS Gothic" w:hint="eastAsia"/>
              </w:rPr>
              <w:t>✓</w:t>
            </w:r>
          </w:p>
        </w:tc>
      </w:tr>
      <w:tr w:rsidR="00A04E8F" w:rsidRPr="004F28C4" w14:paraId="5D9F1BA3" w14:textId="77777777" w:rsidTr="00A04E8F">
        <w:tc>
          <w:tcPr>
            <w:tcW w:w="1483" w:type="dxa"/>
          </w:tcPr>
          <w:p w14:paraId="7832A2B0" w14:textId="77777777" w:rsidR="00A04E8F" w:rsidRPr="004F28C4" w:rsidRDefault="00A04E8F" w:rsidP="00A04E8F">
            <w:pPr>
              <w:rPr>
                <w:lang w:val="vi-VN"/>
              </w:rPr>
            </w:pPr>
            <w:r w:rsidRPr="004F28C4">
              <w:rPr>
                <w:lang w:val="vi-VN"/>
              </w:rPr>
              <w:t>6. Tin (Story)</w:t>
            </w:r>
          </w:p>
        </w:tc>
        <w:tc>
          <w:tcPr>
            <w:tcW w:w="2969" w:type="dxa"/>
          </w:tcPr>
          <w:p w14:paraId="499823E3" w14:textId="77777777" w:rsidR="00A04E8F" w:rsidRPr="004F28C4" w:rsidRDefault="00A04E8F" w:rsidP="00A04E8F">
            <w:pPr>
              <w:rPr>
                <w:lang w:val="vi-VN"/>
              </w:rPr>
            </w:pPr>
            <w:r w:rsidRPr="004F28C4">
              <w:rPr>
                <w:lang w:val="vi-VN"/>
              </w:rPr>
              <w:t>Đăng tin (Story)</w:t>
            </w:r>
          </w:p>
        </w:tc>
        <w:tc>
          <w:tcPr>
            <w:tcW w:w="741" w:type="dxa"/>
          </w:tcPr>
          <w:p w14:paraId="6CA58F4F" w14:textId="77777777" w:rsidR="00A04E8F" w:rsidRPr="004F28C4" w:rsidRDefault="00A04E8F" w:rsidP="00A04E8F">
            <w:pPr>
              <w:rPr>
                <w:lang w:val="vi-VN"/>
              </w:rPr>
            </w:pPr>
          </w:p>
        </w:tc>
        <w:tc>
          <w:tcPr>
            <w:tcW w:w="1385" w:type="dxa"/>
          </w:tcPr>
          <w:p w14:paraId="2677AD5B" w14:textId="77777777" w:rsidR="00A04E8F" w:rsidRPr="004F28C4" w:rsidRDefault="00C32816" w:rsidP="00A04E8F">
            <w:pPr>
              <w:rPr>
                <w:lang w:val="vi-VN"/>
              </w:rPr>
            </w:pPr>
            <w:r w:rsidRPr="004F28C4">
              <w:rPr>
                <w:rFonts w:ascii="MS Gothic" w:eastAsia="MS Gothic" w:hAnsi="MS Gothic" w:cs="MS Gothic" w:hint="eastAsia"/>
              </w:rPr>
              <w:t>✓</w:t>
            </w:r>
          </w:p>
        </w:tc>
        <w:tc>
          <w:tcPr>
            <w:tcW w:w="850" w:type="dxa"/>
          </w:tcPr>
          <w:p w14:paraId="58424603" w14:textId="77777777" w:rsidR="00A04E8F" w:rsidRPr="004F28C4" w:rsidRDefault="00A04E8F" w:rsidP="00A04E8F">
            <w:pPr>
              <w:rPr>
                <w:lang w:val="vi-VN"/>
              </w:rPr>
            </w:pPr>
          </w:p>
        </w:tc>
        <w:tc>
          <w:tcPr>
            <w:tcW w:w="1474" w:type="dxa"/>
          </w:tcPr>
          <w:p w14:paraId="0184C5A6" w14:textId="77777777" w:rsidR="00A04E8F" w:rsidRPr="004F28C4" w:rsidRDefault="00A04E8F" w:rsidP="00A04E8F">
            <w:pPr>
              <w:rPr>
                <w:lang w:val="vi-VN"/>
              </w:rPr>
            </w:pPr>
          </w:p>
        </w:tc>
      </w:tr>
      <w:tr w:rsidR="00A04E8F" w:rsidRPr="004F28C4" w14:paraId="0FFD7DE2" w14:textId="77777777" w:rsidTr="00A04E8F">
        <w:tc>
          <w:tcPr>
            <w:tcW w:w="1483" w:type="dxa"/>
          </w:tcPr>
          <w:p w14:paraId="3BF42E1C" w14:textId="77777777" w:rsidR="00A04E8F" w:rsidRPr="004F28C4" w:rsidRDefault="00A04E8F" w:rsidP="00A04E8F">
            <w:pPr>
              <w:rPr>
                <w:lang w:val="vi-VN"/>
              </w:rPr>
            </w:pPr>
          </w:p>
        </w:tc>
        <w:tc>
          <w:tcPr>
            <w:tcW w:w="2969" w:type="dxa"/>
          </w:tcPr>
          <w:p w14:paraId="2199AAB6" w14:textId="77777777" w:rsidR="00A04E8F" w:rsidRPr="004F28C4" w:rsidRDefault="00A04E8F" w:rsidP="00A04E8F">
            <w:pPr>
              <w:rPr>
                <w:lang w:val="vi-VN"/>
              </w:rPr>
            </w:pPr>
            <w:r w:rsidRPr="004F28C4">
              <w:rPr>
                <w:lang w:val="vi-VN"/>
              </w:rPr>
              <w:t>Xem tin &amp; danh sách người xem</w:t>
            </w:r>
          </w:p>
        </w:tc>
        <w:tc>
          <w:tcPr>
            <w:tcW w:w="741" w:type="dxa"/>
          </w:tcPr>
          <w:p w14:paraId="1F36C6FC" w14:textId="77777777" w:rsidR="00A04E8F" w:rsidRPr="004F28C4" w:rsidRDefault="00A04E8F" w:rsidP="00A04E8F">
            <w:pPr>
              <w:rPr>
                <w:lang w:val="vi-VN"/>
              </w:rPr>
            </w:pPr>
          </w:p>
        </w:tc>
        <w:tc>
          <w:tcPr>
            <w:tcW w:w="1385" w:type="dxa"/>
          </w:tcPr>
          <w:p w14:paraId="137C743C" w14:textId="77777777" w:rsidR="00A04E8F" w:rsidRPr="004F28C4" w:rsidRDefault="00C32816" w:rsidP="00A04E8F">
            <w:pPr>
              <w:rPr>
                <w:lang w:val="vi-VN"/>
              </w:rPr>
            </w:pPr>
            <w:r w:rsidRPr="004F28C4">
              <w:rPr>
                <w:rFonts w:ascii="MS Gothic" w:eastAsia="MS Gothic" w:hAnsi="MS Gothic" w:cs="MS Gothic" w:hint="eastAsia"/>
              </w:rPr>
              <w:t>✓</w:t>
            </w:r>
          </w:p>
        </w:tc>
        <w:tc>
          <w:tcPr>
            <w:tcW w:w="850" w:type="dxa"/>
          </w:tcPr>
          <w:p w14:paraId="2883EE9A" w14:textId="77777777" w:rsidR="00A04E8F" w:rsidRPr="004F28C4" w:rsidRDefault="00A04E8F" w:rsidP="00A04E8F">
            <w:pPr>
              <w:rPr>
                <w:lang w:val="vi-VN"/>
              </w:rPr>
            </w:pPr>
          </w:p>
        </w:tc>
        <w:tc>
          <w:tcPr>
            <w:tcW w:w="1474" w:type="dxa"/>
          </w:tcPr>
          <w:p w14:paraId="68654463" w14:textId="77777777" w:rsidR="00A04E8F" w:rsidRPr="004F28C4" w:rsidRDefault="00A04E8F" w:rsidP="00A04E8F">
            <w:pPr>
              <w:rPr>
                <w:lang w:val="vi-VN"/>
              </w:rPr>
            </w:pPr>
          </w:p>
        </w:tc>
      </w:tr>
      <w:tr w:rsidR="00A04E8F" w:rsidRPr="004F28C4" w14:paraId="4D4778D7" w14:textId="77777777" w:rsidTr="00A04E8F">
        <w:tc>
          <w:tcPr>
            <w:tcW w:w="1483" w:type="dxa"/>
          </w:tcPr>
          <w:p w14:paraId="0AD2FA82" w14:textId="77777777" w:rsidR="00A04E8F" w:rsidRPr="004F28C4" w:rsidRDefault="00A04E8F" w:rsidP="00A04E8F">
            <w:pPr>
              <w:rPr>
                <w:lang w:val="vi-VN"/>
              </w:rPr>
            </w:pPr>
          </w:p>
        </w:tc>
        <w:tc>
          <w:tcPr>
            <w:tcW w:w="2969" w:type="dxa"/>
          </w:tcPr>
          <w:p w14:paraId="5AE0F191" w14:textId="77777777" w:rsidR="00A04E8F" w:rsidRPr="004F28C4" w:rsidRDefault="00A04E8F" w:rsidP="00A04E8F">
            <w:pPr>
              <w:rPr>
                <w:lang w:val="vi-VN"/>
              </w:rPr>
            </w:pPr>
            <w:r w:rsidRPr="004F28C4">
              <w:rPr>
                <w:lang w:val="vi-VN"/>
              </w:rPr>
              <w:t>Lưu tin nổi bật (Highlight)</w:t>
            </w:r>
          </w:p>
        </w:tc>
        <w:tc>
          <w:tcPr>
            <w:tcW w:w="741" w:type="dxa"/>
          </w:tcPr>
          <w:p w14:paraId="02A02531" w14:textId="77777777" w:rsidR="00A04E8F" w:rsidRPr="004F28C4" w:rsidRDefault="00A04E8F" w:rsidP="00A04E8F">
            <w:pPr>
              <w:rPr>
                <w:lang w:val="vi-VN"/>
              </w:rPr>
            </w:pPr>
          </w:p>
        </w:tc>
        <w:tc>
          <w:tcPr>
            <w:tcW w:w="1385" w:type="dxa"/>
          </w:tcPr>
          <w:p w14:paraId="54BF7049" w14:textId="77777777" w:rsidR="00A04E8F" w:rsidRPr="004F28C4" w:rsidRDefault="00C32816" w:rsidP="00A04E8F">
            <w:pPr>
              <w:rPr>
                <w:lang w:val="vi-VN"/>
              </w:rPr>
            </w:pPr>
            <w:r w:rsidRPr="004F28C4">
              <w:rPr>
                <w:rFonts w:ascii="MS Gothic" w:eastAsia="MS Gothic" w:hAnsi="MS Gothic" w:cs="MS Gothic" w:hint="eastAsia"/>
              </w:rPr>
              <w:t>✓</w:t>
            </w:r>
          </w:p>
        </w:tc>
        <w:tc>
          <w:tcPr>
            <w:tcW w:w="850" w:type="dxa"/>
          </w:tcPr>
          <w:p w14:paraId="4F439629" w14:textId="77777777" w:rsidR="00A04E8F" w:rsidRPr="004F28C4" w:rsidRDefault="00A04E8F" w:rsidP="00A04E8F">
            <w:pPr>
              <w:rPr>
                <w:lang w:val="vi-VN"/>
              </w:rPr>
            </w:pPr>
          </w:p>
        </w:tc>
        <w:tc>
          <w:tcPr>
            <w:tcW w:w="1474" w:type="dxa"/>
          </w:tcPr>
          <w:p w14:paraId="6EE4741D" w14:textId="77777777" w:rsidR="00A04E8F" w:rsidRPr="004F28C4" w:rsidRDefault="00A04E8F" w:rsidP="00A04E8F">
            <w:pPr>
              <w:rPr>
                <w:lang w:val="vi-VN"/>
              </w:rPr>
            </w:pPr>
          </w:p>
        </w:tc>
      </w:tr>
      <w:tr w:rsidR="00A04E8F" w:rsidRPr="004F28C4" w14:paraId="1FB15C37" w14:textId="77777777" w:rsidTr="00A04E8F">
        <w:tc>
          <w:tcPr>
            <w:tcW w:w="1483" w:type="dxa"/>
          </w:tcPr>
          <w:p w14:paraId="49F3B722" w14:textId="77777777" w:rsidR="00A04E8F" w:rsidRPr="004F28C4" w:rsidRDefault="00A04E8F" w:rsidP="00A04E8F">
            <w:pPr>
              <w:rPr>
                <w:lang w:val="vi-VN"/>
              </w:rPr>
            </w:pPr>
            <w:r w:rsidRPr="004F28C4">
              <w:rPr>
                <w:lang w:val="vi-VN"/>
              </w:rPr>
              <w:t>7. Nhắn tin</w:t>
            </w:r>
          </w:p>
        </w:tc>
        <w:tc>
          <w:tcPr>
            <w:tcW w:w="2969" w:type="dxa"/>
          </w:tcPr>
          <w:p w14:paraId="25C563D4" w14:textId="77777777" w:rsidR="00A04E8F" w:rsidRPr="004F28C4" w:rsidRDefault="00A04E8F" w:rsidP="00A04E8F">
            <w:pPr>
              <w:rPr>
                <w:lang w:val="vi-VN"/>
              </w:rPr>
            </w:pPr>
            <w:r w:rsidRPr="004F28C4">
              <w:rPr>
                <w:lang w:val="vi-VN"/>
              </w:rPr>
              <w:t>Tạo hội thoại (1-1 / nhóm)</w:t>
            </w:r>
          </w:p>
        </w:tc>
        <w:tc>
          <w:tcPr>
            <w:tcW w:w="741" w:type="dxa"/>
          </w:tcPr>
          <w:p w14:paraId="209372A4" w14:textId="77777777" w:rsidR="00A04E8F" w:rsidRPr="004F28C4" w:rsidRDefault="00A04E8F" w:rsidP="00A04E8F">
            <w:pPr>
              <w:rPr>
                <w:lang w:val="vi-VN"/>
              </w:rPr>
            </w:pPr>
          </w:p>
        </w:tc>
        <w:tc>
          <w:tcPr>
            <w:tcW w:w="1385" w:type="dxa"/>
          </w:tcPr>
          <w:p w14:paraId="53A1C103" w14:textId="77777777" w:rsidR="00A04E8F" w:rsidRPr="004F28C4" w:rsidRDefault="00C32816" w:rsidP="00A04E8F">
            <w:pPr>
              <w:rPr>
                <w:lang w:val="vi-VN"/>
              </w:rPr>
            </w:pPr>
            <w:r w:rsidRPr="004F28C4">
              <w:rPr>
                <w:rFonts w:ascii="MS Gothic" w:eastAsia="MS Gothic" w:hAnsi="MS Gothic" w:cs="MS Gothic" w:hint="eastAsia"/>
              </w:rPr>
              <w:t>✓</w:t>
            </w:r>
          </w:p>
        </w:tc>
        <w:tc>
          <w:tcPr>
            <w:tcW w:w="850" w:type="dxa"/>
          </w:tcPr>
          <w:p w14:paraId="7F767C35" w14:textId="77777777" w:rsidR="00A04E8F" w:rsidRPr="004F28C4" w:rsidRDefault="00A04E8F" w:rsidP="00A04E8F">
            <w:pPr>
              <w:rPr>
                <w:lang w:val="vi-VN"/>
              </w:rPr>
            </w:pPr>
          </w:p>
        </w:tc>
        <w:tc>
          <w:tcPr>
            <w:tcW w:w="1474" w:type="dxa"/>
          </w:tcPr>
          <w:p w14:paraId="7F880193" w14:textId="77777777" w:rsidR="00A04E8F" w:rsidRPr="004F28C4" w:rsidRDefault="00A04E8F" w:rsidP="00A04E8F">
            <w:pPr>
              <w:rPr>
                <w:lang w:val="vi-VN"/>
              </w:rPr>
            </w:pPr>
          </w:p>
        </w:tc>
      </w:tr>
      <w:tr w:rsidR="00A04E8F" w:rsidRPr="004F28C4" w14:paraId="03840AA1" w14:textId="77777777" w:rsidTr="00A04E8F">
        <w:tc>
          <w:tcPr>
            <w:tcW w:w="1483" w:type="dxa"/>
          </w:tcPr>
          <w:p w14:paraId="722B6E8A" w14:textId="77777777" w:rsidR="00A04E8F" w:rsidRPr="004F28C4" w:rsidRDefault="00A04E8F" w:rsidP="00A04E8F">
            <w:pPr>
              <w:rPr>
                <w:lang w:val="vi-VN"/>
              </w:rPr>
            </w:pPr>
          </w:p>
        </w:tc>
        <w:tc>
          <w:tcPr>
            <w:tcW w:w="2969" w:type="dxa"/>
          </w:tcPr>
          <w:p w14:paraId="073C85B1" w14:textId="77777777" w:rsidR="00A04E8F" w:rsidRPr="004F28C4" w:rsidRDefault="00A04E8F" w:rsidP="00A04E8F">
            <w:pPr>
              <w:rPr>
                <w:lang w:val="vi-VN"/>
              </w:rPr>
            </w:pPr>
            <w:r w:rsidRPr="004F28C4">
              <w:rPr>
                <w:lang w:val="vi-VN"/>
              </w:rPr>
              <w:t>Gửi / nhận tin nhắn thời gian thực</w:t>
            </w:r>
          </w:p>
        </w:tc>
        <w:tc>
          <w:tcPr>
            <w:tcW w:w="741" w:type="dxa"/>
          </w:tcPr>
          <w:p w14:paraId="37E19DF5" w14:textId="77777777" w:rsidR="00A04E8F" w:rsidRPr="004F28C4" w:rsidRDefault="00A04E8F" w:rsidP="00A04E8F">
            <w:pPr>
              <w:rPr>
                <w:lang w:val="vi-VN"/>
              </w:rPr>
            </w:pPr>
          </w:p>
        </w:tc>
        <w:tc>
          <w:tcPr>
            <w:tcW w:w="1385" w:type="dxa"/>
          </w:tcPr>
          <w:p w14:paraId="6575A4DB" w14:textId="77777777" w:rsidR="00A04E8F" w:rsidRPr="004F28C4" w:rsidRDefault="00C32816" w:rsidP="00A04E8F">
            <w:pPr>
              <w:rPr>
                <w:lang w:val="vi-VN"/>
              </w:rPr>
            </w:pPr>
            <w:r w:rsidRPr="004F28C4">
              <w:rPr>
                <w:rFonts w:ascii="MS Gothic" w:eastAsia="MS Gothic" w:hAnsi="MS Gothic" w:cs="MS Gothic" w:hint="eastAsia"/>
              </w:rPr>
              <w:t>✓</w:t>
            </w:r>
          </w:p>
        </w:tc>
        <w:tc>
          <w:tcPr>
            <w:tcW w:w="850" w:type="dxa"/>
          </w:tcPr>
          <w:p w14:paraId="6D425221" w14:textId="77777777" w:rsidR="00A04E8F" w:rsidRPr="004F28C4" w:rsidRDefault="00A04E8F" w:rsidP="00A04E8F">
            <w:pPr>
              <w:rPr>
                <w:lang w:val="vi-VN"/>
              </w:rPr>
            </w:pPr>
          </w:p>
        </w:tc>
        <w:tc>
          <w:tcPr>
            <w:tcW w:w="1474" w:type="dxa"/>
          </w:tcPr>
          <w:p w14:paraId="24559D66" w14:textId="77777777" w:rsidR="00A04E8F" w:rsidRPr="004F28C4" w:rsidRDefault="00A04E8F" w:rsidP="00A04E8F">
            <w:pPr>
              <w:rPr>
                <w:lang w:val="vi-VN"/>
              </w:rPr>
            </w:pPr>
          </w:p>
        </w:tc>
      </w:tr>
      <w:tr w:rsidR="00A04E8F" w:rsidRPr="004F28C4" w14:paraId="64445FB3" w14:textId="77777777" w:rsidTr="00A04E8F">
        <w:tc>
          <w:tcPr>
            <w:tcW w:w="1483" w:type="dxa"/>
          </w:tcPr>
          <w:p w14:paraId="7B987B48" w14:textId="77777777" w:rsidR="00A04E8F" w:rsidRPr="004F28C4" w:rsidRDefault="00A04E8F" w:rsidP="00A04E8F">
            <w:pPr>
              <w:rPr>
                <w:lang w:val="vi-VN"/>
              </w:rPr>
            </w:pPr>
          </w:p>
        </w:tc>
        <w:tc>
          <w:tcPr>
            <w:tcW w:w="2969" w:type="dxa"/>
          </w:tcPr>
          <w:p w14:paraId="23BE6D39" w14:textId="77777777" w:rsidR="00A04E8F" w:rsidRPr="004F28C4" w:rsidRDefault="00A04E8F" w:rsidP="00A04E8F">
            <w:pPr>
              <w:rPr>
                <w:lang w:val="vi-VN"/>
              </w:rPr>
            </w:pPr>
            <w:r w:rsidRPr="004F28C4">
              <w:rPr>
                <w:lang w:val="vi-VN"/>
              </w:rPr>
              <w:t>Xem hộp thư &amp; lịch sử trò chuyện</w:t>
            </w:r>
          </w:p>
        </w:tc>
        <w:tc>
          <w:tcPr>
            <w:tcW w:w="741" w:type="dxa"/>
          </w:tcPr>
          <w:p w14:paraId="5B70E51E" w14:textId="77777777" w:rsidR="00A04E8F" w:rsidRPr="004F28C4" w:rsidRDefault="00A04E8F" w:rsidP="00A04E8F">
            <w:pPr>
              <w:rPr>
                <w:lang w:val="vi-VN"/>
              </w:rPr>
            </w:pPr>
          </w:p>
        </w:tc>
        <w:tc>
          <w:tcPr>
            <w:tcW w:w="1385" w:type="dxa"/>
          </w:tcPr>
          <w:p w14:paraId="15129FB2" w14:textId="77777777" w:rsidR="00A04E8F" w:rsidRPr="004F28C4" w:rsidRDefault="00C32816" w:rsidP="00A04E8F">
            <w:pPr>
              <w:rPr>
                <w:lang w:val="vi-VN"/>
              </w:rPr>
            </w:pPr>
            <w:r w:rsidRPr="004F28C4">
              <w:rPr>
                <w:rFonts w:ascii="MS Gothic" w:eastAsia="MS Gothic" w:hAnsi="MS Gothic" w:cs="MS Gothic" w:hint="eastAsia"/>
              </w:rPr>
              <w:t>✓</w:t>
            </w:r>
          </w:p>
        </w:tc>
        <w:tc>
          <w:tcPr>
            <w:tcW w:w="850" w:type="dxa"/>
          </w:tcPr>
          <w:p w14:paraId="06852371" w14:textId="77777777" w:rsidR="00A04E8F" w:rsidRPr="004F28C4" w:rsidRDefault="00A04E8F" w:rsidP="00A04E8F">
            <w:pPr>
              <w:rPr>
                <w:lang w:val="vi-VN"/>
              </w:rPr>
            </w:pPr>
          </w:p>
        </w:tc>
        <w:tc>
          <w:tcPr>
            <w:tcW w:w="1474" w:type="dxa"/>
          </w:tcPr>
          <w:p w14:paraId="3CAD6D3C" w14:textId="77777777" w:rsidR="00A04E8F" w:rsidRPr="004F28C4" w:rsidRDefault="00A04E8F" w:rsidP="00A04E8F">
            <w:pPr>
              <w:rPr>
                <w:lang w:val="vi-VN"/>
              </w:rPr>
            </w:pPr>
          </w:p>
        </w:tc>
      </w:tr>
      <w:tr w:rsidR="00A04E8F" w:rsidRPr="004F28C4" w14:paraId="6191AFA2" w14:textId="77777777" w:rsidTr="00A04E8F">
        <w:tc>
          <w:tcPr>
            <w:tcW w:w="1483" w:type="dxa"/>
          </w:tcPr>
          <w:p w14:paraId="2E184C1E" w14:textId="77777777" w:rsidR="00A04E8F" w:rsidRPr="004F28C4" w:rsidRDefault="00A04E8F" w:rsidP="00A04E8F">
            <w:pPr>
              <w:rPr>
                <w:lang w:val="vi-VN"/>
              </w:rPr>
            </w:pPr>
            <w:r w:rsidRPr="004F28C4">
              <w:rPr>
                <w:lang w:val="vi-VN"/>
              </w:rPr>
              <w:t>8. Thông báo</w:t>
            </w:r>
          </w:p>
        </w:tc>
        <w:tc>
          <w:tcPr>
            <w:tcW w:w="2969" w:type="dxa"/>
          </w:tcPr>
          <w:p w14:paraId="752CD890" w14:textId="77777777" w:rsidR="00A04E8F" w:rsidRPr="004F28C4" w:rsidRDefault="00A04E8F" w:rsidP="00A04E8F">
            <w:pPr>
              <w:rPr>
                <w:lang w:val="vi-VN"/>
              </w:rPr>
            </w:pPr>
            <w:r w:rsidRPr="004F28C4">
              <w:rPr>
                <w:lang w:val="vi-VN"/>
              </w:rPr>
              <w:t>Xem danh sách thông báo</w:t>
            </w:r>
          </w:p>
        </w:tc>
        <w:tc>
          <w:tcPr>
            <w:tcW w:w="741" w:type="dxa"/>
          </w:tcPr>
          <w:p w14:paraId="547CF8F5" w14:textId="77777777" w:rsidR="00A04E8F" w:rsidRPr="004F28C4" w:rsidRDefault="00A04E8F" w:rsidP="00A04E8F">
            <w:pPr>
              <w:rPr>
                <w:lang w:val="vi-VN"/>
              </w:rPr>
            </w:pPr>
          </w:p>
        </w:tc>
        <w:tc>
          <w:tcPr>
            <w:tcW w:w="1385" w:type="dxa"/>
          </w:tcPr>
          <w:p w14:paraId="5967B787" w14:textId="77777777" w:rsidR="00A04E8F" w:rsidRPr="004F28C4" w:rsidRDefault="00C32816" w:rsidP="00A04E8F">
            <w:pPr>
              <w:rPr>
                <w:lang w:val="vi-VN"/>
              </w:rPr>
            </w:pPr>
            <w:r w:rsidRPr="004F28C4">
              <w:rPr>
                <w:rFonts w:ascii="MS Gothic" w:eastAsia="MS Gothic" w:hAnsi="MS Gothic" w:cs="MS Gothic" w:hint="eastAsia"/>
              </w:rPr>
              <w:t>✓</w:t>
            </w:r>
          </w:p>
        </w:tc>
        <w:tc>
          <w:tcPr>
            <w:tcW w:w="850" w:type="dxa"/>
          </w:tcPr>
          <w:p w14:paraId="7AF89ECA" w14:textId="77777777" w:rsidR="00A04E8F" w:rsidRPr="004F28C4" w:rsidRDefault="00A04E8F" w:rsidP="00A04E8F">
            <w:pPr>
              <w:rPr>
                <w:lang w:val="vi-VN"/>
              </w:rPr>
            </w:pPr>
          </w:p>
        </w:tc>
        <w:tc>
          <w:tcPr>
            <w:tcW w:w="1474" w:type="dxa"/>
          </w:tcPr>
          <w:p w14:paraId="2EF0A90A" w14:textId="77777777" w:rsidR="00A04E8F" w:rsidRPr="004F28C4" w:rsidRDefault="00A04E8F" w:rsidP="00A04E8F">
            <w:pPr>
              <w:rPr>
                <w:lang w:val="vi-VN"/>
              </w:rPr>
            </w:pPr>
          </w:p>
        </w:tc>
      </w:tr>
      <w:tr w:rsidR="00A04E8F" w:rsidRPr="004F28C4" w14:paraId="640C658E" w14:textId="77777777" w:rsidTr="00A04E8F">
        <w:tc>
          <w:tcPr>
            <w:tcW w:w="1483" w:type="dxa"/>
          </w:tcPr>
          <w:p w14:paraId="2D0BD33D" w14:textId="77777777" w:rsidR="00A04E8F" w:rsidRPr="004F28C4" w:rsidRDefault="00A04E8F" w:rsidP="00A04E8F">
            <w:pPr>
              <w:rPr>
                <w:lang w:val="vi-VN"/>
              </w:rPr>
            </w:pPr>
          </w:p>
        </w:tc>
        <w:tc>
          <w:tcPr>
            <w:tcW w:w="2969" w:type="dxa"/>
          </w:tcPr>
          <w:p w14:paraId="39B38887" w14:textId="77777777" w:rsidR="00A04E8F" w:rsidRPr="004F28C4" w:rsidRDefault="00A04E8F" w:rsidP="00A04E8F">
            <w:pPr>
              <w:rPr>
                <w:lang w:val="vi-VN"/>
              </w:rPr>
            </w:pPr>
            <w:r w:rsidRPr="004F28C4">
              <w:rPr>
                <w:lang w:val="vi-VN"/>
              </w:rPr>
              <w:t>Đánh dấu đã đọc / đếm chưa đọc</w:t>
            </w:r>
          </w:p>
        </w:tc>
        <w:tc>
          <w:tcPr>
            <w:tcW w:w="741" w:type="dxa"/>
          </w:tcPr>
          <w:p w14:paraId="378973D1" w14:textId="77777777" w:rsidR="00A04E8F" w:rsidRPr="004F28C4" w:rsidRDefault="00A04E8F" w:rsidP="00A04E8F">
            <w:pPr>
              <w:rPr>
                <w:lang w:val="vi-VN"/>
              </w:rPr>
            </w:pPr>
          </w:p>
        </w:tc>
        <w:tc>
          <w:tcPr>
            <w:tcW w:w="1385" w:type="dxa"/>
          </w:tcPr>
          <w:p w14:paraId="2F2CEB6C" w14:textId="77777777" w:rsidR="00A04E8F" w:rsidRPr="004F28C4" w:rsidRDefault="00C32816" w:rsidP="00A04E8F">
            <w:pPr>
              <w:rPr>
                <w:lang w:val="vi-VN"/>
              </w:rPr>
            </w:pPr>
            <w:r w:rsidRPr="004F28C4">
              <w:rPr>
                <w:rFonts w:ascii="MS Gothic" w:eastAsia="MS Gothic" w:hAnsi="MS Gothic" w:cs="MS Gothic" w:hint="eastAsia"/>
              </w:rPr>
              <w:t>✓</w:t>
            </w:r>
          </w:p>
        </w:tc>
        <w:tc>
          <w:tcPr>
            <w:tcW w:w="850" w:type="dxa"/>
          </w:tcPr>
          <w:p w14:paraId="6950678C" w14:textId="77777777" w:rsidR="00A04E8F" w:rsidRPr="004F28C4" w:rsidRDefault="00A04E8F" w:rsidP="00A04E8F">
            <w:pPr>
              <w:rPr>
                <w:lang w:val="vi-VN"/>
              </w:rPr>
            </w:pPr>
          </w:p>
        </w:tc>
        <w:tc>
          <w:tcPr>
            <w:tcW w:w="1474" w:type="dxa"/>
          </w:tcPr>
          <w:p w14:paraId="4CA1537B" w14:textId="77777777" w:rsidR="00A04E8F" w:rsidRPr="004F28C4" w:rsidRDefault="00A04E8F" w:rsidP="00A04E8F">
            <w:pPr>
              <w:rPr>
                <w:lang w:val="vi-VN"/>
              </w:rPr>
            </w:pPr>
          </w:p>
        </w:tc>
      </w:tr>
    </w:tbl>
    <w:p w14:paraId="4AA0EA8D" w14:textId="77777777" w:rsidR="00A04E8F" w:rsidRPr="004F28C4" w:rsidRDefault="00A04E8F" w:rsidP="00A04E8F">
      <w:pPr>
        <w:rPr>
          <w:sz w:val="22"/>
          <w:szCs w:val="22"/>
          <w:lang w:val="vi-VN"/>
        </w:rPr>
      </w:pPr>
    </w:p>
    <w:p w14:paraId="1A5307A1" w14:textId="394ABDB1" w:rsidR="00CD47CC" w:rsidRPr="004F28C4" w:rsidRDefault="00CF056A" w:rsidP="00C32816">
      <w:pPr>
        <w:pStyle w:val="Caption"/>
        <w:spacing w:line="360" w:lineRule="auto"/>
        <w:rPr>
          <w:sz w:val="24"/>
          <w:szCs w:val="18"/>
        </w:rPr>
      </w:pPr>
      <w:bookmarkStart w:id="38" w:name="_Toc215865110"/>
      <w:r w:rsidRPr="004F28C4">
        <w:rPr>
          <w:sz w:val="24"/>
          <w:szCs w:val="18"/>
        </w:rPr>
        <w:t xml:space="preserve">Bảng </w:t>
      </w:r>
      <w:r w:rsidR="00070925" w:rsidRPr="004F28C4">
        <w:rPr>
          <w:sz w:val="24"/>
          <w:szCs w:val="18"/>
        </w:rPr>
        <w:fldChar w:fldCharType="begin"/>
      </w:r>
      <w:r w:rsidR="00070925" w:rsidRPr="004F28C4">
        <w:rPr>
          <w:sz w:val="24"/>
          <w:szCs w:val="18"/>
        </w:rPr>
        <w:instrText xml:space="preserve"> STYLEREF 1 \s </w:instrText>
      </w:r>
      <w:r w:rsidR="00070925" w:rsidRPr="004F28C4">
        <w:rPr>
          <w:sz w:val="24"/>
          <w:szCs w:val="18"/>
        </w:rPr>
        <w:fldChar w:fldCharType="separate"/>
      </w:r>
      <w:r w:rsidRPr="004F28C4">
        <w:rPr>
          <w:noProof/>
          <w:sz w:val="24"/>
          <w:szCs w:val="18"/>
        </w:rPr>
        <w:t>2</w:t>
      </w:r>
      <w:r w:rsidR="00070925" w:rsidRPr="004F28C4">
        <w:rPr>
          <w:noProof/>
          <w:sz w:val="24"/>
          <w:szCs w:val="18"/>
        </w:rPr>
        <w:fldChar w:fldCharType="end"/>
      </w:r>
      <w:r w:rsidRPr="004F28C4">
        <w:rPr>
          <w:sz w:val="24"/>
          <w:szCs w:val="18"/>
        </w:rPr>
        <w:noBreakHyphen/>
      </w:r>
      <w:r w:rsidR="00AC52E1">
        <w:rPr>
          <w:sz w:val="24"/>
          <w:szCs w:val="18"/>
        </w:rPr>
        <w:t>2</w:t>
      </w:r>
      <w:r w:rsidRPr="004F28C4">
        <w:rPr>
          <w:sz w:val="24"/>
          <w:szCs w:val="18"/>
          <w:lang w:val="vi-VN"/>
        </w:rPr>
        <w:t xml:space="preserve"> </w:t>
      </w:r>
      <w:bookmarkEnd w:id="38"/>
      <w:r w:rsidR="004F28C4">
        <w:rPr>
          <w:sz w:val="24"/>
          <w:szCs w:val="18"/>
        </w:rPr>
        <w:t>Danh sách chức năng của hệ thống</w:t>
      </w:r>
    </w:p>
    <w:p w14:paraId="7E586E3F" w14:textId="7AAE3356" w:rsidR="00D2439E" w:rsidRPr="004F28C4" w:rsidRDefault="00D2439E" w:rsidP="00383918">
      <w:pPr>
        <w:pStyle w:val="Heading2"/>
        <w:spacing w:line="360" w:lineRule="auto"/>
        <w:rPr>
          <w:szCs w:val="24"/>
          <w:lang w:val="vi-VN"/>
        </w:rPr>
      </w:pPr>
      <w:bookmarkStart w:id="39" w:name="_Toc235640644"/>
      <w:r w:rsidRPr="004F28C4">
        <w:rPr>
          <w:szCs w:val="24"/>
          <w:lang w:val="vi-VN"/>
        </w:rPr>
        <w:t>Xác định tác nhân</w:t>
      </w:r>
      <w:bookmarkEnd w:id="39"/>
    </w:p>
    <w:p w14:paraId="218A6106" w14:textId="77777777" w:rsidR="00D2439E" w:rsidRPr="004F28C4" w:rsidRDefault="00C32816" w:rsidP="00383918">
      <w:pPr>
        <w:pStyle w:val="Heading3"/>
        <w:spacing w:line="360" w:lineRule="auto"/>
        <w:jc w:val="both"/>
        <w:rPr>
          <w:szCs w:val="24"/>
          <w:lang w:val="vi-VN"/>
        </w:rPr>
      </w:pPr>
      <w:bookmarkStart w:id="40" w:name="_Toc235640645"/>
      <w:r w:rsidRPr="004F28C4">
        <w:rPr>
          <w:szCs w:val="24"/>
          <w:lang w:val="vi-VN"/>
        </w:rPr>
        <w:t>Tác nhân khách</w:t>
      </w:r>
      <w:bookmarkEnd w:id="40"/>
    </w:p>
    <w:p w14:paraId="54B8D9A7" w14:textId="77777777" w:rsidR="00C32816" w:rsidRPr="004F28C4" w:rsidRDefault="00C32816" w:rsidP="00C32816">
      <w:pPr>
        <w:spacing w:line="360" w:lineRule="auto"/>
        <w:ind w:firstLine="720"/>
        <w:jc w:val="both"/>
        <w:rPr>
          <w:lang w:val="vi-VN"/>
        </w:rPr>
      </w:pPr>
      <w:r w:rsidRPr="004F28C4">
        <w:rPr>
          <w:bCs/>
        </w:rPr>
        <w:t>Định nghĩa:</w:t>
      </w:r>
      <w:r w:rsidRPr="004F28C4">
        <w:t xml:space="preserve"> Là những người dùng truy cập vào ứng dụng nhưng chưa thực hiện thao tác định danh, hoặc chưa có tài khoản trên hệ thống.</w:t>
      </w:r>
    </w:p>
    <w:p w14:paraId="5282B787" w14:textId="77777777" w:rsidR="00C32816" w:rsidRPr="004F28C4" w:rsidRDefault="00C32816" w:rsidP="00C32816">
      <w:pPr>
        <w:spacing w:line="360" w:lineRule="auto"/>
        <w:ind w:firstLine="720"/>
        <w:jc w:val="both"/>
        <w:rPr>
          <w:lang w:val="vi-VN"/>
        </w:rPr>
      </w:pPr>
      <w:r w:rsidRPr="004F28C4">
        <w:rPr>
          <w:bCs/>
        </w:rPr>
        <w:t>Vai trò trong hệ thống:</w:t>
      </w:r>
      <w:r w:rsidRPr="004F28C4">
        <w:t xml:space="preserve"> Đóng vai trò là khách vãng lai. Mục tiêu thiết kế của hệ thống đối với tác nhân này là cung cấp giao diện trực quan nhằm điều hướng họ thực hiện quy trình đăng ký, từ đó chuyển đổi thành người dùng chính thức.</w:t>
      </w:r>
    </w:p>
    <w:p w14:paraId="7BC7AA67" w14:textId="77777777" w:rsidR="00C32816" w:rsidRPr="004F28C4" w:rsidRDefault="00971ADF" w:rsidP="00C32816">
      <w:pPr>
        <w:spacing w:line="360" w:lineRule="auto"/>
        <w:jc w:val="both"/>
        <w:rPr>
          <w:lang w:val="vi-VN"/>
        </w:rPr>
      </w:pPr>
      <w:r w:rsidRPr="004F28C4">
        <w:rPr>
          <w:bCs/>
        </w:rPr>
        <w:lastRenderedPageBreak/>
        <w:t>Quyền hạn và chức năng:</w:t>
      </w:r>
      <w:r w:rsidRPr="004F28C4">
        <w:t xml:space="preserve"> Quyền truy cập bị giới hạn ở mức tối đa nhằm bảo vệ quyền riêng tư của dữ liệu mạng xã hội. Khách chỉ được phép tương tác với phân hệ quản lý danh tính, bao gồm:</w:t>
      </w:r>
    </w:p>
    <w:p w14:paraId="35E134FE" w14:textId="77777777" w:rsidR="00C32816" w:rsidRPr="004F28C4" w:rsidRDefault="00C32816" w:rsidP="001A6549">
      <w:pPr>
        <w:pStyle w:val="ListParagraph"/>
        <w:numPr>
          <w:ilvl w:val="0"/>
          <w:numId w:val="42"/>
        </w:numPr>
        <w:spacing w:line="360" w:lineRule="auto"/>
        <w:jc w:val="both"/>
      </w:pPr>
      <w:r w:rsidRPr="004F28C4">
        <w:t>Đăng ký tài khoản mới.</w:t>
      </w:r>
    </w:p>
    <w:p w14:paraId="1BBACC9E" w14:textId="77777777" w:rsidR="00C32816" w:rsidRPr="004F28C4" w:rsidRDefault="00C32816" w:rsidP="001A6549">
      <w:pPr>
        <w:pStyle w:val="ListParagraph"/>
        <w:numPr>
          <w:ilvl w:val="0"/>
          <w:numId w:val="42"/>
        </w:numPr>
        <w:spacing w:line="360" w:lineRule="auto"/>
        <w:jc w:val="both"/>
      </w:pPr>
      <w:r w:rsidRPr="004F28C4">
        <w:t>Đăng nhập vào hệ thống.</w:t>
      </w:r>
    </w:p>
    <w:p w14:paraId="684882CB" w14:textId="77777777" w:rsidR="00C32816" w:rsidRPr="004F28C4" w:rsidRDefault="00C32816" w:rsidP="001A6549">
      <w:pPr>
        <w:pStyle w:val="ListParagraph"/>
        <w:numPr>
          <w:ilvl w:val="0"/>
          <w:numId w:val="42"/>
        </w:numPr>
        <w:spacing w:line="360" w:lineRule="auto"/>
        <w:jc w:val="both"/>
      </w:pPr>
      <w:r w:rsidRPr="004F28C4">
        <w:t>Yêu cầu phục hồi tài khoản (Quên mật khẩu).</w:t>
      </w:r>
    </w:p>
    <w:p w14:paraId="40CE84D5" w14:textId="77777777" w:rsidR="00C32816" w:rsidRPr="004F28C4" w:rsidRDefault="00C32816" w:rsidP="004A1036">
      <w:pPr>
        <w:pStyle w:val="Heading3"/>
        <w:numPr>
          <w:ilvl w:val="3"/>
          <w:numId w:val="1"/>
        </w:numPr>
        <w:spacing w:line="360" w:lineRule="auto"/>
        <w:jc w:val="both"/>
        <w:rPr>
          <w:szCs w:val="24"/>
          <w:lang w:val="vi-VN"/>
        </w:rPr>
      </w:pPr>
      <w:bookmarkStart w:id="41" w:name="_Toc235640646"/>
      <w:r w:rsidRPr="004F28C4">
        <w:rPr>
          <w:szCs w:val="24"/>
        </w:rPr>
        <w:t>Tác nhân Người dùng</w:t>
      </w:r>
      <w:bookmarkEnd w:id="41"/>
    </w:p>
    <w:p w14:paraId="4DCAA61C" w14:textId="77777777" w:rsidR="00C32816" w:rsidRPr="004F28C4" w:rsidRDefault="00C32816" w:rsidP="00C32816">
      <w:pPr>
        <w:spacing w:line="360" w:lineRule="auto"/>
        <w:ind w:firstLine="720"/>
        <w:jc w:val="both"/>
        <w:rPr>
          <w:lang w:val="vi-VN"/>
        </w:rPr>
      </w:pPr>
      <w:r w:rsidRPr="004F28C4">
        <w:rPr>
          <w:bCs/>
        </w:rPr>
        <w:t>Định nghĩa:</w:t>
      </w:r>
      <w:r w:rsidRPr="004F28C4">
        <w:t xml:space="preserve"> Là chủ thể đã vượt qua bước xác thực định danh và được cấp quyền truy cập hợp lệ. Đây là đối tượng phục vụ chính và là thành phần chính tạo ra giá trị cho nền tảng</w:t>
      </w:r>
      <w:r w:rsidRPr="004F28C4">
        <w:rPr>
          <w:lang w:val="vi-VN"/>
        </w:rPr>
        <w:t>.</w:t>
      </w:r>
    </w:p>
    <w:p w14:paraId="72536BFE" w14:textId="77777777" w:rsidR="00C32816" w:rsidRPr="004F28C4" w:rsidRDefault="00C32816" w:rsidP="00DC2318">
      <w:pPr>
        <w:spacing w:line="360" w:lineRule="auto"/>
        <w:ind w:firstLine="720"/>
        <w:jc w:val="both"/>
        <w:rPr>
          <w:lang w:val="vi-VN"/>
        </w:rPr>
      </w:pPr>
      <w:r w:rsidRPr="004F28C4">
        <w:rPr>
          <w:bCs/>
        </w:rPr>
        <w:t>Vai trò trong hệ thống:</w:t>
      </w:r>
      <w:r w:rsidRPr="004F28C4">
        <w:t xml:space="preserve"> Trực tiếp tham gia vào hai quá trình: sản xuất nội dung và tiêu thụ nội dung. Tác nhân này là nhân tố chính xây dựng nên vòng tròn kết nối xã hội của ứng dụng.</w:t>
      </w:r>
    </w:p>
    <w:p w14:paraId="0562D7BA" w14:textId="77777777" w:rsidR="00C32816" w:rsidRPr="004F28C4" w:rsidRDefault="00C32816" w:rsidP="00C32816">
      <w:pPr>
        <w:spacing w:line="360" w:lineRule="auto"/>
        <w:ind w:firstLine="720"/>
        <w:jc w:val="both"/>
        <w:rPr>
          <w:lang w:val="vi-VN"/>
        </w:rPr>
      </w:pPr>
      <w:r w:rsidRPr="004F28C4">
        <w:rPr>
          <w:bCs/>
        </w:rPr>
        <w:t>Quyền hạn và Chức năng:</w:t>
      </w:r>
      <w:r w:rsidRPr="004F28C4">
        <w:t xml:space="preserve"> Được cấp quyền thao tác trên toàn bộ các luồng nghiệp vụ cốt lõi dành cho người dùng cuối:</w:t>
      </w:r>
    </w:p>
    <w:p w14:paraId="3BFAB624" w14:textId="77777777" w:rsidR="00C32816" w:rsidRPr="004F28C4" w:rsidRDefault="00C32816" w:rsidP="001A6549">
      <w:pPr>
        <w:pStyle w:val="ListParagraph"/>
        <w:numPr>
          <w:ilvl w:val="0"/>
          <w:numId w:val="41"/>
        </w:numPr>
        <w:spacing w:line="360" w:lineRule="auto"/>
        <w:jc w:val="both"/>
      </w:pPr>
      <w:r w:rsidRPr="004F28C4">
        <w:rPr>
          <w:iCs/>
        </w:rPr>
        <w:t>Quản lý hồ sơ:</w:t>
      </w:r>
      <w:r w:rsidRPr="004F28C4">
        <w:t xml:space="preserve"> Cập nhật thông tin cá nhân, ảnh đại diện.</w:t>
      </w:r>
    </w:p>
    <w:p w14:paraId="1C2A4611" w14:textId="77777777" w:rsidR="00C32816" w:rsidRPr="004F28C4" w:rsidRDefault="00C32816" w:rsidP="001A6549">
      <w:pPr>
        <w:pStyle w:val="ListParagraph"/>
        <w:numPr>
          <w:ilvl w:val="0"/>
          <w:numId w:val="41"/>
        </w:numPr>
        <w:spacing w:line="360" w:lineRule="auto"/>
        <w:jc w:val="both"/>
      </w:pPr>
      <w:r w:rsidRPr="004F28C4">
        <w:rPr>
          <w:iCs/>
        </w:rPr>
        <w:t>Tương tác nội dung:</w:t>
      </w:r>
      <w:r w:rsidRPr="004F28C4">
        <w:t xml:space="preserve"> Đăng tải hình ảnh/video, chỉnh sửa hoặc xóa bài viết cá nhân, thả tim, bình luận và lưu trữ bài viết.</w:t>
      </w:r>
    </w:p>
    <w:p w14:paraId="1CCEBC7D" w14:textId="77777777" w:rsidR="00C32816" w:rsidRPr="004F28C4" w:rsidRDefault="00C32816" w:rsidP="001A6549">
      <w:pPr>
        <w:pStyle w:val="ListParagraph"/>
        <w:numPr>
          <w:ilvl w:val="0"/>
          <w:numId w:val="41"/>
        </w:numPr>
        <w:spacing w:line="360" w:lineRule="auto"/>
        <w:jc w:val="both"/>
      </w:pPr>
      <w:r w:rsidRPr="004F28C4">
        <w:rPr>
          <w:iCs/>
        </w:rPr>
        <w:t>Kết nối mạng lưới:</w:t>
      </w:r>
      <w:r w:rsidRPr="004F28C4">
        <w:t xml:space="preserve"> Tìm kiếm tài khoản khác, thiết lập mối quan hệ Theo dõi hoặc Hủy theo dõi.</w:t>
      </w:r>
    </w:p>
    <w:p w14:paraId="4221D7BC" w14:textId="77777777" w:rsidR="00C32816" w:rsidRPr="004F28C4" w:rsidRDefault="00C32816" w:rsidP="004A1036">
      <w:pPr>
        <w:pStyle w:val="Heading3"/>
        <w:spacing w:line="360" w:lineRule="auto"/>
        <w:rPr>
          <w:rFonts w:cs="Times New Roman"/>
          <w:szCs w:val="24"/>
          <w:lang w:val="vi-VN"/>
        </w:rPr>
      </w:pPr>
      <w:bookmarkStart w:id="42" w:name="_Toc235640647"/>
      <w:r w:rsidRPr="004F28C4">
        <w:rPr>
          <w:rFonts w:cs="Times New Roman"/>
          <w:szCs w:val="24"/>
        </w:rPr>
        <w:t>Tác nhân Quản trị viên</w:t>
      </w:r>
      <w:bookmarkEnd w:id="42"/>
    </w:p>
    <w:p w14:paraId="275E1659" w14:textId="77777777" w:rsidR="00C32816" w:rsidRPr="004F28C4" w:rsidRDefault="00C32816" w:rsidP="004A1036">
      <w:pPr>
        <w:spacing w:line="360" w:lineRule="auto"/>
        <w:ind w:firstLine="576"/>
        <w:rPr>
          <w:lang w:val="vi-VN"/>
        </w:rPr>
      </w:pPr>
      <w:r w:rsidRPr="004F28C4">
        <w:rPr>
          <w:bCs/>
        </w:rPr>
        <w:t>Định nghĩa</w:t>
      </w:r>
      <w:r w:rsidRPr="004F28C4">
        <w:rPr>
          <w:b/>
          <w:bCs/>
        </w:rPr>
        <w:t>:</w:t>
      </w:r>
      <w:r w:rsidRPr="004F28C4">
        <w:t xml:space="preserve"> Là những nhân sự thuộc ban quản trị, có chuyên môn vận hành và giám sát nền tảng.</w:t>
      </w:r>
    </w:p>
    <w:p w14:paraId="5F8C2002" w14:textId="77777777" w:rsidR="00C32816" w:rsidRPr="004F28C4" w:rsidRDefault="00C32816" w:rsidP="004A1036">
      <w:pPr>
        <w:spacing w:line="360" w:lineRule="auto"/>
        <w:ind w:firstLine="576"/>
        <w:rPr>
          <w:lang w:val="vi-VN"/>
        </w:rPr>
      </w:pPr>
      <w:r w:rsidRPr="004F28C4">
        <w:rPr>
          <w:bCs/>
        </w:rPr>
        <w:t>Vai trò trong hệ thống:</w:t>
      </w:r>
      <w:r w:rsidRPr="004F28C4">
        <w:t xml:space="preserve"> Chịu trách nhiệm duy trì sự an toàn của nền tảng, đảm bảo các nội dung tuân thủ đúng tiêu chuẩn cộng đồng và giải quyết các khiếu nại của người dùng.</w:t>
      </w:r>
    </w:p>
    <w:p w14:paraId="1DB4D81A" w14:textId="77777777" w:rsidR="004A1036" w:rsidRPr="004F28C4" w:rsidRDefault="004A1036" w:rsidP="004A1036">
      <w:pPr>
        <w:spacing w:line="360" w:lineRule="auto"/>
        <w:ind w:firstLine="576"/>
        <w:rPr>
          <w:lang w:val="vi-VN"/>
        </w:rPr>
      </w:pPr>
      <w:r w:rsidRPr="004F28C4">
        <w:rPr>
          <w:bCs/>
        </w:rPr>
        <w:t>Quyền hạn và Chức năng:</w:t>
      </w:r>
      <w:r w:rsidRPr="004F28C4">
        <w:t xml:space="preserve"> Quản trị viên tương tác qua một giao diện nội bộ riêng biệt, có đặc quyền thao tác trên cơ sở dữ liệu chung nhưng bị hạn chế việc can thiệp vào các tương tác cá nhân. Quyền hạn bao gồm:</w:t>
      </w:r>
    </w:p>
    <w:p w14:paraId="3DD31C16" w14:textId="77777777" w:rsidR="004A1036" w:rsidRPr="004F28C4" w:rsidRDefault="004A1036" w:rsidP="001A6549">
      <w:pPr>
        <w:pStyle w:val="ListParagraph"/>
        <w:numPr>
          <w:ilvl w:val="0"/>
          <w:numId w:val="41"/>
        </w:numPr>
        <w:spacing w:line="360" w:lineRule="auto"/>
      </w:pPr>
      <w:r w:rsidRPr="004F28C4">
        <w:t>Xem báo cáo thống kê hoạt động tổng quan.</w:t>
      </w:r>
    </w:p>
    <w:p w14:paraId="66E94C22" w14:textId="77777777" w:rsidR="004A1036" w:rsidRPr="004F28C4" w:rsidRDefault="004A1036" w:rsidP="001A6549">
      <w:pPr>
        <w:pStyle w:val="ListParagraph"/>
        <w:numPr>
          <w:ilvl w:val="0"/>
          <w:numId w:val="41"/>
        </w:numPr>
        <w:spacing w:line="360" w:lineRule="auto"/>
      </w:pPr>
      <w:r w:rsidRPr="004F28C4">
        <w:t>Quản lý tài khoản: Khóa hoặc Mở khóa các tài khoản có hành vi bất thường.</w:t>
      </w:r>
    </w:p>
    <w:p w14:paraId="1F1AB3E2" w14:textId="77777777" w:rsidR="004A1036" w:rsidRPr="004F28C4" w:rsidRDefault="004A1036" w:rsidP="001A6549">
      <w:pPr>
        <w:pStyle w:val="ListParagraph"/>
        <w:numPr>
          <w:ilvl w:val="0"/>
          <w:numId w:val="41"/>
        </w:numPr>
        <w:spacing w:line="360" w:lineRule="auto"/>
        <w:jc w:val="both"/>
        <w:rPr>
          <w:sz w:val="22"/>
          <w:szCs w:val="22"/>
        </w:rPr>
      </w:pPr>
      <w:r w:rsidRPr="004F28C4">
        <w:t>Quản lý nội dung: Xem xét các bài viết bị báo cáo và thực hiện xóa bỏ nếu vi phạm tiêu chuẩn cộng đồng.</w:t>
      </w:r>
    </w:p>
    <w:p w14:paraId="5E739E6C" w14:textId="77777777" w:rsidR="004A1036" w:rsidRPr="004F28C4" w:rsidRDefault="004A1036" w:rsidP="005762CE">
      <w:pPr>
        <w:pStyle w:val="Heading3"/>
        <w:spacing w:line="360" w:lineRule="auto"/>
        <w:jc w:val="both"/>
        <w:rPr>
          <w:szCs w:val="24"/>
          <w:lang w:val="vi-VN"/>
        </w:rPr>
      </w:pPr>
      <w:bookmarkStart w:id="43" w:name="_Toc235640648"/>
      <w:r w:rsidRPr="004F28C4">
        <w:rPr>
          <w:szCs w:val="24"/>
        </w:rPr>
        <w:lastRenderedPageBreak/>
        <w:t>Tác nhân Hệ thống / Trí tuệ nhân tạo (System / AI Process)</w:t>
      </w:r>
      <w:bookmarkEnd w:id="43"/>
    </w:p>
    <w:p w14:paraId="14916D5A" w14:textId="77777777" w:rsidR="004A1036" w:rsidRPr="004F28C4" w:rsidRDefault="004A1036" w:rsidP="005762CE">
      <w:pPr>
        <w:spacing w:line="360" w:lineRule="auto"/>
        <w:ind w:firstLine="576"/>
        <w:jc w:val="both"/>
        <w:rPr>
          <w:lang w:val="vi-VN"/>
        </w:rPr>
      </w:pPr>
      <w:r w:rsidRPr="004F28C4">
        <w:rPr>
          <w:bCs/>
        </w:rPr>
        <w:t>Định nghĩa:</w:t>
      </w:r>
      <w:r w:rsidRPr="004F28C4">
        <w:t xml:space="preserve"> Đây là một tác nhân phi con người, đại diện cho các tiến trình tính toán tự động và các mô hình thuật toán chạy ngầm bên trong máy chủ.</w:t>
      </w:r>
    </w:p>
    <w:p w14:paraId="2A1CE08D" w14:textId="77777777" w:rsidR="005762CE" w:rsidRPr="004F28C4" w:rsidRDefault="005762CE" w:rsidP="001A6549">
      <w:pPr>
        <w:pStyle w:val="ListParagraph"/>
        <w:numPr>
          <w:ilvl w:val="0"/>
          <w:numId w:val="43"/>
        </w:numPr>
        <w:spacing w:line="360" w:lineRule="auto"/>
        <w:jc w:val="both"/>
      </w:pPr>
      <w:r w:rsidRPr="004F28C4">
        <w:rPr>
          <w:bCs/>
        </w:rPr>
        <w:t>Content Moderation API:</w:t>
      </w:r>
    </w:p>
    <w:p w14:paraId="30DF464F" w14:textId="77777777" w:rsidR="005762CE" w:rsidRPr="004F28C4" w:rsidRDefault="005762CE" w:rsidP="001A6549">
      <w:pPr>
        <w:numPr>
          <w:ilvl w:val="0"/>
          <w:numId w:val="44"/>
        </w:numPr>
        <w:spacing w:line="360" w:lineRule="auto"/>
        <w:jc w:val="both"/>
      </w:pPr>
      <w:r w:rsidRPr="004F28C4">
        <w:rPr>
          <w:bCs/>
        </w:rPr>
        <w:t>Vai trò:</w:t>
      </w:r>
      <w:r w:rsidRPr="004F28C4">
        <w:t xml:space="preserve"> Lớp kiểm duyệt nội dung của nền tảng.</w:t>
      </w:r>
    </w:p>
    <w:p w14:paraId="00990A50" w14:textId="77777777" w:rsidR="005762CE" w:rsidRPr="004F28C4" w:rsidRDefault="005762CE" w:rsidP="001A6549">
      <w:pPr>
        <w:numPr>
          <w:ilvl w:val="0"/>
          <w:numId w:val="44"/>
        </w:numPr>
        <w:spacing w:line="360" w:lineRule="auto"/>
        <w:jc w:val="both"/>
      </w:pPr>
      <w:r w:rsidRPr="004F28C4">
        <w:rPr>
          <w:bCs/>
        </w:rPr>
        <w:t>Nhiệm vụ:</w:t>
      </w:r>
      <w:r w:rsidRPr="004F28C4">
        <w:t xml:space="preserve"> Nhận dữ liệu hình ảnh và văn bản từ ứng dụng khi người dùng vừa tải lên, gọi sang API của mô hình AI phân tích để quét và phát hiện các yếu tố vi phạm tiêu chuẩn cộng đồng (phản cảm, bạo lực, spam), sau đó trả kết quả về để hệ thống quyết định cho phép đăng hay chặn bài viết.</w:t>
      </w:r>
    </w:p>
    <w:p w14:paraId="0A2D48BA" w14:textId="77777777" w:rsidR="005762CE" w:rsidRPr="004F28C4" w:rsidRDefault="005762CE" w:rsidP="001A6549">
      <w:pPr>
        <w:pStyle w:val="ListParagraph"/>
        <w:numPr>
          <w:ilvl w:val="0"/>
          <w:numId w:val="43"/>
        </w:numPr>
        <w:spacing w:line="360" w:lineRule="auto"/>
        <w:jc w:val="both"/>
      </w:pPr>
      <w:r w:rsidRPr="004F28C4">
        <w:rPr>
          <w:bCs/>
        </w:rPr>
        <w:t>AI Recommendation Service:</w:t>
      </w:r>
    </w:p>
    <w:p w14:paraId="064BBAC0" w14:textId="77777777" w:rsidR="005762CE" w:rsidRPr="004F28C4" w:rsidRDefault="005762CE" w:rsidP="001A6549">
      <w:pPr>
        <w:numPr>
          <w:ilvl w:val="0"/>
          <w:numId w:val="45"/>
        </w:numPr>
        <w:spacing w:line="360" w:lineRule="auto"/>
        <w:jc w:val="both"/>
      </w:pPr>
      <w:r w:rsidRPr="004F28C4">
        <w:rPr>
          <w:bCs/>
        </w:rPr>
        <w:t>Vai trò:</w:t>
      </w:r>
      <w:r w:rsidRPr="004F28C4">
        <w:t xml:space="preserve"> Trợ lý cá nhân hóa trải nghiệm.</w:t>
      </w:r>
    </w:p>
    <w:p w14:paraId="2248190D" w14:textId="77777777" w:rsidR="005762CE" w:rsidRPr="004F28C4" w:rsidRDefault="005762CE" w:rsidP="001A6549">
      <w:pPr>
        <w:numPr>
          <w:ilvl w:val="0"/>
          <w:numId w:val="45"/>
        </w:numPr>
        <w:spacing w:line="360" w:lineRule="auto"/>
        <w:jc w:val="both"/>
      </w:pPr>
      <w:r w:rsidRPr="004F28C4">
        <w:rPr>
          <w:bCs/>
        </w:rPr>
        <w:t>Nhiệm vụ:</w:t>
      </w:r>
      <w:r w:rsidRPr="004F28C4">
        <w:t xml:space="preserve"> Nhận dữ liệu về lịch sử tương tác của người dung</w:t>
      </w:r>
      <w:r w:rsidRPr="004F28C4">
        <w:rPr>
          <w:lang w:val="vi-VN"/>
        </w:rPr>
        <w:t xml:space="preserve"> </w:t>
      </w:r>
      <w:r w:rsidRPr="004F28C4">
        <w:t>truy vấn qua API của dịch vụ AI/Vector Database để tính toán độ tương đồng, từ đó trả về danh sách các bài viết phù hợp nhất để hiển thị lên Bảng tin và trang Khám phá.</w:t>
      </w:r>
    </w:p>
    <w:p w14:paraId="42F5D9E2" w14:textId="77777777" w:rsidR="005762CE" w:rsidRPr="004F28C4" w:rsidRDefault="00DC2318" w:rsidP="001A6549">
      <w:pPr>
        <w:pStyle w:val="ListParagraph"/>
        <w:numPr>
          <w:ilvl w:val="0"/>
          <w:numId w:val="43"/>
        </w:numPr>
        <w:spacing w:line="360" w:lineRule="auto"/>
        <w:jc w:val="both"/>
      </w:pPr>
      <w:r w:rsidRPr="004F28C4">
        <w:rPr>
          <w:bCs/>
        </w:rPr>
        <w:t>Notification Engine:</w:t>
      </w:r>
    </w:p>
    <w:p w14:paraId="6CB4803D" w14:textId="77777777" w:rsidR="005762CE" w:rsidRPr="004F28C4" w:rsidRDefault="005762CE" w:rsidP="001A6549">
      <w:pPr>
        <w:numPr>
          <w:ilvl w:val="0"/>
          <w:numId w:val="46"/>
        </w:numPr>
        <w:spacing w:line="360" w:lineRule="auto"/>
        <w:jc w:val="both"/>
      </w:pPr>
      <w:r w:rsidRPr="004F28C4">
        <w:rPr>
          <w:bCs/>
        </w:rPr>
        <w:t>Vai trò:</w:t>
      </w:r>
      <w:r w:rsidRPr="004F28C4">
        <w:t xml:space="preserve"> Kênh liên lạc và cập nhật sự kiện.</w:t>
      </w:r>
    </w:p>
    <w:p w14:paraId="63A8911B" w14:textId="77777777" w:rsidR="005762CE" w:rsidRPr="004F28C4" w:rsidRDefault="005762CE" w:rsidP="001A6549">
      <w:pPr>
        <w:numPr>
          <w:ilvl w:val="0"/>
          <w:numId w:val="46"/>
        </w:numPr>
        <w:spacing w:line="360" w:lineRule="auto"/>
        <w:jc w:val="both"/>
      </w:pPr>
      <w:r w:rsidRPr="004F28C4">
        <w:rPr>
          <w:bCs/>
        </w:rPr>
        <w:t>Nhiệm vụ:</w:t>
      </w:r>
      <w:r w:rsidRPr="004F28C4">
        <w:t xml:space="preserve"> Lắng nghe các sự kiện xảy ra trong hệ thống, tự động đóng gói dữ liệu và đẩy thông báo đến thiết bị của người dùng nhận ngay lập tức mà không làm gián đoạn luồng lướt ứng dụng của người dùng gửi.</w:t>
      </w:r>
    </w:p>
    <w:p w14:paraId="54D396D8" w14:textId="77777777" w:rsidR="005762CE" w:rsidRPr="004F28C4" w:rsidRDefault="005762CE" w:rsidP="001A6549">
      <w:pPr>
        <w:pStyle w:val="ListParagraph"/>
        <w:numPr>
          <w:ilvl w:val="0"/>
          <w:numId w:val="47"/>
        </w:numPr>
        <w:spacing w:line="360" w:lineRule="auto"/>
        <w:jc w:val="both"/>
      </w:pPr>
      <w:r w:rsidRPr="004F28C4">
        <w:rPr>
          <w:bCs/>
        </w:rPr>
        <w:t>Centralized Authentication Service</w:t>
      </w:r>
      <w:r w:rsidRPr="004F28C4">
        <w:rPr>
          <w:bCs/>
          <w:lang w:val="vi-VN"/>
        </w:rPr>
        <w:t>:</w:t>
      </w:r>
    </w:p>
    <w:p w14:paraId="544EB4BC" w14:textId="77777777" w:rsidR="005762CE" w:rsidRPr="004F28C4" w:rsidRDefault="005762CE" w:rsidP="001A6549">
      <w:pPr>
        <w:pStyle w:val="ListParagraph"/>
        <w:numPr>
          <w:ilvl w:val="0"/>
          <w:numId w:val="48"/>
        </w:numPr>
        <w:spacing w:line="360" w:lineRule="auto"/>
        <w:jc w:val="both"/>
      </w:pPr>
      <w:r w:rsidRPr="004F28C4">
        <w:rPr>
          <w:bCs/>
        </w:rPr>
        <w:t>Vai trò:</w:t>
      </w:r>
      <w:r w:rsidRPr="004F28C4">
        <w:t xml:space="preserve"> Trung tâm bảo mật danh tính.</w:t>
      </w:r>
    </w:p>
    <w:p w14:paraId="6A786916" w14:textId="77777777" w:rsidR="005762CE" w:rsidRPr="004F28C4" w:rsidRDefault="005762CE" w:rsidP="001A6549">
      <w:pPr>
        <w:pStyle w:val="ListParagraph"/>
        <w:numPr>
          <w:ilvl w:val="0"/>
          <w:numId w:val="48"/>
        </w:numPr>
        <w:spacing w:line="360" w:lineRule="auto"/>
        <w:jc w:val="both"/>
      </w:pPr>
      <w:r w:rsidRPr="004F28C4">
        <w:rPr>
          <w:bCs/>
        </w:rPr>
        <w:t>Nhiệm vụ:</w:t>
      </w:r>
      <w:r w:rsidRPr="004F28C4">
        <w:t xml:space="preserve"> Xử lý toàn bộ quy trình đăng nhập, đăng ký và cấp phát mã thông báo. Đảm bảo việc xác thực người dùng được diễn ra an toàn theo chuẩn bảo mật OIDC/OAuth2 mà ứng dụng mạng xã hội không cần tự lưu trữ hay xử lý trực tiếp mật khẩu nhạy cảm.</w:t>
      </w:r>
    </w:p>
    <w:p w14:paraId="28645433" w14:textId="77777777" w:rsidR="00D2439E" w:rsidRPr="004F28C4" w:rsidRDefault="00AF02BF" w:rsidP="005762CE">
      <w:pPr>
        <w:pStyle w:val="Heading2"/>
        <w:spacing w:line="360" w:lineRule="auto"/>
        <w:rPr>
          <w:rFonts w:cs="Times New Roman"/>
          <w:szCs w:val="24"/>
          <w:lang w:val="vi-VN"/>
        </w:rPr>
      </w:pPr>
      <w:bookmarkStart w:id="44" w:name="_Toc235640649"/>
      <w:r w:rsidRPr="004F28C4">
        <w:rPr>
          <w:rFonts w:cs="Times New Roman"/>
          <w:szCs w:val="24"/>
          <w:lang w:val="vi-VN"/>
        </w:rPr>
        <w:lastRenderedPageBreak/>
        <w:t>Biểu đồ UseCase</w:t>
      </w:r>
      <w:bookmarkEnd w:id="44"/>
    </w:p>
    <w:p w14:paraId="2BFEEEE3" w14:textId="77777777" w:rsidR="00AF02BF" w:rsidRPr="004F28C4" w:rsidRDefault="00AF02BF" w:rsidP="00383918">
      <w:pPr>
        <w:pStyle w:val="Heading3"/>
        <w:spacing w:line="360" w:lineRule="auto"/>
        <w:jc w:val="both"/>
        <w:rPr>
          <w:rFonts w:cs="Times New Roman"/>
          <w:szCs w:val="24"/>
          <w:lang w:val="vi-VN"/>
        </w:rPr>
      </w:pPr>
      <w:bookmarkStart w:id="45" w:name="_Toc235640650"/>
      <w:r w:rsidRPr="004F28C4">
        <w:rPr>
          <w:rFonts w:cs="Times New Roman"/>
          <w:szCs w:val="24"/>
          <w:lang w:val="vi-VN"/>
        </w:rPr>
        <w:t>Biểu đồ UseCase tổng quát</w:t>
      </w:r>
      <w:bookmarkEnd w:id="45"/>
    </w:p>
    <w:p w14:paraId="6E1F4371" w14:textId="45717F6B" w:rsidR="00080A32" w:rsidRPr="004F28C4" w:rsidRDefault="00AC52E1" w:rsidP="00782C20">
      <w:pPr>
        <w:keepNext/>
        <w:spacing w:line="360" w:lineRule="auto"/>
        <w:jc w:val="center"/>
        <w:rPr>
          <w:sz w:val="22"/>
          <w:szCs w:val="22"/>
        </w:rPr>
      </w:pPr>
      <w:r w:rsidRPr="00AC52E1">
        <w:rPr>
          <w:sz w:val="22"/>
          <w:szCs w:val="22"/>
        </w:rPr>
        <w:drawing>
          <wp:inline distT="0" distB="0" distL="0" distR="0" wp14:anchorId="2E320E7A" wp14:editId="516239A8">
            <wp:extent cx="4330923" cy="33339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330923" cy="3333921"/>
                    </a:xfrm>
                    <a:prstGeom prst="rect">
                      <a:avLst/>
                    </a:prstGeom>
                  </pic:spPr>
                </pic:pic>
              </a:graphicData>
            </a:graphic>
          </wp:inline>
        </w:drawing>
      </w:r>
    </w:p>
    <w:p w14:paraId="406B431B" w14:textId="77777777" w:rsidR="00860283" w:rsidRPr="004F28C4" w:rsidRDefault="00080A32" w:rsidP="005762CE">
      <w:pPr>
        <w:pStyle w:val="Caption"/>
        <w:spacing w:line="360" w:lineRule="auto"/>
        <w:rPr>
          <w:sz w:val="24"/>
          <w:szCs w:val="18"/>
          <w:lang w:val="vi-VN"/>
        </w:rPr>
      </w:pPr>
      <w:bookmarkStart w:id="46" w:name="_Toc215865072"/>
      <w:r w:rsidRPr="004F28C4">
        <w:rPr>
          <w:sz w:val="24"/>
          <w:szCs w:val="18"/>
        </w:rPr>
        <w:t xml:space="preserve">Hình </w:t>
      </w:r>
      <w:r w:rsidR="00070925" w:rsidRPr="004F28C4">
        <w:rPr>
          <w:sz w:val="24"/>
          <w:szCs w:val="18"/>
        </w:rPr>
        <w:fldChar w:fldCharType="begin"/>
      </w:r>
      <w:r w:rsidR="00070925" w:rsidRPr="004F28C4">
        <w:rPr>
          <w:sz w:val="24"/>
          <w:szCs w:val="18"/>
        </w:rPr>
        <w:instrText xml:space="preserve"> STYLEREF 1 \s </w:instrText>
      </w:r>
      <w:r w:rsidR="00070925" w:rsidRPr="004F28C4">
        <w:rPr>
          <w:sz w:val="24"/>
          <w:szCs w:val="18"/>
        </w:rPr>
        <w:fldChar w:fldCharType="separate"/>
      </w:r>
      <w:r w:rsidRPr="004F28C4">
        <w:rPr>
          <w:noProof/>
          <w:sz w:val="24"/>
          <w:szCs w:val="18"/>
        </w:rPr>
        <w:t>2</w:t>
      </w:r>
      <w:r w:rsidR="00070925" w:rsidRPr="004F28C4">
        <w:rPr>
          <w:noProof/>
          <w:sz w:val="24"/>
          <w:szCs w:val="18"/>
        </w:rPr>
        <w:fldChar w:fldCharType="end"/>
      </w:r>
      <w:r w:rsidRPr="004F28C4">
        <w:rPr>
          <w:sz w:val="24"/>
          <w:szCs w:val="18"/>
        </w:rPr>
        <w:noBreakHyphen/>
      </w:r>
      <w:r w:rsidR="00070925" w:rsidRPr="004F28C4">
        <w:rPr>
          <w:sz w:val="24"/>
          <w:szCs w:val="18"/>
        </w:rPr>
        <w:fldChar w:fldCharType="begin"/>
      </w:r>
      <w:r w:rsidR="00070925" w:rsidRPr="004F28C4">
        <w:rPr>
          <w:sz w:val="24"/>
          <w:szCs w:val="18"/>
        </w:rPr>
        <w:instrText xml:space="preserve"> SEQ Hình_ \* ARABIC \s 1 </w:instrText>
      </w:r>
      <w:r w:rsidR="00070925" w:rsidRPr="004F28C4">
        <w:rPr>
          <w:sz w:val="24"/>
          <w:szCs w:val="18"/>
        </w:rPr>
        <w:fldChar w:fldCharType="separate"/>
      </w:r>
      <w:r w:rsidRPr="004F28C4">
        <w:rPr>
          <w:noProof/>
          <w:sz w:val="24"/>
          <w:szCs w:val="18"/>
        </w:rPr>
        <w:t>1</w:t>
      </w:r>
      <w:r w:rsidR="00070925" w:rsidRPr="004F28C4">
        <w:rPr>
          <w:noProof/>
          <w:sz w:val="24"/>
          <w:szCs w:val="18"/>
        </w:rPr>
        <w:fldChar w:fldCharType="end"/>
      </w:r>
      <w:r w:rsidRPr="004F28C4">
        <w:rPr>
          <w:sz w:val="24"/>
          <w:szCs w:val="18"/>
          <w:lang w:val="vi-VN"/>
        </w:rPr>
        <w:t xml:space="preserve"> Biểu đồ UseCase tổng quát</w:t>
      </w:r>
      <w:bookmarkEnd w:id="46"/>
    </w:p>
    <w:p w14:paraId="6DFA42CA" w14:textId="77777777" w:rsidR="00080A32" w:rsidRPr="004F28C4" w:rsidRDefault="0087478E" w:rsidP="0087478E">
      <w:pPr>
        <w:spacing w:line="360" w:lineRule="auto"/>
        <w:ind w:firstLine="576"/>
        <w:jc w:val="both"/>
        <w:rPr>
          <w:lang w:val="vi-VN"/>
        </w:rPr>
      </w:pPr>
      <w:r w:rsidRPr="004F28C4">
        <w:t>Biểu đồ Use Case tổng quát được xây dựng nhằm cung cấp cái nhìn toàn cảnh về các chức năng nghiệp vụ của hệ thống mạng xã hội và các đối tượng sẽ tương tác với hệ thống. Trong phạm vi của đồ án, biểu đồ này phục vụ các mục đích chính sau:</w:t>
      </w:r>
    </w:p>
    <w:p w14:paraId="34E1335F" w14:textId="77777777" w:rsidR="0087478E" w:rsidRPr="004F28C4" w:rsidRDefault="0087478E" w:rsidP="001A6549">
      <w:pPr>
        <w:pStyle w:val="ListParagraph"/>
        <w:numPr>
          <w:ilvl w:val="0"/>
          <w:numId w:val="47"/>
        </w:numPr>
        <w:spacing w:line="360" w:lineRule="auto"/>
        <w:jc w:val="both"/>
      </w:pPr>
      <w:r w:rsidRPr="004F28C4">
        <w:rPr>
          <w:bCs/>
        </w:rPr>
        <w:t>Xác định ranh giới và phạm vi đề tài:</w:t>
      </w:r>
      <w:r w:rsidRPr="004F28C4">
        <w:t xml:space="preserve"> Phác họa rõ ràng những nhóm chức năng cốt lõi mà đồ án sẽ tập trung phát triển, giúp giới hạn đúng phạm vi nghiên cứu của đề tài.</w:t>
      </w:r>
    </w:p>
    <w:p w14:paraId="3E7CA43F" w14:textId="77777777" w:rsidR="0087478E" w:rsidRPr="004F28C4" w:rsidRDefault="0087478E" w:rsidP="001A6549">
      <w:pPr>
        <w:pStyle w:val="ListParagraph"/>
        <w:numPr>
          <w:ilvl w:val="0"/>
          <w:numId w:val="47"/>
        </w:numPr>
        <w:spacing w:line="360" w:lineRule="auto"/>
        <w:jc w:val="both"/>
      </w:pPr>
      <w:r w:rsidRPr="004F28C4">
        <w:rPr>
          <w:bCs/>
        </w:rPr>
        <w:t>Xác định tác nhân và phân quyền:</w:t>
      </w:r>
      <w:r w:rsidRPr="004F28C4">
        <w:t xml:space="preserve"> Nhận diện các nhóm người dùng và mô hình hóa quyền hạn của từng nhóm đối với các chức năng cụ thể, làm cơ sở cho việc thiết kế luồng xác thực và bảo mật sau này.</w:t>
      </w:r>
    </w:p>
    <w:p w14:paraId="4EB5CB78" w14:textId="77777777" w:rsidR="0087478E" w:rsidRPr="004F28C4" w:rsidRDefault="0087478E" w:rsidP="001A6549">
      <w:pPr>
        <w:pStyle w:val="ListParagraph"/>
        <w:numPr>
          <w:ilvl w:val="0"/>
          <w:numId w:val="47"/>
        </w:numPr>
        <w:spacing w:line="360" w:lineRule="auto"/>
        <w:jc w:val="both"/>
      </w:pPr>
      <w:r w:rsidRPr="004F28C4">
        <w:rPr>
          <w:bCs/>
        </w:rPr>
        <w:t>Thể hiện kiến trúc tích hợp:</w:t>
      </w:r>
      <w:r w:rsidRPr="004F28C4">
        <w:t xml:space="preserve"> Cho thấy mức độ tương tác của hệ thống với các dịch vụ ngoại vi. Điều này giúp làm rõ hướng tiếp cận thiết kế hệ thống có tính phân tán của đồ án.</w:t>
      </w:r>
    </w:p>
    <w:p w14:paraId="2F4B987B" w14:textId="77777777" w:rsidR="0087478E" w:rsidRPr="004F28C4" w:rsidRDefault="0087478E" w:rsidP="001A6549">
      <w:pPr>
        <w:pStyle w:val="ListParagraph"/>
        <w:numPr>
          <w:ilvl w:val="0"/>
          <w:numId w:val="47"/>
        </w:numPr>
        <w:spacing w:line="360" w:lineRule="auto"/>
        <w:jc w:val="both"/>
        <w:rPr>
          <w:lang w:val="vi-VN"/>
        </w:rPr>
      </w:pPr>
      <w:r w:rsidRPr="004F28C4">
        <w:rPr>
          <w:bCs/>
        </w:rPr>
        <w:t>Làm cơ sở thiết kế chi tiết:</w:t>
      </w:r>
      <w:r w:rsidRPr="004F28C4">
        <w:t xml:space="preserve"> Biểu đồ là tài liệu đầu vào quan trọng để sinh viên tiếp tục triển khai phân tích sâu hơn ở các bước sau, bao gồm việc xây dựng biểu đồ tuần tự, biểu đồ hoạt động và thiết kế cơ sở dữ liệu.</w:t>
      </w:r>
    </w:p>
    <w:p w14:paraId="02257104" w14:textId="77777777" w:rsidR="00914BE1" w:rsidRPr="004F28C4" w:rsidRDefault="008D5302" w:rsidP="0087478E">
      <w:pPr>
        <w:pStyle w:val="Heading2"/>
        <w:spacing w:line="360" w:lineRule="auto"/>
        <w:rPr>
          <w:rFonts w:cs="Times New Roman"/>
          <w:szCs w:val="24"/>
          <w:lang w:val="vi-VN"/>
        </w:rPr>
      </w:pPr>
      <w:bookmarkStart w:id="47" w:name="_Toc235640651"/>
      <w:r w:rsidRPr="004F28C4">
        <w:rPr>
          <w:rFonts w:cs="Times New Roman"/>
          <w:szCs w:val="24"/>
          <w:lang w:val="vi-VN"/>
        </w:rPr>
        <w:lastRenderedPageBreak/>
        <w:t>Đặc tả Use Case và phân tích chức năng hệ thống</w:t>
      </w:r>
      <w:bookmarkEnd w:id="47"/>
    </w:p>
    <w:p w14:paraId="0C33C4B9" w14:textId="77777777" w:rsidR="00BE52F7" w:rsidRPr="004F28C4" w:rsidRDefault="00E31B1C" w:rsidP="004A1080">
      <w:pPr>
        <w:pStyle w:val="Heading3"/>
        <w:rPr>
          <w:lang w:val="vi-VN"/>
        </w:rPr>
      </w:pPr>
      <w:r w:rsidRPr="004F28C4">
        <w:rPr>
          <w:lang w:val="vi-VN"/>
        </w:rPr>
        <w:t>UseCase Authentication</w:t>
      </w:r>
    </w:p>
    <w:p w14:paraId="390EAB53" w14:textId="331B1234" w:rsidR="00080A32" w:rsidRPr="004F28C4" w:rsidRDefault="004A1080" w:rsidP="004A1080">
      <w:pPr>
        <w:pStyle w:val="ListParagraph"/>
        <w:keepNext/>
        <w:numPr>
          <w:ilvl w:val="0"/>
          <w:numId w:val="0"/>
        </w:numPr>
        <w:spacing w:line="360" w:lineRule="auto"/>
        <w:ind w:left="864"/>
        <w:rPr>
          <w:sz w:val="22"/>
          <w:szCs w:val="22"/>
        </w:rPr>
      </w:pPr>
      <w:r w:rsidRPr="004A1080">
        <w:rPr>
          <w:sz w:val="22"/>
          <w:szCs w:val="22"/>
        </w:rPr>
        <w:drawing>
          <wp:inline distT="0" distB="0" distL="0" distR="0" wp14:anchorId="309632C7" wp14:editId="0D26C6A0">
            <wp:extent cx="3848298" cy="381019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848298" cy="3810196"/>
                    </a:xfrm>
                    <a:prstGeom prst="rect">
                      <a:avLst/>
                    </a:prstGeom>
                  </pic:spPr>
                </pic:pic>
              </a:graphicData>
            </a:graphic>
          </wp:inline>
        </w:drawing>
      </w:r>
    </w:p>
    <w:p w14:paraId="02CF58E3" w14:textId="77777777" w:rsidR="00080A32" w:rsidRPr="004F28C4" w:rsidRDefault="00080A32" w:rsidP="00E470A9">
      <w:pPr>
        <w:pStyle w:val="Caption"/>
        <w:spacing w:line="360" w:lineRule="auto"/>
        <w:rPr>
          <w:sz w:val="24"/>
          <w:szCs w:val="18"/>
          <w:lang w:val="vi-VN"/>
        </w:rPr>
      </w:pPr>
      <w:bookmarkStart w:id="48" w:name="_Toc215865073"/>
      <w:r w:rsidRPr="004F28C4">
        <w:rPr>
          <w:sz w:val="24"/>
          <w:szCs w:val="18"/>
        </w:rPr>
        <w:t xml:space="preserve">Hình </w:t>
      </w:r>
      <w:r w:rsidR="00070925" w:rsidRPr="004F28C4">
        <w:rPr>
          <w:sz w:val="24"/>
          <w:szCs w:val="18"/>
        </w:rPr>
        <w:fldChar w:fldCharType="begin"/>
      </w:r>
      <w:r w:rsidR="00070925" w:rsidRPr="004F28C4">
        <w:rPr>
          <w:sz w:val="24"/>
          <w:szCs w:val="18"/>
        </w:rPr>
        <w:instrText xml:space="preserve"> STYLEREF 1 \s </w:instrText>
      </w:r>
      <w:r w:rsidR="00070925" w:rsidRPr="004F28C4">
        <w:rPr>
          <w:sz w:val="24"/>
          <w:szCs w:val="18"/>
        </w:rPr>
        <w:fldChar w:fldCharType="separate"/>
      </w:r>
      <w:r w:rsidRPr="004F28C4">
        <w:rPr>
          <w:noProof/>
          <w:sz w:val="24"/>
          <w:szCs w:val="18"/>
        </w:rPr>
        <w:t>2</w:t>
      </w:r>
      <w:r w:rsidR="00070925" w:rsidRPr="004F28C4">
        <w:rPr>
          <w:noProof/>
          <w:sz w:val="24"/>
          <w:szCs w:val="18"/>
        </w:rPr>
        <w:fldChar w:fldCharType="end"/>
      </w:r>
      <w:r w:rsidRPr="004F28C4">
        <w:rPr>
          <w:sz w:val="24"/>
          <w:szCs w:val="18"/>
        </w:rPr>
        <w:noBreakHyphen/>
      </w:r>
      <w:r w:rsidR="00070925" w:rsidRPr="004F28C4">
        <w:rPr>
          <w:sz w:val="24"/>
          <w:szCs w:val="18"/>
        </w:rPr>
        <w:fldChar w:fldCharType="begin"/>
      </w:r>
      <w:r w:rsidR="00070925" w:rsidRPr="004F28C4">
        <w:rPr>
          <w:sz w:val="24"/>
          <w:szCs w:val="18"/>
        </w:rPr>
        <w:instrText xml:space="preserve"> SEQ Hình_ \* ARABIC \s 1 </w:instrText>
      </w:r>
      <w:r w:rsidR="00070925" w:rsidRPr="004F28C4">
        <w:rPr>
          <w:sz w:val="24"/>
          <w:szCs w:val="18"/>
        </w:rPr>
        <w:fldChar w:fldCharType="separate"/>
      </w:r>
      <w:r w:rsidRPr="004F28C4">
        <w:rPr>
          <w:noProof/>
          <w:sz w:val="24"/>
          <w:szCs w:val="18"/>
        </w:rPr>
        <w:t>2</w:t>
      </w:r>
      <w:r w:rsidR="00070925" w:rsidRPr="004F28C4">
        <w:rPr>
          <w:noProof/>
          <w:sz w:val="24"/>
          <w:szCs w:val="18"/>
        </w:rPr>
        <w:fldChar w:fldCharType="end"/>
      </w:r>
      <w:r w:rsidRPr="004F28C4">
        <w:rPr>
          <w:sz w:val="24"/>
          <w:szCs w:val="18"/>
          <w:lang w:val="vi-VN"/>
        </w:rPr>
        <w:t xml:space="preserve"> UseCase authentication</w:t>
      </w:r>
      <w:bookmarkEnd w:id="48"/>
    </w:p>
    <w:p w14:paraId="6791A5C0" w14:textId="77777777" w:rsidR="00BE52F7" w:rsidRPr="004F28C4" w:rsidRDefault="00BE52F7" w:rsidP="001A6549">
      <w:pPr>
        <w:pStyle w:val="ListParagraph"/>
        <w:numPr>
          <w:ilvl w:val="0"/>
          <w:numId w:val="8"/>
        </w:numPr>
        <w:spacing w:line="360" w:lineRule="auto"/>
        <w:jc w:val="both"/>
        <w:rPr>
          <w:lang w:val="vi-VN"/>
        </w:rPr>
      </w:pPr>
      <w:r w:rsidRPr="004F28C4">
        <w:rPr>
          <w:lang w:val="vi-VN"/>
        </w:rPr>
        <w:t>Mục đích của biểu đồ</w:t>
      </w:r>
    </w:p>
    <w:p w14:paraId="599093D0" w14:textId="77777777" w:rsidR="006F3CCD" w:rsidRPr="004F28C4" w:rsidRDefault="006F3CCD" w:rsidP="00E470A9">
      <w:pPr>
        <w:pStyle w:val="ListParagraph"/>
        <w:numPr>
          <w:ilvl w:val="0"/>
          <w:numId w:val="0"/>
        </w:numPr>
        <w:spacing w:line="360" w:lineRule="auto"/>
        <w:ind w:left="360" w:firstLine="360"/>
        <w:jc w:val="both"/>
        <w:rPr>
          <w:lang w:val="vi-VN"/>
        </w:rPr>
      </w:pPr>
      <w:r w:rsidRPr="004F28C4">
        <w:t>Biểu đồ Use Case phân rã được xây dựng nhằm mô hình hóa chi tiết các nghiệp vụ trong phân hệ Xác thực. Mục đích của biểu đồ bao gồm:</w:t>
      </w:r>
    </w:p>
    <w:p w14:paraId="1A8373F9" w14:textId="77777777" w:rsidR="006F3CCD" w:rsidRPr="004F28C4" w:rsidRDefault="006F3CCD" w:rsidP="001A6549">
      <w:pPr>
        <w:pStyle w:val="ListParagraph"/>
        <w:numPr>
          <w:ilvl w:val="0"/>
          <w:numId w:val="47"/>
        </w:numPr>
        <w:spacing w:line="360" w:lineRule="auto"/>
        <w:jc w:val="both"/>
      </w:pPr>
      <w:r w:rsidRPr="004F28C4">
        <w:rPr>
          <w:bCs/>
        </w:rPr>
        <w:t>Chi tiết hóa các nghiệp vụ xác thực:</w:t>
      </w:r>
      <w:r w:rsidRPr="004F28C4">
        <w:t xml:space="preserve"> Biểu đồ mô tả rõ hai phương thức đăng nhập chính: xác thực truyền thống và xác thực qua Google. Điều này làm rõ cấu trúc xử lý của phân hệ xác thực trong hệ thống.</w:t>
      </w:r>
    </w:p>
    <w:p w14:paraId="4004D007" w14:textId="77777777" w:rsidR="006F3CCD" w:rsidRPr="004F28C4" w:rsidRDefault="006F3CCD" w:rsidP="001A6549">
      <w:pPr>
        <w:pStyle w:val="ListParagraph"/>
        <w:numPr>
          <w:ilvl w:val="0"/>
          <w:numId w:val="47"/>
        </w:numPr>
        <w:spacing w:line="360" w:lineRule="auto"/>
        <w:jc w:val="both"/>
      </w:pPr>
      <w:r w:rsidRPr="004F28C4">
        <w:rPr>
          <w:bCs/>
        </w:rPr>
        <w:t>Mô hình hóa quy trình tích hợp hệ thống:</w:t>
      </w:r>
      <w:r w:rsidRPr="004F28C4">
        <w:t xml:space="preserve"> Biểu đồ thể hiện mối quan hệ giữa các chức năng nghiệp vụ của ứng dụng và dịch vụ định danh bên ngoài. Việc kết nối này khẳng định kiến trúc xác thực tập trung được áp dụng, giúp tách biệt logic định danh khỏi ứng dụng mạng xã hội.</w:t>
      </w:r>
    </w:p>
    <w:p w14:paraId="13AD7BB4" w14:textId="77777777" w:rsidR="006F3CCD" w:rsidRPr="004F28C4" w:rsidRDefault="006F3CCD" w:rsidP="001A6549">
      <w:pPr>
        <w:pStyle w:val="ListParagraph"/>
        <w:numPr>
          <w:ilvl w:val="0"/>
          <w:numId w:val="47"/>
        </w:numPr>
        <w:spacing w:line="360" w:lineRule="auto"/>
        <w:jc w:val="both"/>
      </w:pPr>
      <w:r w:rsidRPr="004F28C4">
        <w:rPr>
          <w:bCs/>
        </w:rPr>
        <w:t>Cung cấp cơ sở cho thiết kế luồng hoạt động:</w:t>
      </w:r>
      <w:r w:rsidRPr="004F28C4">
        <w:t xml:space="preserve"> Biểu đồ là tài liệu nền tảng để triển khai sơ đồ hoạt động và thiết kế giao diện cho nhóm chức năng Đăng ký/Đăng nhập, đảm bảo tính đồng bộ giữa yêu cầu nghiệp vụ và giải pháp kỹ thuật.</w:t>
      </w:r>
    </w:p>
    <w:p w14:paraId="016F7618" w14:textId="77777777" w:rsidR="00BE52F7" w:rsidRPr="004F28C4" w:rsidRDefault="00BE52F7" w:rsidP="001A6549">
      <w:pPr>
        <w:pStyle w:val="ListParagraph"/>
        <w:numPr>
          <w:ilvl w:val="0"/>
          <w:numId w:val="8"/>
        </w:numPr>
        <w:spacing w:line="360" w:lineRule="auto"/>
        <w:jc w:val="both"/>
        <w:rPr>
          <w:lang w:val="vi-VN"/>
        </w:rPr>
      </w:pPr>
      <w:r w:rsidRPr="004F28C4">
        <w:t>Các tác nhân</w:t>
      </w:r>
    </w:p>
    <w:p w14:paraId="2C12380F" w14:textId="77777777" w:rsidR="00E470A9" w:rsidRPr="004F28C4" w:rsidRDefault="00E470A9" w:rsidP="001A6549">
      <w:pPr>
        <w:pStyle w:val="ListParagraph"/>
        <w:numPr>
          <w:ilvl w:val="0"/>
          <w:numId w:val="49"/>
        </w:numPr>
        <w:spacing w:line="360" w:lineRule="auto"/>
        <w:jc w:val="both"/>
        <w:rPr>
          <w:lang w:val="vi-VN"/>
        </w:rPr>
      </w:pPr>
      <w:r w:rsidRPr="004F28C4">
        <w:t>Khách: Đây là tác nhân người dùng chưa được định danh trong hệ thống. Khách là đối tượng chính khởi tạo các yêu cầu như đăng ký tài khoản hoặc đăng nhập.</w:t>
      </w:r>
    </w:p>
    <w:p w14:paraId="51FD59E9" w14:textId="77777777" w:rsidR="00E470A9" w:rsidRPr="004F28C4" w:rsidRDefault="00E470A9" w:rsidP="001A6549">
      <w:pPr>
        <w:pStyle w:val="ListParagraph"/>
        <w:numPr>
          <w:ilvl w:val="0"/>
          <w:numId w:val="50"/>
        </w:numPr>
        <w:spacing w:line="360" w:lineRule="auto"/>
        <w:jc w:val="both"/>
        <w:rPr>
          <w:lang w:val="vi-VN"/>
        </w:rPr>
      </w:pPr>
      <w:r w:rsidRPr="004F28C4">
        <w:rPr>
          <w:bCs/>
        </w:rPr>
        <w:lastRenderedPageBreak/>
        <w:t>Vai trò:</w:t>
      </w:r>
      <w:r w:rsidRPr="004F28C4">
        <w:t xml:space="preserve"> Khách đóng vai trò là tác nhân khởi tạo trong phân hệ xác thực. Mọi hoạt động của Khách đều nhằm mục đích chuyển đổi trạng thái từ người dùng vãng lai sang người dùng đã được xác thực.</w:t>
      </w:r>
    </w:p>
    <w:p w14:paraId="7F6F2967" w14:textId="77777777" w:rsidR="00E470A9" w:rsidRPr="004F28C4" w:rsidRDefault="00E470A9" w:rsidP="001A6549">
      <w:pPr>
        <w:pStyle w:val="ListParagraph"/>
        <w:numPr>
          <w:ilvl w:val="0"/>
          <w:numId w:val="49"/>
        </w:numPr>
        <w:spacing w:line="360" w:lineRule="auto"/>
        <w:jc w:val="both"/>
        <w:rPr>
          <w:lang w:val="vi-VN"/>
        </w:rPr>
      </w:pPr>
      <w:r w:rsidRPr="004F28C4">
        <w:t>Người dùng: Là tác nhân đã hoàn tất quá trình xác thực và sở hữu thông tin tài khoản hợp lệ trên hệ thống.</w:t>
      </w:r>
    </w:p>
    <w:p w14:paraId="66945033" w14:textId="77777777" w:rsidR="00E470A9" w:rsidRPr="004F28C4" w:rsidRDefault="00E470A9" w:rsidP="001A6549">
      <w:pPr>
        <w:pStyle w:val="ListParagraph"/>
        <w:numPr>
          <w:ilvl w:val="0"/>
          <w:numId w:val="51"/>
        </w:numPr>
        <w:spacing w:line="360" w:lineRule="auto"/>
        <w:jc w:val="both"/>
        <w:rPr>
          <w:lang w:val="vi-VN"/>
        </w:rPr>
      </w:pPr>
      <w:r w:rsidRPr="004F28C4">
        <w:rPr>
          <w:bCs/>
        </w:rPr>
        <w:t>Vai trò:</w:t>
      </w:r>
      <w:r w:rsidRPr="004F28C4">
        <w:t xml:space="preserve"> Người dùng đóng vai trò là tác nhân thực hiện chính sau khi đã đăng nhập thành công. Trong phạm vi phân hệ xác thực, tác nhân này tương tác với chức năng đăng xuất để hủy bỏ phiên làm việc hiện tại, đảm bảo an toàn cho dữ liệu cá nhân trên các thiết bị công cộng hoặc thiết bị dùng chung.</w:t>
      </w:r>
    </w:p>
    <w:p w14:paraId="62D59110" w14:textId="77777777" w:rsidR="00E470A9" w:rsidRPr="004F28C4" w:rsidRDefault="00E470A9" w:rsidP="001A6549">
      <w:pPr>
        <w:pStyle w:val="ListParagraph"/>
        <w:numPr>
          <w:ilvl w:val="0"/>
          <w:numId w:val="49"/>
        </w:numPr>
        <w:spacing w:line="360" w:lineRule="auto"/>
        <w:jc w:val="both"/>
        <w:rPr>
          <w:lang w:val="vi-VN"/>
        </w:rPr>
      </w:pPr>
      <w:r w:rsidRPr="004F28C4">
        <w:t>Hệ thống</w:t>
      </w:r>
      <w:r w:rsidRPr="004F28C4">
        <w:rPr>
          <w:lang w:val="vi-VN"/>
        </w:rPr>
        <w:t>:</w:t>
      </w:r>
      <w:r w:rsidRPr="004F28C4">
        <w:t xml:space="preserve"> Hệ thống định danh độc lập, hoạt động như một máy chủ quản lý danh tính tập trung.</w:t>
      </w:r>
    </w:p>
    <w:p w14:paraId="362AF92A" w14:textId="77777777" w:rsidR="00E470A9" w:rsidRPr="004F28C4" w:rsidRDefault="00E470A9" w:rsidP="001A6549">
      <w:pPr>
        <w:pStyle w:val="ListParagraph"/>
        <w:numPr>
          <w:ilvl w:val="0"/>
          <w:numId w:val="51"/>
        </w:numPr>
        <w:spacing w:line="360" w:lineRule="auto"/>
        <w:jc w:val="both"/>
        <w:rPr>
          <w:lang w:val="vi-VN"/>
        </w:rPr>
      </w:pPr>
      <w:r w:rsidRPr="004F28C4">
        <w:rPr>
          <w:bCs/>
        </w:rPr>
        <w:t>Vai trò:</w:t>
      </w:r>
      <w:r w:rsidRPr="004F28C4">
        <w:t xml:space="preserve"> Keycloak đóng vai trò là tác nhân hỗ trợ. Thay vì ứng dụng mạng xã hội trực tiếp xử lý dữ liệu nhạy cảm, hệ thống sẽ chuyển hướng các yêu cầu xác thực sang Keycloak thông qua giao thức API. Dịch vụ này đảm nhận việc kiểm tra thông tin người dùng, xử lý đăng nhập qua Google</w:t>
      </w:r>
      <w:r w:rsidRPr="004F28C4">
        <w:rPr>
          <w:lang w:val="vi-VN"/>
        </w:rPr>
        <w:t xml:space="preserve"> </w:t>
      </w:r>
      <w:r w:rsidRPr="004F28C4">
        <w:t>và cấp phát Access Token. Việc sử dụng tác nhân này khẳng định kiến trúc xác thực tập trung, giúp giảm thiểu rủi ro bảo mật cho ứng dụng chính.</w:t>
      </w:r>
    </w:p>
    <w:p w14:paraId="29A59EBE" w14:textId="77777777" w:rsidR="00BE52F7" w:rsidRPr="004F28C4" w:rsidRDefault="00BE52F7" w:rsidP="001A6549">
      <w:pPr>
        <w:pStyle w:val="ListParagraph"/>
        <w:numPr>
          <w:ilvl w:val="0"/>
          <w:numId w:val="8"/>
        </w:numPr>
        <w:spacing w:line="360" w:lineRule="auto"/>
        <w:jc w:val="both"/>
        <w:rPr>
          <w:lang w:val="vi-VN"/>
        </w:rPr>
      </w:pPr>
      <w:r w:rsidRPr="004F28C4">
        <w:t>Các UseCase chính</w:t>
      </w:r>
    </w:p>
    <w:tbl>
      <w:tblPr>
        <w:tblStyle w:val="TableGrid"/>
        <w:tblW w:w="0" w:type="auto"/>
        <w:tblLook w:val="04A0" w:firstRow="1" w:lastRow="0" w:firstColumn="1" w:lastColumn="0" w:noHBand="0" w:noVBand="1"/>
      </w:tblPr>
      <w:tblGrid>
        <w:gridCol w:w="1853"/>
        <w:gridCol w:w="7"/>
        <w:gridCol w:w="2401"/>
        <w:gridCol w:w="2145"/>
        <w:gridCol w:w="2136"/>
      </w:tblGrid>
      <w:tr w:rsidR="00E470A9" w:rsidRPr="004F28C4" w14:paraId="279DEE18" w14:textId="77777777" w:rsidTr="00A9418E">
        <w:tc>
          <w:tcPr>
            <w:tcW w:w="1860" w:type="dxa"/>
            <w:gridSpan w:val="2"/>
          </w:tcPr>
          <w:p w14:paraId="51C7BABC" w14:textId="77777777" w:rsidR="00E470A9" w:rsidRPr="004F28C4" w:rsidRDefault="00197314" w:rsidP="00A9418E">
            <w:pPr>
              <w:pStyle w:val="ListParagraph"/>
              <w:numPr>
                <w:ilvl w:val="0"/>
                <w:numId w:val="0"/>
              </w:numPr>
              <w:spacing w:line="360" w:lineRule="auto"/>
              <w:rPr>
                <w:lang w:val="vi-VN"/>
              </w:rPr>
            </w:pPr>
            <w:r w:rsidRPr="004F28C4">
              <w:rPr>
                <w:lang w:val="vi-VN"/>
              </w:rPr>
              <w:t>UseCase</w:t>
            </w:r>
          </w:p>
        </w:tc>
        <w:tc>
          <w:tcPr>
            <w:tcW w:w="2401" w:type="dxa"/>
          </w:tcPr>
          <w:p w14:paraId="7653A4B9" w14:textId="77777777" w:rsidR="00E470A9" w:rsidRPr="004F28C4" w:rsidRDefault="00E470A9" w:rsidP="00A9418E">
            <w:pPr>
              <w:pStyle w:val="ListParagraph"/>
              <w:numPr>
                <w:ilvl w:val="0"/>
                <w:numId w:val="0"/>
              </w:numPr>
              <w:spacing w:line="360" w:lineRule="auto"/>
              <w:rPr>
                <w:lang w:val="vi-VN"/>
              </w:rPr>
            </w:pPr>
            <w:r w:rsidRPr="004F28C4">
              <w:rPr>
                <w:lang w:val="vi-VN"/>
              </w:rPr>
              <w:t>Mô tả</w:t>
            </w:r>
          </w:p>
        </w:tc>
        <w:tc>
          <w:tcPr>
            <w:tcW w:w="2145" w:type="dxa"/>
          </w:tcPr>
          <w:p w14:paraId="01E332AA" w14:textId="77777777" w:rsidR="00E470A9" w:rsidRPr="004F28C4" w:rsidRDefault="00E470A9" w:rsidP="00A9418E">
            <w:pPr>
              <w:pStyle w:val="ListParagraph"/>
              <w:numPr>
                <w:ilvl w:val="0"/>
                <w:numId w:val="0"/>
              </w:numPr>
              <w:spacing w:line="360" w:lineRule="auto"/>
              <w:rPr>
                <w:lang w:val="vi-VN"/>
              </w:rPr>
            </w:pPr>
            <w:r w:rsidRPr="004F28C4">
              <w:rPr>
                <w:lang w:val="vi-VN"/>
              </w:rPr>
              <w:t>Tác nhân liên quan</w:t>
            </w:r>
          </w:p>
        </w:tc>
        <w:tc>
          <w:tcPr>
            <w:tcW w:w="2136" w:type="dxa"/>
          </w:tcPr>
          <w:p w14:paraId="041B5524" w14:textId="77777777" w:rsidR="00E470A9" w:rsidRPr="004F28C4" w:rsidRDefault="00E470A9" w:rsidP="00A9418E">
            <w:pPr>
              <w:pStyle w:val="ListParagraph"/>
              <w:numPr>
                <w:ilvl w:val="0"/>
                <w:numId w:val="0"/>
              </w:numPr>
              <w:spacing w:line="360" w:lineRule="auto"/>
              <w:rPr>
                <w:lang w:val="vi-VN"/>
              </w:rPr>
            </w:pPr>
            <w:r w:rsidRPr="004F28C4">
              <w:rPr>
                <w:lang w:val="vi-VN"/>
              </w:rPr>
              <w:t>Ghi chú</w:t>
            </w:r>
          </w:p>
        </w:tc>
      </w:tr>
      <w:tr w:rsidR="00E470A9" w:rsidRPr="004F28C4" w14:paraId="0EE1331D" w14:textId="77777777" w:rsidTr="00A9418E">
        <w:tc>
          <w:tcPr>
            <w:tcW w:w="1860" w:type="dxa"/>
            <w:gridSpan w:val="2"/>
          </w:tcPr>
          <w:p w14:paraId="70C3D909" w14:textId="77777777" w:rsidR="00E470A9" w:rsidRPr="004F28C4" w:rsidRDefault="00E470A9" w:rsidP="00A9418E">
            <w:pPr>
              <w:pStyle w:val="ListParagraph"/>
              <w:numPr>
                <w:ilvl w:val="0"/>
                <w:numId w:val="0"/>
              </w:numPr>
              <w:spacing w:line="360" w:lineRule="auto"/>
              <w:rPr>
                <w:lang w:val="vi-VN"/>
              </w:rPr>
            </w:pPr>
            <w:r w:rsidRPr="004F28C4">
              <w:rPr>
                <w:lang w:val="vi-VN"/>
              </w:rPr>
              <w:t>Đăng ký</w:t>
            </w:r>
          </w:p>
        </w:tc>
        <w:tc>
          <w:tcPr>
            <w:tcW w:w="2401" w:type="dxa"/>
          </w:tcPr>
          <w:p w14:paraId="246A266B" w14:textId="77777777" w:rsidR="00E470A9" w:rsidRPr="004F28C4" w:rsidRDefault="00E470A9" w:rsidP="00A9418E">
            <w:pPr>
              <w:pStyle w:val="ListParagraph"/>
              <w:numPr>
                <w:ilvl w:val="0"/>
                <w:numId w:val="0"/>
              </w:numPr>
              <w:spacing w:line="360" w:lineRule="auto"/>
              <w:rPr>
                <w:lang w:val="vi-VN"/>
              </w:rPr>
            </w:pPr>
            <w:r w:rsidRPr="004F28C4">
              <w:rPr>
                <w:lang w:val="vi-VN"/>
              </w:rPr>
              <w:t>Tạo tài khoản mới.</w:t>
            </w:r>
          </w:p>
        </w:tc>
        <w:tc>
          <w:tcPr>
            <w:tcW w:w="2145" w:type="dxa"/>
          </w:tcPr>
          <w:p w14:paraId="1750A792" w14:textId="77777777" w:rsidR="00E470A9" w:rsidRPr="004F28C4" w:rsidRDefault="00E470A9" w:rsidP="00A9418E">
            <w:pPr>
              <w:pStyle w:val="ListParagraph"/>
              <w:numPr>
                <w:ilvl w:val="0"/>
                <w:numId w:val="0"/>
              </w:numPr>
              <w:spacing w:line="360" w:lineRule="auto"/>
              <w:rPr>
                <w:lang w:val="vi-VN"/>
              </w:rPr>
            </w:pPr>
            <w:r w:rsidRPr="004F28C4">
              <w:rPr>
                <w:lang w:val="vi-VN"/>
              </w:rPr>
              <w:t>Khách, Hệ thống định danh</w:t>
            </w:r>
          </w:p>
        </w:tc>
        <w:tc>
          <w:tcPr>
            <w:tcW w:w="2136" w:type="dxa"/>
          </w:tcPr>
          <w:p w14:paraId="0C395792" w14:textId="77777777" w:rsidR="00E470A9" w:rsidRPr="004F28C4" w:rsidRDefault="00E470A9" w:rsidP="00A9418E">
            <w:pPr>
              <w:pStyle w:val="ListParagraph"/>
              <w:numPr>
                <w:ilvl w:val="0"/>
                <w:numId w:val="0"/>
              </w:numPr>
              <w:spacing w:line="360" w:lineRule="auto"/>
              <w:rPr>
                <w:lang w:val="vi-VN"/>
              </w:rPr>
            </w:pPr>
            <w:r w:rsidRPr="004F28C4">
              <w:rPr>
                <w:lang w:val="vi-VN"/>
              </w:rPr>
              <w:t>Lưu trữ danh tính tại hệ thống định danh.</w:t>
            </w:r>
          </w:p>
        </w:tc>
      </w:tr>
      <w:tr w:rsidR="00E470A9" w:rsidRPr="004F28C4" w14:paraId="53E7B77A" w14:textId="77777777" w:rsidTr="00A9418E">
        <w:tc>
          <w:tcPr>
            <w:tcW w:w="1860" w:type="dxa"/>
            <w:gridSpan w:val="2"/>
          </w:tcPr>
          <w:p w14:paraId="7072A66A" w14:textId="77777777" w:rsidR="00E470A9" w:rsidRPr="004F28C4" w:rsidRDefault="00E470A9" w:rsidP="00A9418E">
            <w:pPr>
              <w:pStyle w:val="ListParagraph"/>
              <w:numPr>
                <w:ilvl w:val="0"/>
                <w:numId w:val="0"/>
              </w:numPr>
              <w:spacing w:line="360" w:lineRule="auto"/>
              <w:rPr>
                <w:lang w:val="vi-VN"/>
              </w:rPr>
            </w:pPr>
            <w:r w:rsidRPr="004F28C4">
              <w:rPr>
                <w:lang w:val="vi-VN"/>
              </w:rPr>
              <w:t>Đăng nhập</w:t>
            </w:r>
          </w:p>
        </w:tc>
        <w:tc>
          <w:tcPr>
            <w:tcW w:w="2401" w:type="dxa"/>
          </w:tcPr>
          <w:p w14:paraId="79672A43" w14:textId="77777777" w:rsidR="00E470A9" w:rsidRPr="004F28C4" w:rsidRDefault="00E470A9" w:rsidP="00A9418E">
            <w:pPr>
              <w:pStyle w:val="ListParagraph"/>
              <w:numPr>
                <w:ilvl w:val="0"/>
                <w:numId w:val="0"/>
              </w:numPr>
              <w:spacing w:line="360" w:lineRule="auto"/>
              <w:rPr>
                <w:lang w:val="vi-VN"/>
              </w:rPr>
            </w:pPr>
            <w:r w:rsidRPr="004F28C4">
              <w:rPr>
                <w:lang w:val="vi-VN"/>
              </w:rPr>
              <w:t>Xác thực quyền truy cập.</w:t>
            </w:r>
          </w:p>
        </w:tc>
        <w:tc>
          <w:tcPr>
            <w:tcW w:w="2145" w:type="dxa"/>
          </w:tcPr>
          <w:p w14:paraId="05CD52FD" w14:textId="77777777" w:rsidR="00E470A9" w:rsidRPr="004F28C4" w:rsidRDefault="00E470A9" w:rsidP="00A9418E">
            <w:pPr>
              <w:pStyle w:val="ListParagraph"/>
              <w:numPr>
                <w:ilvl w:val="0"/>
                <w:numId w:val="0"/>
              </w:numPr>
              <w:spacing w:line="360" w:lineRule="auto"/>
              <w:rPr>
                <w:lang w:val="vi-VN"/>
              </w:rPr>
            </w:pPr>
            <w:r w:rsidRPr="004F28C4">
              <w:rPr>
                <w:lang w:val="vi-VN"/>
              </w:rPr>
              <w:t>Khách, Người dùng, Hệ thống định danh</w:t>
            </w:r>
          </w:p>
        </w:tc>
        <w:tc>
          <w:tcPr>
            <w:tcW w:w="2136" w:type="dxa"/>
          </w:tcPr>
          <w:p w14:paraId="30F5771F" w14:textId="77777777" w:rsidR="00E470A9" w:rsidRPr="004F28C4" w:rsidRDefault="00E470A9" w:rsidP="00A9418E">
            <w:pPr>
              <w:pStyle w:val="ListParagraph"/>
              <w:numPr>
                <w:ilvl w:val="0"/>
                <w:numId w:val="0"/>
              </w:numPr>
              <w:spacing w:line="360" w:lineRule="auto"/>
              <w:rPr>
                <w:lang w:val="vi-VN"/>
              </w:rPr>
            </w:pPr>
            <w:r w:rsidRPr="004F28C4">
              <w:rPr>
                <w:lang w:val="vi-VN"/>
              </w:rPr>
              <w:t>Hỗ trợ đăng nhập truyền thống và liên kết tài khoản.</w:t>
            </w:r>
          </w:p>
        </w:tc>
      </w:tr>
      <w:tr w:rsidR="00E470A9" w:rsidRPr="004F28C4" w14:paraId="45CC0521" w14:textId="77777777" w:rsidTr="00A9418E">
        <w:tc>
          <w:tcPr>
            <w:tcW w:w="1860" w:type="dxa"/>
            <w:gridSpan w:val="2"/>
          </w:tcPr>
          <w:p w14:paraId="7B76ADA4" w14:textId="77777777" w:rsidR="00E470A9" w:rsidRPr="004F28C4" w:rsidRDefault="00E470A9" w:rsidP="00A9418E">
            <w:pPr>
              <w:pStyle w:val="ListParagraph"/>
              <w:numPr>
                <w:ilvl w:val="0"/>
                <w:numId w:val="0"/>
              </w:numPr>
              <w:spacing w:line="360" w:lineRule="auto"/>
              <w:rPr>
                <w:lang w:val="vi-VN"/>
              </w:rPr>
            </w:pPr>
            <w:r w:rsidRPr="004F28C4">
              <w:rPr>
                <w:lang w:val="vi-VN"/>
              </w:rPr>
              <w:t>Đăng xuất</w:t>
            </w:r>
          </w:p>
        </w:tc>
        <w:tc>
          <w:tcPr>
            <w:tcW w:w="2401" w:type="dxa"/>
          </w:tcPr>
          <w:p w14:paraId="12F0631E" w14:textId="77777777" w:rsidR="00E470A9" w:rsidRPr="004F28C4" w:rsidRDefault="00E470A9" w:rsidP="00A9418E">
            <w:pPr>
              <w:pStyle w:val="ListParagraph"/>
              <w:numPr>
                <w:ilvl w:val="0"/>
                <w:numId w:val="0"/>
              </w:numPr>
              <w:spacing w:line="360" w:lineRule="auto"/>
              <w:rPr>
                <w:lang w:val="vi-VN"/>
              </w:rPr>
            </w:pPr>
            <w:r w:rsidRPr="004F28C4">
              <w:rPr>
                <w:lang w:val="vi-VN"/>
              </w:rPr>
              <w:t>Kết thúc phiên làm việc.</w:t>
            </w:r>
          </w:p>
        </w:tc>
        <w:tc>
          <w:tcPr>
            <w:tcW w:w="2145" w:type="dxa"/>
          </w:tcPr>
          <w:p w14:paraId="2B17372A" w14:textId="77777777" w:rsidR="00E470A9" w:rsidRPr="004F28C4" w:rsidRDefault="00E470A9" w:rsidP="00A9418E">
            <w:pPr>
              <w:pStyle w:val="ListParagraph"/>
              <w:numPr>
                <w:ilvl w:val="0"/>
                <w:numId w:val="0"/>
              </w:numPr>
              <w:spacing w:line="360" w:lineRule="auto"/>
              <w:rPr>
                <w:lang w:val="vi-VN"/>
              </w:rPr>
            </w:pPr>
            <w:r w:rsidRPr="004F28C4">
              <w:rPr>
                <w:lang w:val="vi-VN"/>
              </w:rPr>
              <w:t>Người dùng, Hệ thống định danh</w:t>
            </w:r>
          </w:p>
        </w:tc>
        <w:tc>
          <w:tcPr>
            <w:tcW w:w="2136" w:type="dxa"/>
          </w:tcPr>
          <w:p w14:paraId="34AC01C0" w14:textId="77777777" w:rsidR="00E470A9" w:rsidRPr="004F28C4" w:rsidRDefault="00E470A9" w:rsidP="00A9418E">
            <w:pPr>
              <w:pStyle w:val="ListParagraph"/>
              <w:numPr>
                <w:ilvl w:val="0"/>
                <w:numId w:val="0"/>
              </w:numPr>
              <w:spacing w:line="360" w:lineRule="auto"/>
              <w:rPr>
                <w:lang w:val="vi-VN"/>
              </w:rPr>
            </w:pPr>
            <w:r w:rsidRPr="004F28C4">
              <w:rPr>
                <w:lang w:val="vi-VN"/>
              </w:rPr>
              <w:t>Hủy phiên làm việc tại hệ thống định danh và client.</w:t>
            </w:r>
          </w:p>
        </w:tc>
      </w:tr>
      <w:tr w:rsidR="00E470A9" w:rsidRPr="004F28C4" w14:paraId="0BDF7C23" w14:textId="77777777" w:rsidTr="00A9418E">
        <w:tc>
          <w:tcPr>
            <w:tcW w:w="1860" w:type="dxa"/>
            <w:gridSpan w:val="2"/>
          </w:tcPr>
          <w:p w14:paraId="3EEDAFC9" w14:textId="77777777" w:rsidR="00E470A9" w:rsidRPr="004F28C4" w:rsidRDefault="00E470A9" w:rsidP="00A9418E">
            <w:pPr>
              <w:pStyle w:val="ListParagraph"/>
              <w:numPr>
                <w:ilvl w:val="0"/>
                <w:numId w:val="0"/>
              </w:numPr>
              <w:spacing w:line="360" w:lineRule="auto"/>
              <w:rPr>
                <w:lang w:val="vi-VN"/>
              </w:rPr>
            </w:pPr>
            <w:r w:rsidRPr="004F28C4">
              <w:rPr>
                <w:lang w:val="vi-VN"/>
              </w:rPr>
              <w:t>Khôi phục mật khẩu</w:t>
            </w:r>
          </w:p>
        </w:tc>
        <w:tc>
          <w:tcPr>
            <w:tcW w:w="2401" w:type="dxa"/>
          </w:tcPr>
          <w:p w14:paraId="3F7D81F8" w14:textId="77777777" w:rsidR="00E470A9" w:rsidRPr="004F28C4" w:rsidRDefault="00E470A9" w:rsidP="00A9418E">
            <w:pPr>
              <w:pStyle w:val="ListParagraph"/>
              <w:numPr>
                <w:ilvl w:val="0"/>
                <w:numId w:val="0"/>
              </w:numPr>
              <w:spacing w:line="360" w:lineRule="auto"/>
              <w:rPr>
                <w:lang w:val="vi-VN"/>
              </w:rPr>
            </w:pPr>
            <w:r w:rsidRPr="004F28C4">
              <w:rPr>
                <w:lang w:val="vi-VN"/>
              </w:rPr>
              <w:t>Khôi phục truy cập tài khoản.</w:t>
            </w:r>
          </w:p>
        </w:tc>
        <w:tc>
          <w:tcPr>
            <w:tcW w:w="2145" w:type="dxa"/>
          </w:tcPr>
          <w:p w14:paraId="4CEFD9AA" w14:textId="77777777" w:rsidR="00E470A9" w:rsidRPr="004F28C4" w:rsidRDefault="00E470A9" w:rsidP="00A9418E">
            <w:pPr>
              <w:pStyle w:val="ListParagraph"/>
              <w:numPr>
                <w:ilvl w:val="0"/>
                <w:numId w:val="0"/>
              </w:numPr>
              <w:spacing w:line="360" w:lineRule="auto"/>
              <w:rPr>
                <w:lang w:val="vi-VN"/>
              </w:rPr>
            </w:pPr>
            <w:r w:rsidRPr="004F28C4">
              <w:rPr>
                <w:lang w:val="vi-VN"/>
              </w:rPr>
              <w:t>Khách, Hệ thống định danh</w:t>
            </w:r>
          </w:p>
        </w:tc>
        <w:tc>
          <w:tcPr>
            <w:tcW w:w="2136" w:type="dxa"/>
          </w:tcPr>
          <w:p w14:paraId="287E2F0B" w14:textId="77777777" w:rsidR="00A9418E" w:rsidRPr="004F28C4" w:rsidRDefault="00E470A9" w:rsidP="00A9418E">
            <w:pPr>
              <w:pStyle w:val="ListParagraph"/>
              <w:numPr>
                <w:ilvl w:val="0"/>
                <w:numId w:val="0"/>
              </w:numPr>
              <w:spacing w:line="360" w:lineRule="auto"/>
              <w:rPr>
                <w:lang w:val="vi-VN"/>
              </w:rPr>
            </w:pPr>
            <w:r w:rsidRPr="004F28C4">
              <w:rPr>
                <w:lang w:val="vi-VN"/>
              </w:rPr>
              <w:t>Xử lý thông qua quy trình định danh tập trung.</w:t>
            </w:r>
          </w:p>
        </w:tc>
      </w:tr>
      <w:tr w:rsidR="00A9418E" w:rsidRPr="004F28C4" w14:paraId="7D99BC56" w14:textId="77777777" w:rsidTr="00A9418E">
        <w:tblPrEx>
          <w:tblCellMar>
            <w:left w:w="108" w:type="dxa"/>
            <w:right w:w="108" w:type="dxa"/>
          </w:tblCellMar>
          <w:tblLook w:val="0000" w:firstRow="0" w:lastRow="0" w:firstColumn="0" w:lastColumn="0" w:noHBand="0" w:noVBand="0"/>
        </w:tblPrEx>
        <w:trPr>
          <w:trHeight w:val="554"/>
        </w:trPr>
        <w:tc>
          <w:tcPr>
            <w:tcW w:w="1853" w:type="dxa"/>
          </w:tcPr>
          <w:p w14:paraId="17A9F49A" w14:textId="77777777" w:rsidR="00A9418E" w:rsidRPr="004F28C4" w:rsidRDefault="00A9418E" w:rsidP="00A9418E">
            <w:pPr>
              <w:spacing w:before="0" w:after="0" w:line="360" w:lineRule="auto"/>
              <w:rPr>
                <w:lang w:val="vi-VN"/>
              </w:rPr>
            </w:pPr>
            <w:r w:rsidRPr="004F28C4">
              <w:rPr>
                <w:lang w:val="vi-VN"/>
              </w:rPr>
              <w:t>Đổi mật khẩu</w:t>
            </w:r>
          </w:p>
        </w:tc>
        <w:tc>
          <w:tcPr>
            <w:tcW w:w="2408" w:type="dxa"/>
            <w:gridSpan w:val="2"/>
          </w:tcPr>
          <w:p w14:paraId="6E198006" w14:textId="77777777" w:rsidR="00A9418E" w:rsidRPr="004F28C4" w:rsidRDefault="00A9418E" w:rsidP="00A9418E">
            <w:pPr>
              <w:rPr>
                <w:lang w:val="vi-VN"/>
              </w:rPr>
            </w:pPr>
            <w:r w:rsidRPr="004F28C4">
              <w:rPr>
                <w:lang w:val="vi-VN"/>
              </w:rPr>
              <w:t>Đổi mật khẩu cho tài khoản.</w:t>
            </w:r>
          </w:p>
        </w:tc>
        <w:tc>
          <w:tcPr>
            <w:tcW w:w="2145" w:type="dxa"/>
          </w:tcPr>
          <w:p w14:paraId="63515C57" w14:textId="77777777" w:rsidR="00A9418E" w:rsidRPr="004F28C4" w:rsidRDefault="00A9418E" w:rsidP="00A9418E">
            <w:pPr>
              <w:rPr>
                <w:lang w:val="vi-VN"/>
              </w:rPr>
            </w:pPr>
            <w:r w:rsidRPr="004F28C4">
              <w:rPr>
                <w:lang w:val="vi-VN"/>
              </w:rPr>
              <w:t>Người dùng, Hệ thống định danh</w:t>
            </w:r>
          </w:p>
        </w:tc>
        <w:tc>
          <w:tcPr>
            <w:tcW w:w="2136" w:type="dxa"/>
          </w:tcPr>
          <w:p w14:paraId="435060AE" w14:textId="77777777" w:rsidR="00A9418E" w:rsidRPr="004F28C4" w:rsidRDefault="00A9418E" w:rsidP="00A9418E">
            <w:pPr>
              <w:rPr>
                <w:lang w:val="vi-VN"/>
              </w:rPr>
            </w:pPr>
            <w:r w:rsidRPr="004F28C4">
              <w:rPr>
                <w:lang w:val="vi-VN"/>
              </w:rPr>
              <w:t>Hỗ trợ đổi mật khẩu cho tài khoản client.</w:t>
            </w:r>
          </w:p>
        </w:tc>
      </w:tr>
      <w:tr w:rsidR="00A9418E" w:rsidRPr="004F28C4" w14:paraId="35625E1B" w14:textId="77777777" w:rsidTr="00A9418E">
        <w:tblPrEx>
          <w:tblCellMar>
            <w:left w:w="108" w:type="dxa"/>
            <w:right w:w="108" w:type="dxa"/>
          </w:tblCellMar>
          <w:tblLook w:val="0000" w:firstRow="0" w:lastRow="0" w:firstColumn="0" w:lastColumn="0" w:noHBand="0" w:noVBand="0"/>
        </w:tblPrEx>
        <w:trPr>
          <w:trHeight w:val="554"/>
        </w:trPr>
        <w:tc>
          <w:tcPr>
            <w:tcW w:w="1853" w:type="dxa"/>
          </w:tcPr>
          <w:p w14:paraId="0DDB3A3D" w14:textId="77777777" w:rsidR="00A9418E" w:rsidRPr="004F28C4" w:rsidRDefault="00A9418E" w:rsidP="00A9418E">
            <w:pPr>
              <w:spacing w:before="0" w:after="0" w:line="360" w:lineRule="auto"/>
              <w:rPr>
                <w:lang w:val="vi-VN"/>
              </w:rPr>
            </w:pPr>
            <w:r w:rsidRPr="004F28C4">
              <w:rPr>
                <w:lang w:val="vi-VN"/>
              </w:rPr>
              <w:t xml:space="preserve">Cập nhật hồ sơ </w:t>
            </w:r>
            <w:r w:rsidRPr="004F28C4">
              <w:rPr>
                <w:lang w:val="vi-VN"/>
              </w:rPr>
              <w:lastRenderedPageBreak/>
              <w:t>cá nhân</w:t>
            </w:r>
          </w:p>
        </w:tc>
        <w:tc>
          <w:tcPr>
            <w:tcW w:w="2408" w:type="dxa"/>
            <w:gridSpan w:val="2"/>
          </w:tcPr>
          <w:p w14:paraId="2E55E78A" w14:textId="77777777" w:rsidR="00A9418E" w:rsidRPr="004F28C4" w:rsidRDefault="00A9418E" w:rsidP="00A9418E">
            <w:pPr>
              <w:rPr>
                <w:lang w:val="vi-VN"/>
              </w:rPr>
            </w:pPr>
            <w:r w:rsidRPr="004F28C4">
              <w:rPr>
                <w:lang w:val="vi-VN"/>
              </w:rPr>
              <w:lastRenderedPageBreak/>
              <w:t xml:space="preserve">Thay đổi thông tin hiển thị, ảnh đại diện </w:t>
            </w:r>
            <w:r w:rsidRPr="004F28C4">
              <w:rPr>
                <w:lang w:val="vi-VN"/>
              </w:rPr>
              <w:lastRenderedPageBreak/>
              <w:t>và cấu hình quyền riêng tư.</w:t>
            </w:r>
          </w:p>
        </w:tc>
        <w:tc>
          <w:tcPr>
            <w:tcW w:w="2145" w:type="dxa"/>
          </w:tcPr>
          <w:p w14:paraId="30A06782" w14:textId="77777777" w:rsidR="00A9418E" w:rsidRPr="004F28C4" w:rsidRDefault="00A9418E" w:rsidP="00A9418E">
            <w:pPr>
              <w:rPr>
                <w:lang w:val="vi-VN"/>
              </w:rPr>
            </w:pPr>
            <w:r w:rsidRPr="004F28C4">
              <w:rPr>
                <w:lang w:val="vi-VN"/>
              </w:rPr>
              <w:lastRenderedPageBreak/>
              <w:t>Người dùng</w:t>
            </w:r>
          </w:p>
        </w:tc>
        <w:tc>
          <w:tcPr>
            <w:tcW w:w="2136" w:type="dxa"/>
          </w:tcPr>
          <w:p w14:paraId="14AFBFEB" w14:textId="77777777" w:rsidR="00A9418E" w:rsidRPr="004F28C4" w:rsidRDefault="00A9418E" w:rsidP="00A9418E">
            <w:pPr>
              <w:rPr>
                <w:lang w:val="vi-VN"/>
              </w:rPr>
            </w:pPr>
            <w:r w:rsidRPr="004F28C4">
              <w:rPr>
                <w:lang w:val="vi-VN"/>
              </w:rPr>
              <w:t xml:space="preserve">Ảnh đại diện được lưu trữ qua dịch vụ </w:t>
            </w:r>
            <w:r w:rsidRPr="004F28C4">
              <w:rPr>
                <w:lang w:val="vi-VN"/>
              </w:rPr>
              <w:lastRenderedPageBreak/>
              <w:t>Cloudinary.</w:t>
            </w:r>
          </w:p>
        </w:tc>
      </w:tr>
    </w:tbl>
    <w:p w14:paraId="19C11371" w14:textId="77777777" w:rsidR="00072090" w:rsidRPr="004F28C4" w:rsidRDefault="00CF056A" w:rsidP="00B15CA8">
      <w:pPr>
        <w:pStyle w:val="Caption"/>
        <w:spacing w:line="360" w:lineRule="auto"/>
        <w:rPr>
          <w:sz w:val="24"/>
          <w:szCs w:val="24"/>
          <w:lang w:val="vi-VN"/>
        </w:rPr>
      </w:pPr>
      <w:bookmarkStart w:id="49" w:name="_Toc215865112"/>
      <w:r w:rsidRPr="004F28C4">
        <w:rPr>
          <w:sz w:val="24"/>
          <w:szCs w:val="18"/>
        </w:rPr>
        <w:lastRenderedPageBreak/>
        <w:t xml:space="preserve">Bảng </w:t>
      </w:r>
      <w:r w:rsidR="00070925" w:rsidRPr="004F28C4">
        <w:rPr>
          <w:sz w:val="24"/>
          <w:szCs w:val="18"/>
        </w:rPr>
        <w:fldChar w:fldCharType="begin"/>
      </w:r>
      <w:r w:rsidR="00070925" w:rsidRPr="004F28C4">
        <w:rPr>
          <w:sz w:val="24"/>
          <w:szCs w:val="18"/>
        </w:rPr>
        <w:instrText xml:space="preserve"> STYLEREF 1 \s </w:instrText>
      </w:r>
      <w:r w:rsidR="00070925" w:rsidRPr="004F28C4">
        <w:rPr>
          <w:sz w:val="24"/>
          <w:szCs w:val="18"/>
        </w:rPr>
        <w:fldChar w:fldCharType="separate"/>
      </w:r>
      <w:r w:rsidRPr="004F28C4">
        <w:rPr>
          <w:noProof/>
          <w:sz w:val="24"/>
          <w:szCs w:val="18"/>
        </w:rPr>
        <w:t>2</w:t>
      </w:r>
      <w:r w:rsidR="00070925" w:rsidRPr="004F28C4">
        <w:rPr>
          <w:noProof/>
          <w:sz w:val="24"/>
          <w:szCs w:val="18"/>
        </w:rPr>
        <w:fldChar w:fldCharType="end"/>
      </w:r>
      <w:r w:rsidRPr="004F28C4">
        <w:rPr>
          <w:sz w:val="24"/>
          <w:szCs w:val="18"/>
        </w:rPr>
        <w:noBreakHyphen/>
      </w:r>
      <w:r w:rsidR="00070925" w:rsidRPr="004F28C4">
        <w:rPr>
          <w:sz w:val="24"/>
          <w:szCs w:val="18"/>
        </w:rPr>
        <w:fldChar w:fldCharType="begin"/>
      </w:r>
      <w:r w:rsidR="00070925" w:rsidRPr="004F28C4">
        <w:rPr>
          <w:sz w:val="24"/>
          <w:szCs w:val="18"/>
        </w:rPr>
        <w:instrText xml:space="preserve"> SEQ Bảng \* ARABIC \s 1 </w:instrText>
      </w:r>
      <w:r w:rsidR="00070925" w:rsidRPr="004F28C4">
        <w:rPr>
          <w:sz w:val="24"/>
          <w:szCs w:val="18"/>
        </w:rPr>
        <w:fldChar w:fldCharType="separate"/>
      </w:r>
      <w:r w:rsidRPr="004F28C4">
        <w:rPr>
          <w:noProof/>
          <w:sz w:val="24"/>
          <w:szCs w:val="18"/>
        </w:rPr>
        <w:t>3</w:t>
      </w:r>
      <w:r w:rsidR="00070925" w:rsidRPr="004F28C4">
        <w:rPr>
          <w:noProof/>
          <w:sz w:val="24"/>
          <w:szCs w:val="18"/>
        </w:rPr>
        <w:fldChar w:fldCharType="end"/>
      </w:r>
      <w:r w:rsidRPr="004F28C4">
        <w:rPr>
          <w:sz w:val="24"/>
          <w:szCs w:val="18"/>
          <w:lang w:val="vi-VN"/>
        </w:rPr>
        <w:t xml:space="preserve"> Các UseCase chính</w:t>
      </w:r>
      <w:bookmarkEnd w:id="49"/>
    </w:p>
    <w:p w14:paraId="1F13A387" w14:textId="77777777" w:rsidR="00BE52F7" w:rsidRPr="004F28C4" w:rsidRDefault="00BE52F7" w:rsidP="001A6549">
      <w:pPr>
        <w:pStyle w:val="ListParagraph"/>
        <w:numPr>
          <w:ilvl w:val="0"/>
          <w:numId w:val="8"/>
        </w:numPr>
        <w:spacing w:line="360" w:lineRule="auto"/>
        <w:jc w:val="both"/>
        <w:rPr>
          <w:lang w:val="vi-VN"/>
        </w:rPr>
      </w:pPr>
      <w:r w:rsidRPr="004F28C4">
        <w:t>Mối quan hệ giữa các Use Case</w:t>
      </w:r>
    </w:p>
    <w:tbl>
      <w:tblPr>
        <w:tblStyle w:val="TableGrid"/>
        <w:tblW w:w="0" w:type="auto"/>
        <w:tblLook w:val="04A0" w:firstRow="1" w:lastRow="0" w:firstColumn="1" w:lastColumn="0" w:noHBand="0" w:noVBand="1"/>
      </w:tblPr>
      <w:tblGrid>
        <w:gridCol w:w="1771"/>
        <w:gridCol w:w="4854"/>
        <w:gridCol w:w="2277"/>
      </w:tblGrid>
      <w:tr w:rsidR="00CD47CC" w:rsidRPr="004F28C4" w14:paraId="7400D3F4" w14:textId="77777777" w:rsidTr="008859E3">
        <w:tc>
          <w:tcPr>
            <w:tcW w:w="0" w:type="auto"/>
            <w:vAlign w:val="top"/>
            <w:hideMark/>
          </w:tcPr>
          <w:p w14:paraId="4F7544D7" w14:textId="77777777" w:rsidR="00CD47CC" w:rsidRPr="004F28C4" w:rsidRDefault="00CD47CC" w:rsidP="008859E3">
            <w:pPr>
              <w:spacing w:before="0" w:beforeAutospacing="0" w:after="0" w:afterAutospacing="0" w:line="360" w:lineRule="auto"/>
              <w:rPr>
                <w:bCs/>
                <w:sz w:val="22"/>
                <w:szCs w:val="22"/>
              </w:rPr>
            </w:pPr>
            <w:r w:rsidRPr="004F28C4">
              <w:rPr>
                <w:bCs/>
                <w:sz w:val="22"/>
                <w:szCs w:val="22"/>
              </w:rPr>
              <w:t>Quan hệ</w:t>
            </w:r>
          </w:p>
        </w:tc>
        <w:tc>
          <w:tcPr>
            <w:tcW w:w="0" w:type="auto"/>
            <w:vAlign w:val="top"/>
            <w:hideMark/>
          </w:tcPr>
          <w:p w14:paraId="60DEBAEE" w14:textId="77777777" w:rsidR="00CD47CC" w:rsidRPr="004F28C4" w:rsidRDefault="00CD47CC" w:rsidP="008859E3">
            <w:pPr>
              <w:spacing w:before="0" w:beforeAutospacing="0" w:after="0" w:afterAutospacing="0" w:line="360" w:lineRule="auto"/>
              <w:rPr>
                <w:bCs/>
                <w:sz w:val="22"/>
                <w:szCs w:val="22"/>
              </w:rPr>
            </w:pPr>
            <w:r w:rsidRPr="004F28C4">
              <w:rPr>
                <w:bCs/>
                <w:sz w:val="22"/>
                <w:szCs w:val="22"/>
              </w:rPr>
              <w:t>Mô tả</w:t>
            </w:r>
          </w:p>
        </w:tc>
        <w:tc>
          <w:tcPr>
            <w:tcW w:w="0" w:type="auto"/>
            <w:vAlign w:val="top"/>
            <w:hideMark/>
          </w:tcPr>
          <w:p w14:paraId="5BB61998" w14:textId="77777777" w:rsidR="00CD47CC" w:rsidRPr="004F28C4" w:rsidRDefault="008A7A57" w:rsidP="008859E3">
            <w:pPr>
              <w:spacing w:before="0" w:beforeAutospacing="0" w:after="0" w:afterAutospacing="0" w:line="360" w:lineRule="auto"/>
              <w:rPr>
                <w:bCs/>
                <w:sz w:val="22"/>
                <w:szCs w:val="22"/>
                <w:lang w:val="vi-VN"/>
              </w:rPr>
            </w:pPr>
            <w:r w:rsidRPr="004F28C4">
              <w:rPr>
                <w:sz w:val="22"/>
                <w:szCs w:val="22"/>
              </w:rPr>
              <w:t>Ví dụ áp dụng trong đồ án</w:t>
            </w:r>
          </w:p>
        </w:tc>
      </w:tr>
      <w:tr w:rsidR="00CD47CC" w:rsidRPr="004F28C4" w14:paraId="127F1011" w14:textId="77777777" w:rsidTr="008859E3">
        <w:tc>
          <w:tcPr>
            <w:tcW w:w="0" w:type="auto"/>
            <w:vAlign w:val="top"/>
            <w:hideMark/>
          </w:tcPr>
          <w:p w14:paraId="5ED01B85" w14:textId="77777777" w:rsidR="00CD47CC" w:rsidRPr="004F28C4" w:rsidRDefault="00CD47CC" w:rsidP="008859E3">
            <w:pPr>
              <w:spacing w:before="0" w:beforeAutospacing="0" w:after="0" w:afterAutospacing="0" w:line="360" w:lineRule="auto"/>
              <w:rPr>
                <w:sz w:val="22"/>
                <w:szCs w:val="22"/>
              </w:rPr>
            </w:pPr>
            <w:r w:rsidRPr="004F28C4">
              <w:rPr>
                <w:bCs/>
                <w:sz w:val="22"/>
                <w:szCs w:val="22"/>
              </w:rPr>
              <w:t>Association</w:t>
            </w:r>
          </w:p>
        </w:tc>
        <w:tc>
          <w:tcPr>
            <w:tcW w:w="0" w:type="auto"/>
            <w:vAlign w:val="top"/>
            <w:hideMark/>
          </w:tcPr>
          <w:p w14:paraId="70BC9C19" w14:textId="77777777" w:rsidR="00CD47CC" w:rsidRPr="004F28C4" w:rsidRDefault="008A7A57" w:rsidP="008859E3">
            <w:pPr>
              <w:spacing w:before="0" w:beforeAutospacing="0" w:after="0" w:afterAutospacing="0" w:line="360" w:lineRule="auto"/>
              <w:rPr>
                <w:sz w:val="22"/>
                <w:szCs w:val="22"/>
              </w:rPr>
            </w:pPr>
            <w:r w:rsidRPr="004F28C4">
              <w:rPr>
                <w:sz w:val="22"/>
                <w:szCs w:val="22"/>
              </w:rPr>
              <w:t>Thể hiện sự tương tác trực tiếp giữa Tác nhân và Use Case để thực hiện chức năng.</w:t>
            </w:r>
          </w:p>
        </w:tc>
        <w:tc>
          <w:tcPr>
            <w:tcW w:w="0" w:type="auto"/>
            <w:vAlign w:val="top"/>
            <w:hideMark/>
          </w:tcPr>
          <w:p w14:paraId="0EBD62AC" w14:textId="77777777" w:rsidR="00CD47CC" w:rsidRPr="004F28C4" w:rsidRDefault="008A7A57" w:rsidP="008859E3">
            <w:pPr>
              <w:spacing w:before="0" w:beforeAutospacing="0" w:after="0" w:afterAutospacing="0" w:line="360" w:lineRule="auto"/>
              <w:rPr>
                <w:sz w:val="22"/>
                <w:szCs w:val="22"/>
              </w:rPr>
            </w:pPr>
            <w:r w:rsidRPr="004F28C4">
              <w:rPr>
                <w:sz w:val="22"/>
                <w:szCs w:val="22"/>
              </w:rPr>
              <w:t>Người dùng → Đăng xuất</w:t>
            </w:r>
          </w:p>
        </w:tc>
      </w:tr>
      <w:tr w:rsidR="00CD47CC" w:rsidRPr="004F28C4" w14:paraId="0C2FD559" w14:textId="77777777" w:rsidTr="008859E3">
        <w:tc>
          <w:tcPr>
            <w:tcW w:w="0" w:type="auto"/>
            <w:vAlign w:val="top"/>
            <w:hideMark/>
          </w:tcPr>
          <w:p w14:paraId="2F981CC4" w14:textId="77777777" w:rsidR="00CD47CC" w:rsidRPr="004F28C4" w:rsidRDefault="008A7A57" w:rsidP="008859E3">
            <w:pPr>
              <w:spacing w:before="0" w:beforeAutospacing="0" w:after="0" w:afterAutospacing="0" w:line="360" w:lineRule="auto"/>
              <w:rPr>
                <w:sz w:val="22"/>
                <w:szCs w:val="22"/>
              </w:rPr>
            </w:pPr>
            <w:r w:rsidRPr="004F28C4">
              <w:rPr>
                <w:bCs/>
                <w:sz w:val="22"/>
                <w:szCs w:val="22"/>
              </w:rPr>
              <w:t>Generalization</w:t>
            </w:r>
            <w:r w:rsidRPr="004F28C4">
              <w:rPr>
                <w:sz w:val="22"/>
                <w:szCs w:val="22"/>
              </w:rPr>
              <w:t xml:space="preserve"> </w:t>
            </w:r>
          </w:p>
        </w:tc>
        <w:tc>
          <w:tcPr>
            <w:tcW w:w="0" w:type="auto"/>
            <w:vAlign w:val="top"/>
            <w:hideMark/>
          </w:tcPr>
          <w:p w14:paraId="799454B4" w14:textId="77777777" w:rsidR="00CD47CC" w:rsidRPr="004F28C4" w:rsidRDefault="008A7A57" w:rsidP="008859E3">
            <w:pPr>
              <w:spacing w:before="0" w:beforeAutospacing="0" w:after="0" w:afterAutospacing="0" w:line="360" w:lineRule="auto"/>
              <w:rPr>
                <w:sz w:val="22"/>
                <w:szCs w:val="22"/>
              </w:rPr>
            </w:pPr>
            <w:r w:rsidRPr="004F28C4">
              <w:rPr>
                <w:sz w:val="22"/>
                <w:szCs w:val="22"/>
              </w:rPr>
              <w:t>Thể hiện mối quan hệ phân cấp, nơi các ca sử dụng con thừa kế quy tắc từ ca sử dụng tổng quát.</w:t>
            </w:r>
          </w:p>
        </w:tc>
        <w:tc>
          <w:tcPr>
            <w:tcW w:w="0" w:type="auto"/>
            <w:vAlign w:val="top"/>
            <w:hideMark/>
          </w:tcPr>
          <w:p w14:paraId="4A8284DC" w14:textId="77777777" w:rsidR="00CD47CC" w:rsidRPr="004F28C4" w:rsidRDefault="008A7A57" w:rsidP="008859E3">
            <w:pPr>
              <w:spacing w:before="0" w:beforeAutospacing="0" w:after="0" w:afterAutospacing="0" w:line="360" w:lineRule="auto"/>
              <w:rPr>
                <w:sz w:val="22"/>
                <w:szCs w:val="22"/>
              </w:rPr>
            </w:pPr>
            <w:r w:rsidRPr="004F28C4">
              <w:rPr>
                <w:sz w:val="22"/>
                <w:szCs w:val="22"/>
              </w:rPr>
              <w:t>Đăng nhập qua Google (UC) → Đăng nhập hệ thống (UC)</w:t>
            </w:r>
          </w:p>
        </w:tc>
      </w:tr>
      <w:tr w:rsidR="00CD47CC" w:rsidRPr="004F28C4" w14:paraId="107534A7" w14:textId="77777777" w:rsidTr="008859E3">
        <w:tc>
          <w:tcPr>
            <w:tcW w:w="0" w:type="auto"/>
            <w:vAlign w:val="top"/>
            <w:hideMark/>
          </w:tcPr>
          <w:p w14:paraId="2218809D" w14:textId="77777777" w:rsidR="00CD47CC" w:rsidRPr="004F28C4" w:rsidRDefault="008A7A57" w:rsidP="008859E3">
            <w:pPr>
              <w:spacing w:before="0" w:beforeAutospacing="0" w:after="0" w:afterAutospacing="0" w:line="360" w:lineRule="auto"/>
              <w:rPr>
                <w:sz w:val="22"/>
                <w:szCs w:val="22"/>
              </w:rPr>
            </w:pPr>
            <w:r w:rsidRPr="004F28C4">
              <w:rPr>
                <w:bCs/>
                <w:sz w:val="22"/>
                <w:szCs w:val="22"/>
              </w:rPr>
              <w:t>Association với tác nhân phụ</w:t>
            </w:r>
          </w:p>
        </w:tc>
        <w:tc>
          <w:tcPr>
            <w:tcW w:w="0" w:type="auto"/>
            <w:vAlign w:val="top"/>
            <w:hideMark/>
          </w:tcPr>
          <w:p w14:paraId="210AD33D" w14:textId="77777777" w:rsidR="00CD47CC" w:rsidRPr="004F28C4" w:rsidRDefault="008A7A57" w:rsidP="008859E3">
            <w:pPr>
              <w:spacing w:before="0" w:beforeAutospacing="0" w:after="0" w:afterAutospacing="0" w:line="360" w:lineRule="auto"/>
              <w:rPr>
                <w:sz w:val="22"/>
                <w:szCs w:val="22"/>
              </w:rPr>
            </w:pPr>
            <w:r w:rsidRPr="004F28C4">
              <w:rPr>
                <w:sz w:val="22"/>
                <w:szCs w:val="22"/>
              </w:rPr>
              <w:t>Keycloak được mô hình hóa là tác nhân phụ hệ thống bên ngoài mà ca sử dụng phụ thuộc vào để hoàn thành nghiệp vụ, nối bằng quan hệ association tiêu chuẩn.</w:t>
            </w:r>
          </w:p>
        </w:tc>
        <w:tc>
          <w:tcPr>
            <w:tcW w:w="0" w:type="auto"/>
            <w:vAlign w:val="top"/>
            <w:hideMark/>
          </w:tcPr>
          <w:p w14:paraId="37569A96" w14:textId="77777777" w:rsidR="00CD47CC" w:rsidRPr="004F28C4" w:rsidRDefault="008A7A57" w:rsidP="008859E3">
            <w:pPr>
              <w:keepNext/>
              <w:spacing w:before="0" w:beforeAutospacing="0" w:after="0" w:afterAutospacing="0" w:line="360" w:lineRule="auto"/>
              <w:rPr>
                <w:sz w:val="22"/>
                <w:szCs w:val="22"/>
              </w:rPr>
            </w:pPr>
            <w:r w:rsidRPr="004F28C4">
              <w:rPr>
                <w:sz w:val="22"/>
                <w:szCs w:val="22"/>
              </w:rPr>
              <w:t>Đăng ký tài khoản (UC) — Keycloak (secondary actor)</w:t>
            </w:r>
          </w:p>
        </w:tc>
      </w:tr>
    </w:tbl>
    <w:p w14:paraId="7B719B11" w14:textId="77777777" w:rsidR="000B24DF" w:rsidRPr="004F28C4" w:rsidRDefault="000B24DF" w:rsidP="003948A4">
      <w:pPr>
        <w:pStyle w:val="Caption"/>
        <w:spacing w:line="360" w:lineRule="auto"/>
        <w:rPr>
          <w:sz w:val="24"/>
          <w:szCs w:val="18"/>
          <w:lang w:val="vi-VN"/>
        </w:rPr>
      </w:pPr>
      <w:bookmarkStart w:id="50" w:name="_Toc215865113"/>
      <w:r w:rsidRPr="004F28C4">
        <w:rPr>
          <w:sz w:val="24"/>
          <w:szCs w:val="18"/>
        </w:rPr>
        <w:t xml:space="preserve">Bảng </w:t>
      </w:r>
      <w:r w:rsidR="00070925" w:rsidRPr="004F28C4">
        <w:rPr>
          <w:sz w:val="24"/>
          <w:szCs w:val="18"/>
        </w:rPr>
        <w:fldChar w:fldCharType="begin"/>
      </w:r>
      <w:r w:rsidR="00070925" w:rsidRPr="004F28C4">
        <w:rPr>
          <w:sz w:val="24"/>
          <w:szCs w:val="18"/>
        </w:rPr>
        <w:instrText xml:space="preserve"> STYLEREF 1 \s </w:instrText>
      </w:r>
      <w:r w:rsidR="00070925" w:rsidRPr="004F28C4">
        <w:rPr>
          <w:sz w:val="24"/>
          <w:szCs w:val="18"/>
        </w:rPr>
        <w:fldChar w:fldCharType="separate"/>
      </w:r>
      <w:r w:rsidRPr="004F28C4">
        <w:rPr>
          <w:noProof/>
          <w:sz w:val="24"/>
          <w:szCs w:val="18"/>
        </w:rPr>
        <w:t>2</w:t>
      </w:r>
      <w:r w:rsidR="00070925" w:rsidRPr="004F28C4">
        <w:rPr>
          <w:noProof/>
          <w:sz w:val="24"/>
          <w:szCs w:val="18"/>
        </w:rPr>
        <w:fldChar w:fldCharType="end"/>
      </w:r>
      <w:r w:rsidRPr="004F28C4">
        <w:rPr>
          <w:sz w:val="24"/>
          <w:szCs w:val="18"/>
        </w:rPr>
        <w:noBreakHyphen/>
      </w:r>
      <w:r w:rsidR="00070925" w:rsidRPr="004F28C4">
        <w:rPr>
          <w:sz w:val="24"/>
          <w:szCs w:val="18"/>
        </w:rPr>
        <w:fldChar w:fldCharType="begin"/>
      </w:r>
      <w:r w:rsidR="00070925" w:rsidRPr="004F28C4">
        <w:rPr>
          <w:sz w:val="24"/>
          <w:szCs w:val="18"/>
        </w:rPr>
        <w:instrText xml:space="preserve"> SEQ Bảng \* ARABIC \s 1 </w:instrText>
      </w:r>
      <w:r w:rsidR="00070925" w:rsidRPr="004F28C4">
        <w:rPr>
          <w:sz w:val="24"/>
          <w:szCs w:val="18"/>
        </w:rPr>
        <w:fldChar w:fldCharType="separate"/>
      </w:r>
      <w:r w:rsidRPr="004F28C4">
        <w:rPr>
          <w:noProof/>
          <w:sz w:val="24"/>
          <w:szCs w:val="18"/>
        </w:rPr>
        <w:t>4</w:t>
      </w:r>
      <w:r w:rsidR="00070925" w:rsidRPr="004F28C4">
        <w:rPr>
          <w:noProof/>
          <w:sz w:val="24"/>
          <w:szCs w:val="18"/>
        </w:rPr>
        <w:fldChar w:fldCharType="end"/>
      </w:r>
      <w:r w:rsidRPr="004F28C4">
        <w:rPr>
          <w:sz w:val="24"/>
          <w:szCs w:val="18"/>
          <w:lang w:val="vi-VN"/>
        </w:rPr>
        <w:t xml:space="preserve"> Mối quan hệ giữa các UseCase chính</w:t>
      </w:r>
      <w:bookmarkEnd w:id="50"/>
    </w:p>
    <w:p w14:paraId="5056E86A" w14:textId="77777777" w:rsidR="006F3CCD" w:rsidRPr="004F28C4" w:rsidRDefault="00296F4F" w:rsidP="00E470A9">
      <w:pPr>
        <w:pStyle w:val="ListParagraph"/>
        <w:numPr>
          <w:ilvl w:val="0"/>
          <w:numId w:val="0"/>
        </w:numPr>
        <w:spacing w:line="360" w:lineRule="auto"/>
        <w:ind w:left="360" w:firstLine="360"/>
        <w:jc w:val="both"/>
        <w:rPr>
          <w:lang w:val="vi-VN"/>
        </w:rPr>
      </w:pPr>
      <w:r w:rsidRPr="004F28C4">
        <w:t>Hệ thống ngoài không được biểu diễn bằng quan hệ tùy biến mà được mô hình hóa là tác nhân phụ đặt phía bên phải khung ranh giới hệ thống, nối association tới các ca sử dụng Đăng ký, Đăng nhập, Đăng xuất, Khôi phục mật khẩu và Đổi mật khẩu.</w:t>
      </w:r>
    </w:p>
    <w:p w14:paraId="311F137C" w14:textId="77777777" w:rsidR="00BE52F7" w:rsidRPr="004F28C4" w:rsidRDefault="00BE52F7" w:rsidP="001A6549">
      <w:pPr>
        <w:pStyle w:val="ListParagraph"/>
        <w:numPr>
          <w:ilvl w:val="0"/>
          <w:numId w:val="8"/>
        </w:numPr>
        <w:spacing w:line="360" w:lineRule="auto"/>
        <w:jc w:val="both"/>
        <w:rPr>
          <w:lang w:val="vi-VN"/>
        </w:rPr>
      </w:pPr>
      <w:r w:rsidRPr="004F28C4">
        <w:t>Luồng hoạt động tổng quát</w:t>
      </w:r>
    </w:p>
    <w:p w14:paraId="103B41E2" w14:textId="77777777" w:rsidR="003948A4" w:rsidRPr="004F28C4" w:rsidRDefault="003948A4" w:rsidP="001A6549">
      <w:pPr>
        <w:pStyle w:val="ListParagraph"/>
        <w:numPr>
          <w:ilvl w:val="0"/>
          <w:numId w:val="49"/>
        </w:numPr>
        <w:spacing w:line="360" w:lineRule="auto"/>
        <w:jc w:val="both"/>
      </w:pPr>
      <w:r w:rsidRPr="004F28C4">
        <w:rPr>
          <w:bCs/>
        </w:rPr>
        <w:t>Giai đoạn Xác thực:</w:t>
      </w:r>
    </w:p>
    <w:p w14:paraId="4C5B39AB" w14:textId="77777777" w:rsidR="003948A4" w:rsidRPr="004F28C4" w:rsidRDefault="003948A4" w:rsidP="001A6549">
      <w:pPr>
        <w:numPr>
          <w:ilvl w:val="0"/>
          <w:numId w:val="54"/>
        </w:numPr>
        <w:spacing w:line="360" w:lineRule="auto"/>
        <w:jc w:val="both"/>
      </w:pPr>
      <w:r w:rsidRPr="004F28C4">
        <w:t>Người dùng khởi tạo phiên làm việc thông qua việc truy cập vào giao diện ứng dụng.</w:t>
      </w:r>
    </w:p>
    <w:p w14:paraId="62C0224C" w14:textId="77777777" w:rsidR="003948A4" w:rsidRPr="004F28C4" w:rsidRDefault="003948A4" w:rsidP="001A6549">
      <w:pPr>
        <w:numPr>
          <w:ilvl w:val="0"/>
          <w:numId w:val="54"/>
        </w:numPr>
        <w:spacing w:line="360" w:lineRule="auto"/>
        <w:jc w:val="both"/>
      </w:pPr>
      <w:r w:rsidRPr="004F28C4">
        <w:t xml:space="preserve">Hệ thống kiểm tra trạng thái phiên làm việc hiện tại. Nếu chưa có định danh, hệ thống điều hướng người dùng đến phân hệ xác thực (Đăng ký/Đăng nhập). Tại đây, mọi thông tin định danh được ủy quyền xử lý bởi </w:t>
      </w:r>
      <w:r w:rsidRPr="004F28C4">
        <w:rPr>
          <w:bCs/>
        </w:rPr>
        <w:t>hệ thống định danh tập trung</w:t>
      </w:r>
      <w:r w:rsidRPr="004F28C4">
        <w:t>, đảm bảo dữ liệu nhạy cảm được quản lý theo kiến trúc bảo mật tiêu chuẩn.</w:t>
      </w:r>
    </w:p>
    <w:p w14:paraId="7FF09AE4" w14:textId="77777777" w:rsidR="003948A4" w:rsidRPr="004F28C4" w:rsidRDefault="003948A4" w:rsidP="001A6549">
      <w:pPr>
        <w:pStyle w:val="ListParagraph"/>
        <w:numPr>
          <w:ilvl w:val="0"/>
          <w:numId w:val="49"/>
        </w:numPr>
        <w:spacing w:line="360" w:lineRule="auto"/>
        <w:jc w:val="both"/>
      </w:pPr>
      <w:r w:rsidRPr="004F28C4">
        <w:rPr>
          <w:bCs/>
        </w:rPr>
        <w:t>Giai đoạn Khởi tạo và Tương tác:</w:t>
      </w:r>
    </w:p>
    <w:p w14:paraId="4C732280" w14:textId="77777777" w:rsidR="003948A4" w:rsidRPr="004F28C4" w:rsidRDefault="003948A4" w:rsidP="001A6549">
      <w:pPr>
        <w:numPr>
          <w:ilvl w:val="0"/>
          <w:numId w:val="52"/>
        </w:numPr>
        <w:spacing w:line="360" w:lineRule="auto"/>
        <w:jc w:val="both"/>
      </w:pPr>
      <w:r w:rsidRPr="004F28C4">
        <w:t>Sau khi xác thực thành công, hệ thống cấp phát mã truy cập và chuyển hướng người dùng vào giao diện Bảng tin.</w:t>
      </w:r>
    </w:p>
    <w:p w14:paraId="77FF6422" w14:textId="77777777" w:rsidR="003948A4" w:rsidRPr="004F28C4" w:rsidRDefault="003948A4" w:rsidP="001A6549">
      <w:pPr>
        <w:numPr>
          <w:ilvl w:val="0"/>
          <w:numId w:val="52"/>
        </w:numPr>
        <w:spacing w:line="360" w:lineRule="auto"/>
        <w:jc w:val="both"/>
      </w:pPr>
      <w:r w:rsidRPr="004F28C4">
        <w:t>Tại đây, luồng hoạt động chính bao gồm:</w:t>
      </w:r>
    </w:p>
    <w:p w14:paraId="1BB1722D" w14:textId="77777777" w:rsidR="003948A4" w:rsidRPr="004F28C4" w:rsidRDefault="003948A4" w:rsidP="001A6549">
      <w:pPr>
        <w:numPr>
          <w:ilvl w:val="1"/>
          <w:numId w:val="52"/>
        </w:numPr>
        <w:spacing w:line="360" w:lineRule="auto"/>
        <w:jc w:val="both"/>
      </w:pPr>
      <w:r w:rsidRPr="004F28C4">
        <w:rPr>
          <w:bCs/>
        </w:rPr>
        <w:t>Tải nội dung:</w:t>
      </w:r>
      <w:r w:rsidRPr="004F28C4">
        <w:t xml:space="preserve"> Hệ thống truy xuất dữ liệu từ các dịch vụ phụ trợ, kết hợp với các thuật toán gợi ý nội dung để tối ưu hóa trải nghiệm người dùng.</w:t>
      </w:r>
    </w:p>
    <w:p w14:paraId="0175EBB6" w14:textId="77777777" w:rsidR="003948A4" w:rsidRPr="004F28C4" w:rsidRDefault="003948A4" w:rsidP="001A6549">
      <w:pPr>
        <w:numPr>
          <w:ilvl w:val="1"/>
          <w:numId w:val="52"/>
        </w:numPr>
        <w:spacing w:line="360" w:lineRule="auto"/>
        <w:jc w:val="both"/>
      </w:pPr>
      <w:r w:rsidRPr="004F28C4">
        <w:rPr>
          <w:bCs/>
        </w:rPr>
        <w:lastRenderedPageBreak/>
        <w:t>Tương tác:</w:t>
      </w:r>
      <w:r w:rsidRPr="004F28C4">
        <w:t xml:space="preserve"> Người dùng thực hiện các thao tác đăng bài, thích, bình luận hoặc theo dõi. Mọi sự kiện tương tác đều được hệ thống ghi nhận và phát đi tín hiệu thông báo thời gian thực.</w:t>
      </w:r>
    </w:p>
    <w:p w14:paraId="23E063E9" w14:textId="77777777" w:rsidR="003948A4" w:rsidRPr="004F28C4" w:rsidRDefault="003948A4" w:rsidP="001A6549">
      <w:pPr>
        <w:pStyle w:val="ListParagraph"/>
        <w:numPr>
          <w:ilvl w:val="0"/>
          <w:numId w:val="49"/>
        </w:numPr>
        <w:spacing w:line="360" w:lineRule="auto"/>
        <w:jc w:val="both"/>
      </w:pPr>
      <w:r w:rsidRPr="004F28C4">
        <w:rPr>
          <w:bCs/>
        </w:rPr>
        <w:t>Giai đoạn Kiểm duyệt và Vận hành:</w:t>
      </w:r>
    </w:p>
    <w:p w14:paraId="72659D5C" w14:textId="77777777" w:rsidR="003948A4" w:rsidRPr="004F28C4" w:rsidRDefault="003948A4" w:rsidP="001A6549">
      <w:pPr>
        <w:numPr>
          <w:ilvl w:val="0"/>
          <w:numId w:val="55"/>
        </w:numPr>
        <w:spacing w:line="360" w:lineRule="auto"/>
        <w:jc w:val="both"/>
      </w:pPr>
      <w:r w:rsidRPr="004F28C4">
        <w:t>Song song với luồng tương tác của người dùng, hệ thống vận hành cơ chế kiểm duyệt tự động thông qua trí tuệ nhân tạo. Mọi nội dung mới được tải lên đều trải qua quy trình quét tự động nhằm phát hiện các vi phạm tiêu chuẩn cộng đồng.</w:t>
      </w:r>
    </w:p>
    <w:p w14:paraId="3F52D536" w14:textId="77777777" w:rsidR="003948A4" w:rsidRPr="004F28C4" w:rsidRDefault="003948A4" w:rsidP="001A6549">
      <w:pPr>
        <w:numPr>
          <w:ilvl w:val="0"/>
          <w:numId w:val="55"/>
        </w:numPr>
        <w:spacing w:line="360" w:lineRule="auto"/>
        <w:jc w:val="both"/>
      </w:pPr>
      <w:r w:rsidRPr="004F28C4">
        <w:t>Đối với các nội dung bị nghi ngờ vi phạm, hệ thống tự động chuyển trạng thái để quản trị viên thực hiện kiểm duyệt thủ công, đảm bảo tính an toàn và minh bạch cho nền tảng.</w:t>
      </w:r>
    </w:p>
    <w:p w14:paraId="67CA415F" w14:textId="77777777" w:rsidR="003948A4" w:rsidRPr="004F28C4" w:rsidRDefault="003948A4" w:rsidP="001A6549">
      <w:pPr>
        <w:pStyle w:val="ListParagraph"/>
        <w:numPr>
          <w:ilvl w:val="0"/>
          <w:numId w:val="49"/>
        </w:numPr>
        <w:spacing w:line="360" w:lineRule="auto"/>
        <w:jc w:val="both"/>
      </w:pPr>
      <w:r w:rsidRPr="004F28C4">
        <w:rPr>
          <w:bCs/>
        </w:rPr>
        <w:t>Giai đoạn Kết thúc:</w:t>
      </w:r>
    </w:p>
    <w:p w14:paraId="553AC1A9" w14:textId="77777777" w:rsidR="003948A4" w:rsidRPr="004F28C4" w:rsidRDefault="003948A4" w:rsidP="001A6549">
      <w:pPr>
        <w:numPr>
          <w:ilvl w:val="0"/>
          <w:numId w:val="53"/>
        </w:numPr>
        <w:spacing w:line="360" w:lineRule="auto"/>
        <w:jc w:val="both"/>
      </w:pPr>
      <w:r w:rsidRPr="004F28C4">
        <w:t>Luồng hoạt động kết thúc khi người dùng thực hiện lệnh đăng xuất. Hệ thống thực hiện hủy bỏ phiên làm việc, xóa bỏ mã truy cập trên thiết bị và thông báo cho hệ thống định danh tập trung để đóng phiên trên máy chủ, ngăn chặn các hành vi truy cập trái phép.</w:t>
      </w:r>
    </w:p>
    <w:p w14:paraId="4A245CAA" w14:textId="77777777" w:rsidR="003948A4" w:rsidRPr="004F28C4" w:rsidRDefault="00BE52F7" w:rsidP="001A6549">
      <w:pPr>
        <w:pStyle w:val="ListParagraph"/>
        <w:numPr>
          <w:ilvl w:val="0"/>
          <w:numId w:val="8"/>
        </w:numPr>
        <w:spacing w:line="360" w:lineRule="auto"/>
        <w:jc w:val="both"/>
        <w:rPr>
          <w:lang w:val="vi-VN"/>
        </w:rPr>
      </w:pPr>
      <w:r w:rsidRPr="004F28C4">
        <w:t>Ý nghĩa sơ đồ trong hệ thống</w:t>
      </w:r>
    </w:p>
    <w:p w14:paraId="7003D1A7" w14:textId="77777777" w:rsidR="003948A4" w:rsidRPr="004F28C4" w:rsidRDefault="003948A4" w:rsidP="001A6549">
      <w:pPr>
        <w:pStyle w:val="ListParagraph"/>
        <w:numPr>
          <w:ilvl w:val="0"/>
          <w:numId w:val="56"/>
        </w:numPr>
        <w:spacing w:line="360" w:lineRule="auto"/>
        <w:jc w:val="both"/>
      </w:pPr>
      <w:r w:rsidRPr="004F28C4">
        <w:rPr>
          <w:bCs/>
        </w:rPr>
        <w:t>Chuẩn hóa ngôn ngữ giao tiếp kỹ thuật:</w:t>
      </w:r>
      <w:r w:rsidRPr="004F28C4">
        <w:t xml:space="preserve"> Hệ thống sơ đồ sử dụng ngôn ngữ mô hình hóa thống nhất, tạo ra một khung tham chiếu chung cho toàn bộ quá trình phát triển. Điều này giúp loại bỏ sự mơ hồ trong việc diễn giải yêu cầu nghiệp vụ giữa người phân tích thiết kế và hệ thống các thành phần phụ trợ.</w:t>
      </w:r>
    </w:p>
    <w:p w14:paraId="5D8EE316" w14:textId="77777777" w:rsidR="003948A4" w:rsidRPr="004F28C4" w:rsidRDefault="003948A4" w:rsidP="001A6549">
      <w:pPr>
        <w:pStyle w:val="ListParagraph"/>
        <w:numPr>
          <w:ilvl w:val="0"/>
          <w:numId w:val="56"/>
        </w:numPr>
        <w:spacing w:line="360" w:lineRule="auto"/>
        <w:jc w:val="both"/>
      </w:pPr>
      <w:r w:rsidRPr="004F28C4">
        <w:rPr>
          <w:bCs/>
        </w:rPr>
        <w:t>Đảm bảo tính nhất quán và chặt chẽ của nghiệp vụ:</w:t>
      </w:r>
      <w:r w:rsidRPr="004F28C4">
        <w:t xml:space="preserve"> Mỗi sơ đồ đóng vai trò như một bộ lọc logic. Sơ đồ Use Case giúp xác định phạm vi hệ thống, sơ đồ Hoạt động đảm bảo luồng nghiệp vụ không có lỗ hổng, và sơ đồ Tuần tự minh bạch hóa sự tương tác giữa các thực thể. Việc kết hợp đồng bộ các sơ đồ giúp kiểm soát sự toàn vẹn của logic hệ thống ngay từ giai đoạn thiết kế.</w:t>
      </w:r>
    </w:p>
    <w:p w14:paraId="4DAAA0BA" w14:textId="77777777" w:rsidR="003948A4" w:rsidRPr="004F28C4" w:rsidRDefault="003948A4" w:rsidP="001A6549">
      <w:pPr>
        <w:pStyle w:val="ListParagraph"/>
        <w:numPr>
          <w:ilvl w:val="0"/>
          <w:numId w:val="56"/>
        </w:numPr>
        <w:spacing w:line="360" w:lineRule="auto"/>
        <w:jc w:val="both"/>
      </w:pPr>
      <w:r w:rsidRPr="004F28C4">
        <w:rPr>
          <w:bCs/>
        </w:rPr>
        <w:t>Định hình kiến trúc phân tán và tính khả mở:</w:t>
      </w:r>
      <w:r w:rsidRPr="004F28C4">
        <w:t xml:space="preserve"> Thông qua các sơ đồ, kiến trúc của mạng xã hội không chỉ được nhìn nhận như một khối đơn nhất mà là sự kết hợp của các dịch vụ độc lập. Sơ đồ giúp minh họa rõ ràng cách thức các dịch vụ này giao tiếp thông qua API, tạo điều kiện thuận lợi cho việc mở rộng hoặc bảo trì từng thành phần riêng biệt trong tương lai.</w:t>
      </w:r>
    </w:p>
    <w:p w14:paraId="25E4E254" w14:textId="77777777" w:rsidR="00B15CA8" w:rsidRPr="004F28C4" w:rsidRDefault="003948A4" w:rsidP="001A6549">
      <w:pPr>
        <w:pStyle w:val="ListParagraph"/>
        <w:numPr>
          <w:ilvl w:val="0"/>
          <w:numId w:val="56"/>
        </w:numPr>
        <w:spacing w:line="360" w:lineRule="auto"/>
        <w:jc w:val="both"/>
      </w:pPr>
      <w:r w:rsidRPr="004F28C4">
        <w:rPr>
          <w:bCs/>
        </w:rPr>
        <w:t>Tối ưu hóa quy trình kiểm thử và vận hành:</w:t>
      </w:r>
      <w:r w:rsidRPr="004F28C4">
        <w:t xml:space="preserve"> Hệ thống sơ đồ là nền tảng tài liệu quan trọng cho giai đoạn kiểm thử phần mềm. Dựa vào các luồng nghiệp vụ đã được mô hình hóa, quá trình xây dựng các kịch bản kiểm thử trở nên chính xác và bao phủ được </w:t>
      </w:r>
      <w:r w:rsidRPr="004F28C4">
        <w:lastRenderedPageBreak/>
        <w:t>đầy đủ các trường hợp ngoại lệ, từ đó nâng cao chất lượng vận hành của hệ thống thực tế.</w:t>
      </w:r>
    </w:p>
    <w:p w14:paraId="58CB736D" w14:textId="77777777" w:rsidR="00256243" w:rsidRPr="004F28C4" w:rsidRDefault="00B15CA8" w:rsidP="004A1080">
      <w:pPr>
        <w:pStyle w:val="Heading3"/>
      </w:pPr>
      <w:r w:rsidRPr="004F28C4">
        <w:rPr>
          <w:lang w:val="vi-VN"/>
        </w:rPr>
        <w:t>UseCase quản lý bài viết và tương tác</w:t>
      </w:r>
    </w:p>
    <w:p w14:paraId="1017FE4F" w14:textId="3B87691D" w:rsidR="00256243" w:rsidRPr="002C7D57" w:rsidRDefault="004A1080" w:rsidP="002C7D57">
      <w:pPr>
        <w:spacing w:line="360" w:lineRule="auto"/>
        <w:rPr>
          <w:b/>
          <w:lang w:val="vi-VN"/>
        </w:rPr>
      </w:pPr>
      <w:r w:rsidRPr="004A1080">
        <w:rPr>
          <w:b/>
          <w:lang w:val="vi-VN"/>
        </w:rPr>
        <w:drawing>
          <wp:inline distT="0" distB="0" distL="0" distR="0" wp14:anchorId="54D84FA8" wp14:editId="6BEA6D84">
            <wp:extent cx="5580380" cy="3108618"/>
            <wp:effectExtent l="0" t="0" r="127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580380" cy="3108618"/>
                    </a:xfrm>
                    <a:prstGeom prst="rect">
                      <a:avLst/>
                    </a:prstGeom>
                  </pic:spPr>
                </pic:pic>
              </a:graphicData>
            </a:graphic>
          </wp:inline>
        </w:drawing>
      </w:r>
    </w:p>
    <w:p w14:paraId="0383CAC9" w14:textId="77777777" w:rsidR="00256243" w:rsidRPr="004F28C4" w:rsidRDefault="00256243" w:rsidP="00256243">
      <w:pPr>
        <w:pStyle w:val="ListParagraph"/>
        <w:numPr>
          <w:ilvl w:val="0"/>
          <w:numId w:val="0"/>
        </w:numPr>
        <w:spacing w:line="360" w:lineRule="auto"/>
        <w:ind w:left="864"/>
        <w:jc w:val="center"/>
        <w:rPr>
          <w:lang w:val="vi-VN"/>
        </w:rPr>
      </w:pPr>
      <w:r w:rsidRPr="004F28C4">
        <w:rPr>
          <w:lang w:val="vi-VN"/>
        </w:rPr>
        <w:t>Hình 2-3 Mô tả UseCase quản lý bài viết và tương tác</w:t>
      </w:r>
    </w:p>
    <w:p w14:paraId="72072954" w14:textId="77777777" w:rsidR="00256243" w:rsidRPr="004F28C4" w:rsidRDefault="00256243" w:rsidP="001A6549">
      <w:pPr>
        <w:pStyle w:val="ListParagraph"/>
        <w:numPr>
          <w:ilvl w:val="1"/>
          <w:numId w:val="56"/>
        </w:numPr>
        <w:spacing w:line="360" w:lineRule="auto"/>
        <w:ind w:left="358" w:hangingChars="149" w:hanging="358"/>
        <w:jc w:val="both"/>
        <w:rPr>
          <w:lang w:val="vi-VN"/>
        </w:rPr>
      </w:pPr>
      <w:r w:rsidRPr="004F28C4">
        <w:rPr>
          <w:lang w:val="vi-VN"/>
        </w:rPr>
        <w:t>Mục đích của biểu đồ</w:t>
      </w:r>
    </w:p>
    <w:p w14:paraId="17C97115" w14:textId="77777777" w:rsidR="00256243" w:rsidRPr="004F28C4" w:rsidRDefault="00256243" w:rsidP="001A6549">
      <w:pPr>
        <w:pStyle w:val="ListParagraph"/>
        <w:numPr>
          <w:ilvl w:val="0"/>
          <w:numId w:val="61"/>
        </w:numPr>
        <w:spacing w:line="360" w:lineRule="auto"/>
        <w:ind w:left="358" w:hangingChars="149" w:hanging="358"/>
        <w:jc w:val="both"/>
        <w:rPr>
          <w:lang w:val="vi-VN"/>
        </w:rPr>
      </w:pPr>
      <w:r w:rsidRPr="004F28C4">
        <w:t>Biểu đồ Use Case tổng quát của Phân hệ Quản lý Bài viết và Tương tác được xây dựng nhằm hiện thực hóa các mục tiêu phân tích kỹ thuật sau:</w:t>
      </w:r>
    </w:p>
    <w:p w14:paraId="2603E5F5" w14:textId="77777777" w:rsidR="00256243" w:rsidRPr="004F28C4" w:rsidRDefault="00256243" w:rsidP="001A6549">
      <w:pPr>
        <w:pStyle w:val="ListParagraph"/>
        <w:numPr>
          <w:ilvl w:val="0"/>
          <w:numId w:val="61"/>
        </w:numPr>
        <w:spacing w:line="360" w:lineRule="auto"/>
        <w:ind w:left="358" w:hangingChars="149" w:hanging="358"/>
        <w:jc w:val="both"/>
        <w:rPr>
          <w:lang w:val="vi-VN"/>
        </w:rPr>
      </w:pPr>
      <w:r w:rsidRPr="004F28C4">
        <w:t>Biểu đồ giúp mô hình hóa một cách trực quan toàn bộ các yêu cầu nghiệp vụ liên quan đến vòng đời của một bài viết đa phương tiện và các phản hồi tương tác đi kèm. Nhìn vào biểu đồ, người đọc có thể xác định ngay ranh giới kỹ thuật bao gồm các tính năng: khởi tạo nội dung, thiết lập ngữ cảnh dữ liệu và các hình thức phản hồi đa hình. Điều này đảm bảo tính toàn vẹn, tránh việc thiết kế thiếu hụt hoặc chồng chéo các chức năng.</w:t>
      </w:r>
    </w:p>
    <w:p w14:paraId="7E99ABBC" w14:textId="77777777" w:rsidR="00256243" w:rsidRPr="004F28C4" w:rsidRDefault="00256243" w:rsidP="001A6549">
      <w:pPr>
        <w:pStyle w:val="ListParagraph"/>
        <w:numPr>
          <w:ilvl w:val="0"/>
          <w:numId w:val="61"/>
        </w:numPr>
        <w:spacing w:line="360" w:lineRule="auto"/>
        <w:ind w:left="358" w:hangingChars="149" w:hanging="358"/>
        <w:jc w:val="both"/>
      </w:pPr>
      <w:r w:rsidRPr="004F28C4">
        <w:t>Thông qua các đường liên kết, biểu đồ phân định rõ ràng trách nhiệm xử lý giữa tác nhân con người và tác nhân hệ thống:</w:t>
      </w:r>
    </w:p>
    <w:p w14:paraId="685E534A" w14:textId="77777777" w:rsidR="00256243" w:rsidRPr="004F28C4" w:rsidRDefault="00256243" w:rsidP="001A6549">
      <w:pPr>
        <w:pStyle w:val="ListParagraph"/>
        <w:numPr>
          <w:ilvl w:val="0"/>
          <w:numId w:val="63"/>
        </w:numPr>
        <w:spacing w:line="360" w:lineRule="auto"/>
        <w:jc w:val="both"/>
      </w:pPr>
      <w:r w:rsidRPr="004F28C4">
        <w:rPr>
          <w:bCs/>
        </w:rPr>
        <w:t>Người dùng:</w:t>
      </w:r>
      <w:r w:rsidRPr="004F28C4">
        <w:t xml:space="preserve"> Là chủ thể kích hoạt trực tiếp chuỗi sự kiện nhằm tương tác và tạo sinh dữ liệu mới trên bảng tin.</w:t>
      </w:r>
    </w:p>
    <w:p w14:paraId="05AE31CD" w14:textId="77777777" w:rsidR="00CC43FA" w:rsidRPr="004F28C4" w:rsidRDefault="00256243" w:rsidP="001A6549">
      <w:pPr>
        <w:pStyle w:val="ListParagraph"/>
        <w:numPr>
          <w:ilvl w:val="0"/>
          <w:numId w:val="63"/>
        </w:numPr>
        <w:spacing w:line="360" w:lineRule="auto"/>
        <w:jc w:val="both"/>
      </w:pPr>
      <w:r w:rsidRPr="004F28C4">
        <w:rPr>
          <w:bCs/>
        </w:rPr>
        <w:t>Hệ thống / Quy trình AI (System</w:t>
      </w:r>
      <w:r w:rsidRPr="004F28C4">
        <w:rPr>
          <w:b/>
          <w:bCs/>
        </w:rPr>
        <w:t xml:space="preserve"> </w:t>
      </w:r>
      <w:r w:rsidRPr="004F28C4">
        <w:rPr>
          <w:bCs/>
        </w:rPr>
        <w:t>/ AI Process):</w:t>
      </w:r>
      <w:r w:rsidRPr="004F28C4">
        <w:t xml:space="preserve"> Thể hiện tư duy thiết kế tự động hóa cao thông qua việc cô lập các tiến trình chạy ngầm, độc lập với sự can thiệp thủ công của con người như: tự động quét kiểm duyệt nội dung độc hại và tự động tính toán bộ đếm để cập nhật xu hướng Hashtag.</w:t>
      </w:r>
    </w:p>
    <w:p w14:paraId="06B938E1" w14:textId="77777777" w:rsidR="00CC43FA" w:rsidRPr="004F28C4" w:rsidRDefault="00CC43FA" w:rsidP="001A6549">
      <w:pPr>
        <w:pStyle w:val="ListParagraph"/>
        <w:numPr>
          <w:ilvl w:val="0"/>
          <w:numId w:val="62"/>
        </w:numPr>
        <w:spacing w:line="360" w:lineRule="auto"/>
        <w:ind w:left="358" w:hangingChars="149" w:hanging="358"/>
        <w:jc w:val="both"/>
        <w:rPr>
          <w:b/>
          <w:bCs/>
          <w:caps/>
          <w:kern w:val="32"/>
          <w:lang w:val="vi-VN"/>
        </w:rPr>
      </w:pPr>
      <w:r w:rsidRPr="004F28C4">
        <w:lastRenderedPageBreak/>
        <w:t>Việc phân tích biểu đồ này là bước đệm bắt buộc để xây dựng tài liệu Đặc tả ca sử dụng. Đây là căn cứ để ánh xạ chính xác sang luồng xử lý của Sơ đồ hoạt động, Sơ đồ tuần tự, từ đó giúp hiện thực hóa các hàm nghiệp vụ trong mã nguồn và xây dựng tập hợp các API đầu cuối kết nối Spring Boot với Cơ sở dữ liệu.</w:t>
      </w:r>
    </w:p>
    <w:p w14:paraId="0AC7B415" w14:textId="77777777" w:rsidR="00CC43FA" w:rsidRPr="004F28C4" w:rsidRDefault="00CC43FA" w:rsidP="001A6549">
      <w:pPr>
        <w:pStyle w:val="ListParagraph"/>
        <w:numPr>
          <w:ilvl w:val="1"/>
          <w:numId w:val="56"/>
        </w:numPr>
        <w:spacing w:line="360" w:lineRule="auto"/>
        <w:jc w:val="both"/>
        <w:rPr>
          <w:lang w:val="vi-VN"/>
        </w:rPr>
      </w:pPr>
      <w:r w:rsidRPr="004F28C4">
        <w:rPr>
          <w:lang w:val="vi-VN"/>
        </w:rPr>
        <w:t>Tác nhân</w:t>
      </w:r>
    </w:p>
    <w:p w14:paraId="2A5440C7" w14:textId="77777777" w:rsidR="00CC43FA" w:rsidRPr="004F28C4" w:rsidRDefault="00CC43FA" w:rsidP="001A6549">
      <w:pPr>
        <w:pStyle w:val="ListParagraph"/>
        <w:numPr>
          <w:ilvl w:val="0"/>
          <w:numId w:val="62"/>
        </w:numPr>
        <w:spacing w:line="360" w:lineRule="auto"/>
        <w:jc w:val="both"/>
        <w:rPr>
          <w:b/>
          <w:bCs/>
          <w:caps/>
          <w:kern w:val="32"/>
          <w:lang w:val="vi-VN"/>
        </w:rPr>
      </w:pPr>
      <w:r w:rsidRPr="004F28C4">
        <w:t>Người</w:t>
      </w:r>
      <w:r w:rsidRPr="004F28C4">
        <w:rPr>
          <w:lang w:val="vi-VN"/>
        </w:rPr>
        <w:t xml:space="preserve"> dùng</w:t>
      </w:r>
    </w:p>
    <w:p w14:paraId="7D45E024" w14:textId="77777777" w:rsidR="00CC43FA" w:rsidRPr="004F28C4" w:rsidRDefault="00CC43FA" w:rsidP="001A6549">
      <w:pPr>
        <w:pStyle w:val="ListParagraph"/>
        <w:numPr>
          <w:ilvl w:val="0"/>
          <w:numId w:val="64"/>
        </w:numPr>
        <w:spacing w:line="360" w:lineRule="auto"/>
        <w:jc w:val="both"/>
      </w:pPr>
      <w:r w:rsidRPr="004F28C4">
        <w:rPr>
          <w:bCs/>
        </w:rPr>
        <w:t>Khởi tạo và quản lý nội dung cá nhân:</w:t>
      </w:r>
      <w:r w:rsidRPr="004F28C4">
        <w:t xml:space="preserve"> Người dùng thực hiện kích hoạt ca sử dụng Đăng bài viết mới để đẩy dữ liệu lên bảng tin. Trong quá trình này, họ có quyền tùy chọn mở rộng luồng sự kiện nhằm gắn thẻ tài khoản bạn bè vào bảng trung gian hoặc trích xuất các từ khóa hashtag liên quan.</w:t>
      </w:r>
    </w:p>
    <w:p w14:paraId="7CB4BAB6" w14:textId="77777777" w:rsidR="00CC43FA" w:rsidRPr="004F28C4" w:rsidRDefault="00CC43FA" w:rsidP="001A6549">
      <w:pPr>
        <w:pStyle w:val="ListParagraph"/>
        <w:numPr>
          <w:ilvl w:val="0"/>
          <w:numId w:val="64"/>
        </w:numPr>
        <w:spacing w:line="360" w:lineRule="auto"/>
        <w:jc w:val="both"/>
      </w:pPr>
      <w:r w:rsidRPr="004F28C4">
        <w:rPr>
          <w:bCs/>
        </w:rPr>
        <w:t>Tương tác và phản hồi xã hội:</w:t>
      </w:r>
      <w:r w:rsidRPr="004F28C4">
        <w:t xml:space="preserve"> Người dùng đóng vai trò là nguồn phát sinh các yêu cầu tương tác trực tiếp. Họ gửi lệnh từ giao diện để thực hiện ca sử dụng Bày tỏ cảm xúc dựa trên các cấu hình cảm xúc đa hình, hoặc gửi chuỗi dữ liệu văn bản để kích hoạt ca sử dụng Bình luận và Trả lời bình luận.</w:t>
      </w:r>
    </w:p>
    <w:p w14:paraId="3C6BDF37" w14:textId="77777777" w:rsidR="00CC43FA" w:rsidRPr="004F28C4" w:rsidRDefault="00CC43FA" w:rsidP="001A6549">
      <w:pPr>
        <w:pStyle w:val="ListParagraph"/>
        <w:numPr>
          <w:ilvl w:val="0"/>
          <w:numId w:val="64"/>
        </w:numPr>
        <w:spacing w:line="360" w:lineRule="auto"/>
        <w:jc w:val="both"/>
      </w:pPr>
      <w:r w:rsidRPr="004F28C4">
        <w:rPr>
          <w:bCs/>
        </w:rPr>
        <w:t>Khai thác dữ liệu:</w:t>
      </w:r>
      <w:r w:rsidRPr="004F28C4">
        <w:t xml:space="preserve"> Người dùng thực hiện hành động tra cứu thông qua ca sử dụng Tìm kiếm theo Hashtag nhằm gửi truy vấn từ khóa lên hệ thống để nhận về</w:t>
      </w:r>
      <w:r w:rsidRPr="004F28C4">
        <w:rPr>
          <w:lang w:val="vi-VN"/>
        </w:rPr>
        <w:t xml:space="preserve"> </w:t>
      </w:r>
      <w:r w:rsidRPr="004F28C4">
        <w:t>danh sách các bài đăng tương ứng.</w:t>
      </w:r>
    </w:p>
    <w:p w14:paraId="115F07A4" w14:textId="77777777" w:rsidR="00197314" w:rsidRPr="004F28C4" w:rsidRDefault="00CC43FA" w:rsidP="001A6549">
      <w:pPr>
        <w:pStyle w:val="ListParagraph"/>
        <w:numPr>
          <w:ilvl w:val="0"/>
          <w:numId w:val="62"/>
        </w:numPr>
        <w:spacing w:line="360" w:lineRule="auto"/>
        <w:jc w:val="both"/>
      </w:pPr>
      <w:r w:rsidRPr="004F28C4">
        <w:rPr>
          <w:lang w:val="vi-VN"/>
        </w:rPr>
        <w:t>Hệ thống</w:t>
      </w:r>
    </w:p>
    <w:p w14:paraId="05B4DD12" w14:textId="77777777" w:rsidR="00197314" w:rsidRPr="004F28C4" w:rsidRDefault="00197314" w:rsidP="001A6549">
      <w:pPr>
        <w:pStyle w:val="ListParagraph"/>
        <w:numPr>
          <w:ilvl w:val="1"/>
          <w:numId w:val="62"/>
        </w:numPr>
        <w:spacing w:line="360" w:lineRule="auto"/>
        <w:jc w:val="both"/>
      </w:pPr>
      <w:r w:rsidRPr="004F28C4">
        <w:rPr>
          <w:bCs/>
        </w:rPr>
        <w:t>Đảm bảo an ninh và tiêu chuẩn nội dung:</w:t>
      </w:r>
      <w:r w:rsidRPr="004F28C4">
        <w:t xml:space="preserve"> Tác nhân này kích hoạt trực tiếp ca sử dụng Kiểm duyệt nội dung ngay khi có tín hiệu tạo bài viết mới từ Người dùng. Quy trình trí tuệ nhân tạo này chạy độc lập để bóc tách, quét lỗi từ ngữ độc hại hoặc phân tích hình ảnh vi phạm trước khi cho phép bản ghi bài viết chính thức hiển thị công khai trên hệ thống.</w:t>
      </w:r>
    </w:p>
    <w:p w14:paraId="0691C1C0" w14:textId="77777777" w:rsidR="00197314" w:rsidRPr="004F28C4" w:rsidRDefault="00197314" w:rsidP="001A6549">
      <w:pPr>
        <w:pStyle w:val="ListParagraph"/>
        <w:numPr>
          <w:ilvl w:val="1"/>
          <w:numId w:val="62"/>
        </w:numPr>
        <w:spacing w:line="360" w:lineRule="auto"/>
        <w:jc w:val="both"/>
        <w:rPr>
          <w:sz w:val="22"/>
          <w:szCs w:val="22"/>
        </w:rPr>
      </w:pPr>
      <w:r w:rsidRPr="004F28C4">
        <w:rPr>
          <w:bCs/>
        </w:rPr>
        <w:t>Tối ưu hóa và đồng bộ dữ liệu:</w:t>
      </w:r>
      <w:r w:rsidRPr="004F28C4">
        <w:t xml:space="preserve"> Thành phần này chịu trách nhiệm vận hành ca sử dụng Cập nhật bộ đếm Hashtag. Khi có bài viết chứa thẻ hashtag được duyệt thành công, tiến trình hệ thống này sẽ tự động tính toán và cộng dồn hoặc trừ bớt giá trị tại thuộc tính bộ đếm trong thực thể liên quan. Việc này thay thế cho các câu lệnh tính toán phức tạp tốn kém tài nguyên, giúp tối ưu hóa tốc độ cho các truy vấn tìm kiếm xu hướng sau này.</w:t>
      </w:r>
    </w:p>
    <w:p w14:paraId="20C29DCC" w14:textId="77777777" w:rsidR="00197314" w:rsidRPr="004F28C4" w:rsidRDefault="00197314" w:rsidP="001A6549">
      <w:pPr>
        <w:pStyle w:val="ListParagraph"/>
        <w:numPr>
          <w:ilvl w:val="1"/>
          <w:numId w:val="56"/>
        </w:numPr>
        <w:spacing w:line="360" w:lineRule="auto"/>
        <w:jc w:val="both"/>
      </w:pPr>
      <w:r w:rsidRPr="004F28C4">
        <w:rPr>
          <w:lang w:val="vi-VN"/>
        </w:rPr>
        <w:t>Các UseCase chính</w:t>
      </w:r>
    </w:p>
    <w:tbl>
      <w:tblPr>
        <w:tblStyle w:val="TableGrid"/>
        <w:tblW w:w="8970" w:type="dxa"/>
        <w:tblLook w:val="04A0" w:firstRow="1" w:lastRow="0" w:firstColumn="1" w:lastColumn="0" w:noHBand="0" w:noVBand="1"/>
      </w:tblPr>
      <w:tblGrid>
        <w:gridCol w:w="2160"/>
        <w:gridCol w:w="1942"/>
        <w:gridCol w:w="2133"/>
        <w:gridCol w:w="2735"/>
      </w:tblGrid>
      <w:tr w:rsidR="00197314" w:rsidRPr="004F28C4" w14:paraId="7D9AE61E" w14:textId="77777777" w:rsidTr="00A1144D">
        <w:tc>
          <w:tcPr>
            <w:tcW w:w="2160" w:type="dxa"/>
          </w:tcPr>
          <w:p w14:paraId="652C53AE" w14:textId="77777777" w:rsidR="00197314" w:rsidRPr="002C7D57" w:rsidRDefault="00197314" w:rsidP="002C7D57">
            <w:pPr>
              <w:spacing w:line="360" w:lineRule="auto"/>
              <w:jc w:val="center"/>
              <w:rPr>
                <w:b/>
                <w:bCs/>
              </w:rPr>
            </w:pPr>
            <w:r w:rsidRPr="002C7D57">
              <w:rPr>
                <w:b/>
                <w:bCs/>
              </w:rPr>
              <w:t>UseCase</w:t>
            </w:r>
          </w:p>
        </w:tc>
        <w:tc>
          <w:tcPr>
            <w:tcW w:w="1942" w:type="dxa"/>
          </w:tcPr>
          <w:p w14:paraId="7093195E" w14:textId="30A1466F" w:rsidR="00197314" w:rsidRPr="002C7D57" w:rsidRDefault="00197314" w:rsidP="002C7D57">
            <w:pPr>
              <w:spacing w:line="360" w:lineRule="auto"/>
              <w:jc w:val="center"/>
              <w:rPr>
                <w:b/>
                <w:bCs/>
                <w:lang w:val="vi-VN"/>
              </w:rPr>
            </w:pPr>
            <w:r w:rsidRPr="002C7D57">
              <w:rPr>
                <w:b/>
                <w:bCs/>
              </w:rPr>
              <w:t>Mô</w:t>
            </w:r>
            <w:r w:rsidRPr="002C7D57">
              <w:rPr>
                <w:b/>
                <w:bCs/>
                <w:lang w:val="vi-VN"/>
              </w:rPr>
              <w:t xml:space="preserve"> tả</w:t>
            </w:r>
          </w:p>
        </w:tc>
        <w:tc>
          <w:tcPr>
            <w:tcW w:w="2133" w:type="dxa"/>
          </w:tcPr>
          <w:p w14:paraId="56411F36" w14:textId="77777777" w:rsidR="00197314" w:rsidRPr="002C7D57" w:rsidRDefault="00197314" w:rsidP="002C7D57">
            <w:pPr>
              <w:spacing w:line="360" w:lineRule="auto"/>
              <w:jc w:val="center"/>
              <w:rPr>
                <w:b/>
                <w:bCs/>
                <w:lang w:val="vi-VN"/>
              </w:rPr>
            </w:pPr>
            <w:r w:rsidRPr="002C7D57">
              <w:rPr>
                <w:b/>
                <w:bCs/>
              </w:rPr>
              <w:t>Tác</w:t>
            </w:r>
            <w:r w:rsidRPr="002C7D57">
              <w:rPr>
                <w:b/>
                <w:bCs/>
                <w:lang w:val="vi-VN"/>
              </w:rPr>
              <w:t xml:space="preserve"> nhân liên quan</w:t>
            </w:r>
          </w:p>
        </w:tc>
        <w:tc>
          <w:tcPr>
            <w:tcW w:w="2735" w:type="dxa"/>
          </w:tcPr>
          <w:p w14:paraId="1B574265" w14:textId="77777777" w:rsidR="00197314" w:rsidRPr="002C7D57" w:rsidRDefault="00197314" w:rsidP="002C7D57">
            <w:pPr>
              <w:spacing w:line="360" w:lineRule="auto"/>
              <w:jc w:val="center"/>
              <w:rPr>
                <w:b/>
                <w:bCs/>
                <w:lang w:val="vi-VN"/>
              </w:rPr>
            </w:pPr>
            <w:r w:rsidRPr="002C7D57">
              <w:rPr>
                <w:b/>
                <w:bCs/>
              </w:rPr>
              <w:t>Ghi</w:t>
            </w:r>
            <w:r w:rsidRPr="002C7D57">
              <w:rPr>
                <w:b/>
                <w:bCs/>
                <w:lang w:val="vi-VN"/>
              </w:rPr>
              <w:t xml:space="preserve"> chú</w:t>
            </w:r>
          </w:p>
        </w:tc>
      </w:tr>
      <w:tr w:rsidR="00197314" w:rsidRPr="004F28C4" w14:paraId="1F1F249B" w14:textId="77777777" w:rsidTr="00A1144D">
        <w:tc>
          <w:tcPr>
            <w:tcW w:w="2160" w:type="dxa"/>
          </w:tcPr>
          <w:p w14:paraId="3A7B0D67" w14:textId="77777777" w:rsidR="00197314" w:rsidRPr="004F28C4" w:rsidRDefault="00197314" w:rsidP="00A1144D">
            <w:pPr>
              <w:spacing w:line="360" w:lineRule="auto"/>
            </w:pPr>
            <w:r w:rsidRPr="004F28C4">
              <w:t>Đăng bài viết mới</w:t>
            </w:r>
          </w:p>
        </w:tc>
        <w:tc>
          <w:tcPr>
            <w:tcW w:w="1942" w:type="dxa"/>
          </w:tcPr>
          <w:p w14:paraId="1DBDEFAD" w14:textId="77777777" w:rsidR="00197314" w:rsidRPr="004F28C4" w:rsidRDefault="00197314" w:rsidP="00A1144D">
            <w:pPr>
              <w:spacing w:line="360" w:lineRule="auto"/>
            </w:pPr>
            <w:r w:rsidRPr="004F28C4">
              <w:rPr>
                <w:sz w:val="22"/>
                <w:szCs w:val="22"/>
              </w:rPr>
              <w:t xml:space="preserve">Đăng tải văn bản cùng danh sách hình </w:t>
            </w:r>
            <w:r w:rsidRPr="004F28C4">
              <w:rPr>
                <w:sz w:val="22"/>
                <w:szCs w:val="22"/>
              </w:rPr>
              <w:lastRenderedPageBreak/>
              <w:t>ảnh hoặc video lên bảng tin.</w:t>
            </w:r>
          </w:p>
        </w:tc>
        <w:tc>
          <w:tcPr>
            <w:tcW w:w="2133" w:type="dxa"/>
          </w:tcPr>
          <w:p w14:paraId="1AA08FB9" w14:textId="77777777" w:rsidR="00197314" w:rsidRPr="004F28C4" w:rsidRDefault="00197314" w:rsidP="00A1144D">
            <w:pPr>
              <w:spacing w:line="360" w:lineRule="auto"/>
            </w:pPr>
            <w:r w:rsidRPr="004F28C4">
              <w:rPr>
                <w:sz w:val="22"/>
                <w:szCs w:val="22"/>
              </w:rPr>
              <w:lastRenderedPageBreak/>
              <w:t>Người dùng</w:t>
            </w:r>
          </w:p>
        </w:tc>
        <w:tc>
          <w:tcPr>
            <w:tcW w:w="2735" w:type="dxa"/>
          </w:tcPr>
          <w:p w14:paraId="1CB677D0" w14:textId="77777777" w:rsidR="00197314" w:rsidRPr="004F28C4" w:rsidRDefault="00A1144D" w:rsidP="002C7D57">
            <w:pPr>
              <w:spacing w:line="360" w:lineRule="auto"/>
              <w:jc w:val="both"/>
            </w:pPr>
            <w:r w:rsidRPr="004F28C4">
              <w:rPr>
                <w:sz w:val="22"/>
                <w:szCs w:val="22"/>
              </w:rPr>
              <w:t xml:space="preserve">Hệ thống lưu thông tin bài đăng và sắp xếp thứ tự hiển </w:t>
            </w:r>
            <w:r w:rsidRPr="004F28C4">
              <w:rPr>
                <w:sz w:val="22"/>
                <w:szCs w:val="22"/>
              </w:rPr>
              <w:lastRenderedPageBreak/>
              <w:t>thị của các tệp tin đa phương tiện đi kèm.</w:t>
            </w:r>
          </w:p>
        </w:tc>
      </w:tr>
      <w:tr w:rsidR="00197314" w:rsidRPr="004F28C4" w14:paraId="21654213" w14:textId="77777777" w:rsidTr="00A1144D">
        <w:tc>
          <w:tcPr>
            <w:tcW w:w="2160" w:type="dxa"/>
          </w:tcPr>
          <w:p w14:paraId="08CC1113" w14:textId="77777777" w:rsidR="00197314" w:rsidRPr="004F28C4" w:rsidRDefault="00197314" w:rsidP="00A1144D">
            <w:pPr>
              <w:spacing w:line="360" w:lineRule="auto"/>
            </w:pPr>
            <w:r w:rsidRPr="004F28C4">
              <w:lastRenderedPageBreak/>
              <w:t>Gắn thẻ người dùng</w:t>
            </w:r>
          </w:p>
        </w:tc>
        <w:tc>
          <w:tcPr>
            <w:tcW w:w="1942" w:type="dxa"/>
          </w:tcPr>
          <w:p w14:paraId="17B7B350" w14:textId="77777777" w:rsidR="00197314" w:rsidRPr="004F28C4" w:rsidRDefault="00197314" w:rsidP="00A1144D">
            <w:pPr>
              <w:spacing w:line="360" w:lineRule="auto"/>
            </w:pPr>
            <w:r w:rsidRPr="004F28C4">
              <w:rPr>
                <w:sz w:val="22"/>
                <w:szCs w:val="22"/>
              </w:rPr>
              <w:t>Đánh dấu tài khoản bạn bè tại vị trí mong muốn trên hình ảnh bài đăng.</w:t>
            </w:r>
          </w:p>
        </w:tc>
        <w:tc>
          <w:tcPr>
            <w:tcW w:w="2133" w:type="dxa"/>
          </w:tcPr>
          <w:p w14:paraId="7D66BA62" w14:textId="77777777" w:rsidR="00197314" w:rsidRPr="004F28C4" w:rsidRDefault="00197314" w:rsidP="00A1144D">
            <w:pPr>
              <w:spacing w:line="360" w:lineRule="auto"/>
            </w:pPr>
            <w:r w:rsidRPr="004F28C4">
              <w:rPr>
                <w:sz w:val="22"/>
                <w:szCs w:val="22"/>
              </w:rPr>
              <w:t>Người dùng</w:t>
            </w:r>
          </w:p>
        </w:tc>
        <w:tc>
          <w:tcPr>
            <w:tcW w:w="2735" w:type="dxa"/>
          </w:tcPr>
          <w:p w14:paraId="690935E3" w14:textId="77777777" w:rsidR="00197314" w:rsidRPr="004F28C4" w:rsidRDefault="00A1144D" w:rsidP="002C7D57">
            <w:pPr>
              <w:spacing w:line="360" w:lineRule="auto"/>
              <w:jc w:val="both"/>
              <w:rPr>
                <w:lang w:val="vi-VN"/>
              </w:rPr>
            </w:pPr>
            <w:r w:rsidRPr="004F28C4">
              <w:rPr>
                <w:sz w:val="22"/>
                <w:szCs w:val="22"/>
              </w:rPr>
              <w:t>Luồng xử lý mở rộng tùy chọn, hệ thống ghi nhận vị trí được chọn để hiển thị biểu tượng khi người xem nhấn vào ảnh.</w:t>
            </w:r>
          </w:p>
        </w:tc>
      </w:tr>
      <w:tr w:rsidR="00197314" w:rsidRPr="004F28C4" w14:paraId="59547CE1" w14:textId="77777777" w:rsidTr="00A1144D">
        <w:tc>
          <w:tcPr>
            <w:tcW w:w="2160" w:type="dxa"/>
          </w:tcPr>
          <w:p w14:paraId="44A48900" w14:textId="77777777" w:rsidR="00197314" w:rsidRPr="004F28C4" w:rsidRDefault="00197314" w:rsidP="00A1144D">
            <w:pPr>
              <w:spacing w:line="360" w:lineRule="auto"/>
            </w:pPr>
            <w:r w:rsidRPr="004F28C4">
              <w:t>Gắn thẻ Hashtag</w:t>
            </w:r>
          </w:p>
        </w:tc>
        <w:tc>
          <w:tcPr>
            <w:tcW w:w="1942" w:type="dxa"/>
          </w:tcPr>
          <w:p w14:paraId="7728A461" w14:textId="77777777" w:rsidR="00197314" w:rsidRPr="004F28C4" w:rsidRDefault="00197314" w:rsidP="00A1144D">
            <w:pPr>
              <w:spacing w:line="360" w:lineRule="auto"/>
            </w:pPr>
            <w:r w:rsidRPr="004F28C4">
              <w:rPr>
                <w:sz w:val="22"/>
                <w:szCs w:val="22"/>
              </w:rPr>
              <w:t>Chèn từ khóa chủ đề bắt đầu bằng ký tự đặc biệt vào nội dung văn bản.</w:t>
            </w:r>
          </w:p>
        </w:tc>
        <w:tc>
          <w:tcPr>
            <w:tcW w:w="2133" w:type="dxa"/>
          </w:tcPr>
          <w:p w14:paraId="6D372634" w14:textId="77777777" w:rsidR="00197314" w:rsidRPr="004F28C4" w:rsidRDefault="00197314" w:rsidP="00A1144D">
            <w:pPr>
              <w:spacing w:line="360" w:lineRule="auto"/>
            </w:pPr>
            <w:r w:rsidRPr="004F28C4">
              <w:rPr>
                <w:sz w:val="22"/>
                <w:szCs w:val="22"/>
              </w:rPr>
              <w:t>Người dùng</w:t>
            </w:r>
          </w:p>
        </w:tc>
        <w:tc>
          <w:tcPr>
            <w:tcW w:w="2735" w:type="dxa"/>
          </w:tcPr>
          <w:p w14:paraId="77C19A97" w14:textId="77777777" w:rsidR="00197314" w:rsidRPr="004F28C4" w:rsidRDefault="00A1144D" w:rsidP="002C7D57">
            <w:pPr>
              <w:spacing w:line="360" w:lineRule="auto"/>
              <w:jc w:val="both"/>
            </w:pPr>
            <w:r w:rsidRPr="004F28C4">
              <w:rPr>
                <w:sz w:val="22"/>
                <w:szCs w:val="22"/>
              </w:rPr>
              <w:t>Hệ thống tự động phân tách chuỗi văn bản để thiết lập các liên kết phân loại chủ đề cho bài đăng.</w:t>
            </w:r>
          </w:p>
        </w:tc>
      </w:tr>
      <w:tr w:rsidR="00197314" w:rsidRPr="004F28C4" w14:paraId="403F78D3" w14:textId="77777777" w:rsidTr="00A1144D">
        <w:tc>
          <w:tcPr>
            <w:tcW w:w="2160" w:type="dxa"/>
          </w:tcPr>
          <w:p w14:paraId="19479E7B" w14:textId="77777777" w:rsidR="00197314" w:rsidRPr="004F28C4" w:rsidRDefault="00197314" w:rsidP="00A1144D">
            <w:pPr>
              <w:spacing w:line="360" w:lineRule="auto"/>
            </w:pPr>
            <w:r w:rsidRPr="004F28C4">
              <w:t>Bày tỏ cảm xúc</w:t>
            </w:r>
          </w:p>
        </w:tc>
        <w:tc>
          <w:tcPr>
            <w:tcW w:w="1942" w:type="dxa"/>
          </w:tcPr>
          <w:p w14:paraId="6B9786E2" w14:textId="77777777" w:rsidR="00197314" w:rsidRPr="004F28C4" w:rsidRDefault="00197314" w:rsidP="00A1144D">
            <w:pPr>
              <w:spacing w:line="360" w:lineRule="auto"/>
            </w:pPr>
            <w:r w:rsidRPr="004F28C4">
              <w:rPr>
                <w:sz w:val="22"/>
                <w:szCs w:val="22"/>
              </w:rPr>
              <w:t>Lựa chọn các biểu tượng cảm xúc lên bài đăng hoặc các đoạn bình luận.</w:t>
            </w:r>
          </w:p>
        </w:tc>
        <w:tc>
          <w:tcPr>
            <w:tcW w:w="2133" w:type="dxa"/>
          </w:tcPr>
          <w:p w14:paraId="2F1E80C4" w14:textId="77777777" w:rsidR="00197314" w:rsidRPr="004F28C4" w:rsidRDefault="00197314" w:rsidP="00A1144D">
            <w:pPr>
              <w:spacing w:line="360" w:lineRule="auto"/>
            </w:pPr>
            <w:r w:rsidRPr="004F28C4">
              <w:rPr>
                <w:sz w:val="22"/>
                <w:szCs w:val="22"/>
              </w:rPr>
              <w:t>Người dùng</w:t>
            </w:r>
          </w:p>
        </w:tc>
        <w:tc>
          <w:tcPr>
            <w:tcW w:w="2735" w:type="dxa"/>
          </w:tcPr>
          <w:p w14:paraId="403EB200" w14:textId="77777777" w:rsidR="00197314" w:rsidRPr="004F28C4" w:rsidRDefault="00A1144D" w:rsidP="002C7D57">
            <w:pPr>
              <w:spacing w:line="360" w:lineRule="auto"/>
              <w:jc w:val="both"/>
            </w:pPr>
            <w:r w:rsidRPr="004F28C4">
              <w:rPr>
                <w:sz w:val="22"/>
                <w:szCs w:val="22"/>
              </w:rPr>
              <w:t>Luồng xử lý đa hình, hệ thống tự động nhận diện đối tượng nhận tương tác để tăng hoặc giảm số lượng biểu tượng phù hợp.</w:t>
            </w:r>
          </w:p>
        </w:tc>
      </w:tr>
      <w:tr w:rsidR="00197314" w:rsidRPr="004F28C4" w14:paraId="1D647BCE" w14:textId="77777777" w:rsidTr="00A1144D">
        <w:tc>
          <w:tcPr>
            <w:tcW w:w="2160" w:type="dxa"/>
          </w:tcPr>
          <w:p w14:paraId="5E0B13C9" w14:textId="77777777" w:rsidR="00197314" w:rsidRPr="004F28C4" w:rsidRDefault="00197314" w:rsidP="00A1144D">
            <w:pPr>
              <w:spacing w:line="360" w:lineRule="auto"/>
            </w:pPr>
            <w:r w:rsidRPr="004F28C4">
              <w:t>Bình luận</w:t>
            </w:r>
          </w:p>
        </w:tc>
        <w:tc>
          <w:tcPr>
            <w:tcW w:w="1942" w:type="dxa"/>
          </w:tcPr>
          <w:p w14:paraId="6A02FDC1" w14:textId="77777777" w:rsidR="00197314" w:rsidRPr="004F28C4" w:rsidRDefault="00197314" w:rsidP="00A1144D">
            <w:pPr>
              <w:spacing w:line="360" w:lineRule="auto"/>
            </w:pPr>
            <w:r w:rsidRPr="004F28C4">
              <w:rPr>
                <w:sz w:val="22"/>
                <w:szCs w:val="22"/>
              </w:rPr>
              <w:t>Gửi nội dung chữ viết thảo luận công khai dưới bài đăng của tài khoản khác.</w:t>
            </w:r>
          </w:p>
        </w:tc>
        <w:tc>
          <w:tcPr>
            <w:tcW w:w="2133" w:type="dxa"/>
          </w:tcPr>
          <w:p w14:paraId="0FCDB8FF" w14:textId="77777777" w:rsidR="00197314" w:rsidRPr="004F28C4" w:rsidRDefault="00197314" w:rsidP="00A1144D">
            <w:pPr>
              <w:spacing w:line="360" w:lineRule="auto"/>
            </w:pPr>
            <w:r w:rsidRPr="004F28C4">
              <w:rPr>
                <w:sz w:val="22"/>
                <w:szCs w:val="22"/>
              </w:rPr>
              <w:t>Người dùng</w:t>
            </w:r>
          </w:p>
        </w:tc>
        <w:tc>
          <w:tcPr>
            <w:tcW w:w="2735" w:type="dxa"/>
          </w:tcPr>
          <w:p w14:paraId="623EC6FB" w14:textId="77777777" w:rsidR="00197314" w:rsidRPr="004F28C4" w:rsidRDefault="00A1144D" w:rsidP="002C7D57">
            <w:pPr>
              <w:spacing w:line="360" w:lineRule="auto"/>
              <w:jc w:val="both"/>
            </w:pPr>
            <w:r w:rsidRPr="004F28C4">
              <w:rPr>
                <w:sz w:val="22"/>
                <w:szCs w:val="22"/>
              </w:rPr>
              <w:t>Hệ thống giới hạn số lượng ký tự nhập vào nhằm đảm bảo hiển thị giao diện giao tiếp tối ưu.</w:t>
            </w:r>
          </w:p>
        </w:tc>
      </w:tr>
      <w:tr w:rsidR="00197314" w:rsidRPr="004F28C4" w14:paraId="7701571D" w14:textId="77777777" w:rsidTr="00A1144D">
        <w:tc>
          <w:tcPr>
            <w:tcW w:w="2160" w:type="dxa"/>
          </w:tcPr>
          <w:p w14:paraId="32EE418A" w14:textId="77777777" w:rsidR="00197314" w:rsidRPr="004F28C4" w:rsidRDefault="00197314" w:rsidP="00A1144D">
            <w:pPr>
              <w:spacing w:line="360" w:lineRule="auto"/>
            </w:pPr>
            <w:r w:rsidRPr="004F28C4">
              <w:t>Trả lời bình luận</w:t>
            </w:r>
          </w:p>
        </w:tc>
        <w:tc>
          <w:tcPr>
            <w:tcW w:w="1942" w:type="dxa"/>
          </w:tcPr>
          <w:p w14:paraId="79550B58" w14:textId="77777777" w:rsidR="00197314" w:rsidRPr="004F28C4" w:rsidRDefault="00197314" w:rsidP="00A1144D">
            <w:pPr>
              <w:spacing w:line="360" w:lineRule="auto"/>
            </w:pPr>
            <w:r w:rsidRPr="004F28C4">
              <w:rPr>
                <w:sz w:val="22"/>
                <w:szCs w:val="22"/>
              </w:rPr>
              <w:t>Phản hồi lại một nội dung thảo luận đã có sẵn từ trước.</w:t>
            </w:r>
          </w:p>
        </w:tc>
        <w:tc>
          <w:tcPr>
            <w:tcW w:w="2133" w:type="dxa"/>
          </w:tcPr>
          <w:p w14:paraId="4EA1225C" w14:textId="77777777" w:rsidR="00197314" w:rsidRPr="004F28C4" w:rsidRDefault="00197314" w:rsidP="00A1144D">
            <w:pPr>
              <w:spacing w:line="360" w:lineRule="auto"/>
            </w:pPr>
            <w:r w:rsidRPr="004F28C4">
              <w:rPr>
                <w:sz w:val="22"/>
                <w:szCs w:val="22"/>
              </w:rPr>
              <w:t>Người dùng</w:t>
            </w:r>
          </w:p>
        </w:tc>
        <w:tc>
          <w:tcPr>
            <w:tcW w:w="2735" w:type="dxa"/>
          </w:tcPr>
          <w:p w14:paraId="16AFF2C6" w14:textId="77777777" w:rsidR="00197314" w:rsidRPr="004F28C4" w:rsidRDefault="00A1144D" w:rsidP="002C7D57">
            <w:pPr>
              <w:spacing w:line="360" w:lineRule="auto"/>
              <w:jc w:val="both"/>
            </w:pPr>
            <w:r w:rsidRPr="004F28C4">
              <w:rPr>
                <w:sz w:val="22"/>
                <w:szCs w:val="22"/>
              </w:rPr>
              <w:t>Hệ thống áp dụng luồng xử lý lồng nhau để phân cấp hiển thị cuộc trò chuyện theo dạng cây.</w:t>
            </w:r>
          </w:p>
        </w:tc>
      </w:tr>
      <w:tr w:rsidR="00197314" w:rsidRPr="004F28C4" w14:paraId="0C8B6E5F" w14:textId="77777777" w:rsidTr="00A1144D">
        <w:tc>
          <w:tcPr>
            <w:tcW w:w="2160" w:type="dxa"/>
          </w:tcPr>
          <w:p w14:paraId="0977F4CA" w14:textId="77777777" w:rsidR="00197314" w:rsidRPr="004F28C4" w:rsidRDefault="00197314" w:rsidP="00A1144D">
            <w:pPr>
              <w:spacing w:line="360" w:lineRule="auto"/>
            </w:pPr>
            <w:r w:rsidRPr="004F28C4">
              <w:t>Tìm kiếm theo Hashtag</w:t>
            </w:r>
          </w:p>
        </w:tc>
        <w:tc>
          <w:tcPr>
            <w:tcW w:w="1942" w:type="dxa"/>
          </w:tcPr>
          <w:p w14:paraId="59F6A998" w14:textId="77777777" w:rsidR="00197314" w:rsidRPr="004F28C4" w:rsidRDefault="00197314" w:rsidP="00A1144D">
            <w:pPr>
              <w:spacing w:line="360" w:lineRule="auto"/>
            </w:pPr>
            <w:r w:rsidRPr="004F28C4">
              <w:rPr>
                <w:sz w:val="22"/>
                <w:szCs w:val="22"/>
              </w:rPr>
              <w:t>Nhập từ khóa chủ đề (bắt đầu bằng ký tự #) hoặc nhấn vào thẻ Hashtag trên bài viết để lọc danh sách bài đăng cùng chủ đề.</w:t>
            </w:r>
          </w:p>
        </w:tc>
        <w:tc>
          <w:tcPr>
            <w:tcW w:w="2133" w:type="dxa"/>
          </w:tcPr>
          <w:p w14:paraId="66D51F9B" w14:textId="77777777" w:rsidR="00197314" w:rsidRPr="004F28C4" w:rsidRDefault="00197314" w:rsidP="00A1144D">
            <w:pPr>
              <w:spacing w:line="360" w:lineRule="auto"/>
            </w:pPr>
            <w:r w:rsidRPr="004F28C4">
              <w:rPr>
                <w:sz w:val="22"/>
                <w:szCs w:val="22"/>
              </w:rPr>
              <w:t>Người dùng</w:t>
            </w:r>
          </w:p>
        </w:tc>
        <w:tc>
          <w:tcPr>
            <w:tcW w:w="2735" w:type="dxa"/>
          </w:tcPr>
          <w:p w14:paraId="192A7306" w14:textId="77777777" w:rsidR="00197314" w:rsidRPr="004F28C4" w:rsidRDefault="00A1144D" w:rsidP="002C7D57">
            <w:pPr>
              <w:spacing w:line="360" w:lineRule="auto"/>
              <w:jc w:val="both"/>
            </w:pPr>
            <w:r w:rsidRPr="004F28C4">
              <w:rPr>
                <w:sz w:val="22"/>
                <w:szCs w:val="22"/>
              </w:rPr>
              <w:t>Hệ thống quét kho dữ liệu chủ đề và trả về danh sách các bài đăng có nội dung phù hợp cho người dùng.</w:t>
            </w:r>
          </w:p>
        </w:tc>
      </w:tr>
      <w:tr w:rsidR="00197314" w:rsidRPr="004F28C4" w14:paraId="70A9A469" w14:textId="77777777" w:rsidTr="00A1144D">
        <w:tc>
          <w:tcPr>
            <w:tcW w:w="2160" w:type="dxa"/>
          </w:tcPr>
          <w:p w14:paraId="5C15E709" w14:textId="77777777" w:rsidR="00197314" w:rsidRPr="004F28C4" w:rsidRDefault="00197314" w:rsidP="00A1144D">
            <w:pPr>
              <w:spacing w:line="360" w:lineRule="auto"/>
            </w:pPr>
            <w:r w:rsidRPr="004F28C4">
              <w:t>Kiểm duyệt nội dung</w:t>
            </w:r>
          </w:p>
        </w:tc>
        <w:tc>
          <w:tcPr>
            <w:tcW w:w="1942" w:type="dxa"/>
          </w:tcPr>
          <w:p w14:paraId="4F4D2AC5" w14:textId="77777777" w:rsidR="00197314" w:rsidRPr="004F28C4" w:rsidRDefault="00197314" w:rsidP="00A1144D">
            <w:pPr>
              <w:spacing w:line="360" w:lineRule="auto"/>
            </w:pPr>
            <w:r w:rsidRPr="004F28C4">
              <w:rPr>
                <w:sz w:val="22"/>
                <w:szCs w:val="22"/>
              </w:rPr>
              <w:t>Tự động phân tích tính hợp lệ của văn bản và hình ảnh khi có yêu cầu đăng bài.</w:t>
            </w:r>
          </w:p>
        </w:tc>
        <w:tc>
          <w:tcPr>
            <w:tcW w:w="2133" w:type="dxa"/>
          </w:tcPr>
          <w:p w14:paraId="5E6EB3FC" w14:textId="77777777" w:rsidR="00197314" w:rsidRPr="004F28C4" w:rsidRDefault="00197314" w:rsidP="00A1144D">
            <w:pPr>
              <w:spacing w:line="360" w:lineRule="auto"/>
            </w:pPr>
            <w:r w:rsidRPr="004F28C4">
              <w:rPr>
                <w:sz w:val="22"/>
                <w:szCs w:val="22"/>
              </w:rPr>
              <w:t>Hệ thống / AI</w:t>
            </w:r>
          </w:p>
        </w:tc>
        <w:tc>
          <w:tcPr>
            <w:tcW w:w="2735" w:type="dxa"/>
          </w:tcPr>
          <w:p w14:paraId="57FBC461" w14:textId="77777777" w:rsidR="00197314" w:rsidRPr="004F28C4" w:rsidRDefault="00A1144D" w:rsidP="002C7D57">
            <w:pPr>
              <w:spacing w:line="360" w:lineRule="auto"/>
              <w:jc w:val="both"/>
            </w:pPr>
            <w:r w:rsidRPr="004F28C4">
              <w:rPr>
                <w:sz w:val="22"/>
                <w:szCs w:val="22"/>
              </w:rPr>
              <w:t>Tiến trình an ninh bắt buộc, được kích hoạt bất đồng bộ qua Kafka ngay sau khi bài viết được lưu ở trạng thái PENDING_REVIEW.</w:t>
            </w:r>
          </w:p>
        </w:tc>
      </w:tr>
      <w:tr w:rsidR="00197314" w:rsidRPr="004F28C4" w14:paraId="500207DE" w14:textId="77777777" w:rsidTr="00A1144D">
        <w:tc>
          <w:tcPr>
            <w:tcW w:w="2160" w:type="dxa"/>
          </w:tcPr>
          <w:p w14:paraId="371554EB" w14:textId="77777777" w:rsidR="00197314" w:rsidRPr="004F28C4" w:rsidRDefault="00197314" w:rsidP="00A1144D">
            <w:pPr>
              <w:spacing w:line="360" w:lineRule="auto"/>
            </w:pPr>
            <w:r w:rsidRPr="004F28C4">
              <w:lastRenderedPageBreak/>
              <w:t>Cập nhật bộ đếm Hashtag</w:t>
            </w:r>
          </w:p>
        </w:tc>
        <w:tc>
          <w:tcPr>
            <w:tcW w:w="1942" w:type="dxa"/>
          </w:tcPr>
          <w:p w14:paraId="4867901D" w14:textId="77777777" w:rsidR="00197314" w:rsidRPr="004F28C4" w:rsidRDefault="00197314" w:rsidP="00A1144D">
            <w:pPr>
              <w:spacing w:line="360" w:lineRule="auto"/>
            </w:pPr>
            <w:r w:rsidRPr="004F28C4">
              <w:rPr>
                <w:sz w:val="22"/>
                <w:szCs w:val="22"/>
              </w:rPr>
              <w:t>Tự động tính toán lại số lượng bài viết của từ khóa khi có bài đăng mới hoặc bị gỡ.</w:t>
            </w:r>
          </w:p>
        </w:tc>
        <w:tc>
          <w:tcPr>
            <w:tcW w:w="2133" w:type="dxa"/>
          </w:tcPr>
          <w:p w14:paraId="48109315" w14:textId="77777777" w:rsidR="00197314" w:rsidRPr="004F28C4" w:rsidRDefault="00197314" w:rsidP="00A1144D">
            <w:pPr>
              <w:spacing w:line="360" w:lineRule="auto"/>
            </w:pPr>
            <w:r w:rsidRPr="004F28C4">
              <w:rPr>
                <w:sz w:val="22"/>
                <w:szCs w:val="22"/>
              </w:rPr>
              <w:t>Hệ thống / AI</w:t>
            </w:r>
          </w:p>
        </w:tc>
        <w:tc>
          <w:tcPr>
            <w:tcW w:w="2735" w:type="dxa"/>
          </w:tcPr>
          <w:p w14:paraId="3EE771B5" w14:textId="77777777" w:rsidR="00197314" w:rsidRPr="004F28C4" w:rsidRDefault="00A1144D" w:rsidP="002C7D57">
            <w:pPr>
              <w:spacing w:line="360" w:lineRule="auto"/>
              <w:jc w:val="both"/>
            </w:pPr>
            <w:r w:rsidRPr="004F28C4">
              <w:rPr>
                <w:sz w:val="22"/>
                <w:szCs w:val="22"/>
              </w:rPr>
              <w:t>Tiến trình chạy ngầm giúp tăng hoặc giảm thống kê số lượng bài đăng thuộc cùng một từ khóa chủ đề.</w:t>
            </w:r>
          </w:p>
        </w:tc>
      </w:tr>
    </w:tbl>
    <w:p w14:paraId="78F4A4B0" w14:textId="77777777" w:rsidR="00F40BB1" w:rsidRPr="004F28C4" w:rsidRDefault="00F40BB1" w:rsidP="002562F5">
      <w:pPr>
        <w:spacing w:line="360" w:lineRule="auto"/>
        <w:jc w:val="center"/>
        <w:rPr>
          <w:lang w:val="vi-VN"/>
        </w:rPr>
      </w:pPr>
      <w:r w:rsidRPr="004F28C4">
        <w:rPr>
          <w:lang w:val="vi-VN"/>
        </w:rPr>
        <w:t>Bảng 2-5: Mô tả chức năng của các UseCase quản lý bài viết, tương tác</w:t>
      </w:r>
    </w:p>
    <w:p w14:paraId="5C5EFA5C" w14:textId="77777777" w:rsidR="0088416B" w:rsidRPr="004F28C4" w:rsidRDefault="0088416B" w:rsidP="001A6549">
      <w:pPr>
        <w:pStyle w:val="ListParagraph"/>
        <w:numPr>
          <w:ilvl w:val="1"/>
          <w:numId w:val="56"/>
        </w:numPr>
        <w:spacing w:line="360" w:lineRule="auto"/>
        <w:jc w:val="both"/>
        <w:rPr>
          <w:lang w:val="vi-VN"/>
        </w:rPr>
      </w:pPr>
      <w:r w:rsidRPr="004F28C4">
        <w:rPr>
          <w:lang w:val="vi-VN"/>
        </w:rPr>
        <w:t>Quan hệ giữa các UseCase:</w:t>
      </w:r>
    </w:p>
    <w:p w14:paraId="42B7702A" w14:textId="77777777" w:rsidR="00F40BB1" w:rsidRPr="004F28C4" w:rsidRDefault="00F40BB1" w:rsidP="001A6549">
      <w:pPr>
        <w:pStyle w:val="ListParagraph"/>
        <w:numPr>
          <w:ilvl w:val="0"/>
          <w:numId w:val="62"/>
        </w:numPr>
        <w:spacing w:line="360" w:lineRule="auto"/>
        <w:jc w:val="both"/>
        <w:rPr>
          <w:lang w:val="vi-VN"/>
        </w:rPr>
      </w:pPr>
      <w:r w:rsidRPr="004F28C4">
        <w:rPr>
          <w:bCs/>
        </w:rPr>
        <w:t xml:space="preserve">Gắn thẻ người dùng </w:t>
      </w:r>
      <w:r w:rsidRPr="004F28C4">
        <w:rPr>
          <w:rFonts w:ascii="Cambria Math" w:hAnsi="Cambria Math" w:cs="Cambria Math"/>
        </w:rPr>
        <w:t>⟶</w:t>
      </w:r>
      <w:r w:rsidRPr="004F28C4">
        <w:rPr>
          <w:bCs/>
        </w:rPr>
        <w:t xml:space="preserve"> «extend» </w:t>
      </w:r>
      <w:r w:rsidRPr="004F28C4">
        <w:rPr>
          <w:rFonts w:ascii="Cambria Math" w:hAnsi="Cambria Math" w:cs="Cambria Math"/>
        </w:rPr>
        <w:t>⟶</w:t>
      </w:r>
      <w:r w:rsidRPr="004F28C4">
        <w:rPr>
          <w:bCs/>
        </w:rPr>
        <w:t xml:space="preserve"> Đăng bài viết mới — điều kiện mở rộng: người dùng chọn đánh dấu bạn bè trên ảnh.</w:t>
      </w:r>
    </w:p>
    <w:p w14:paraId="1256E5CF" w14:textId="77777777" w:rsidR="0088416B" w:rsidRPr="004F28C4" w:rsidRDefault="00F40BB1" w:rsidP="001A6549">
      <w:pPr>
        <w:numPr>
          <w:ilvl w:val="0"/>
          <w:numId w:val="65"/>
        </w:numPr>
        <w:spacing w:line="360" w:lineRule="auto"/>
        <w:jc w:val="both"/>
      </w:pPr>
      <w:r w:rsidRPr="004F28C4">
        <w:t>Sau khi tải ảnh hoặc video lên, người dùng có thể thực hiện chọn vị trí trên màn hình để đánh dấu tài khoản bạn bè trước khi hoàn tất đăng bài.</w:t>
      </w:r>
    </w:p>
    <w:p w14:paraId="2ABAF4EA" w14:textId="77777777" w:rsidR="00F40BB1" w:rsidRPr="004F28C4" w:rsidRDefault="00F40BB1" w:rsidP="001A6549">
      <w:pPr>
        <w:pStyle w:val="ListParagraph"/>
        <w:numPr>
          <w:ilvl w:val="0"/>
          <w:numId w:val="62"/>
        </w:numPr>
        <w:spacing w:line="360" w:lineRule="auto"/>
        <w:jc w:val="both"/>
      </w:pPr>
      <w:r w:rsidRPr="004F28C4">
        <w:rPr>
          <w:bCs/>
        </w:rPr>
        <w:t xml:space="preserve">Gắn thẻ Hashtag </w:t>
      </w:r>
      <w:r w:rsidRPr="004F28C4">
        <w:rPr>
          <w:rFonts w:ascii="Cambria Math" w:hAnsi="Cambria Math" w:cs="Cambria Math"/>
        </w:rPr>
        <w:t>⟶</w:t>
      </w:r>
      <w:r w:rsidRPr="004F28C4">
        <w:rPr>
          <w:bCs/>
        </w:rPr>
        <w:t xml:space="preserve"> «extend» </w:t>
      </w:r>
      <w:r w:rsidRPr="004F28C4">
        <w:rPr>
          <w:rFonts w:ascii="Cambria Math" w:hAnsi="Cambria Math" w:cs="Cambria Math"/>
        </w:rPr>
        <w:t>⟶</w:t>
      </w:r>
      <w:r w:rsidRPr="004F28C4">
        <w:rPr>
          <w:bCs/>
        </w:rPr>
        <w:t xml:space="preserve"> Đăng bài viết mới — điều kiện mở rộng: nội dung văn bản chứa từ khóa bắt đầu bằng ký tự #.</w:t>
      </w:r>
    </w:p>
    <w:p w14:paraId="6152901E" w14:textId="77777777" w:rsidR="00F40BB1" w:rsidRPr="004F28C4" w:rsidRDefault="00F40BB1" w:rsidP="001A6549">
      <w:pPr>
        <w:numPr>
          <w:ilvl w:val="0"/>
          <w:numId w:val="66"/>
        </w:numPr>
        <w:spacing w:line="360" w:lineRule="auto"/>
        <w:jc w:val="both"/>
      </w:pPr>
      <w:r w:rsidRPr="004F28C4">
        <w:t>Trong quá trình soạn thảo nội dung văn bản, người dùng có thể mở rộng hành động để chèn các từ khóa ký hiệu đặc biệt giúp phân loại chủ đề bài đăng.</w:t>
      </w:r>
    </w:p>
    <w:p w14:paraId="376FCA4E" w14:textId="77777777" w:rsidR="00F40BB1" w:rsidRPr="004F28C4" w:rsidRDefault="00F40BB1" w:rsidP="001A6549">
      <w:pPr>
        <w:pStyle w:val="ListParagraph"/>
        <w:numPr>
          <w:ilvl w:val="0"/>
          <w:numId w:val="62"/>
        </w:numPr>
        <w:spacing w:line="360" w:lineRule="auto"/>
        <w:jc w:val="both"/>
      </w:pPr>
      <w:r w:rsidRPr="004F28C4">
        <w:rPr>
          <w:bCs/>
        </w:rPr>
        <w:t xml:space="preserve">Đăng bài viết mới </w:t>
      </w:r>
      <w:r w:rsidRPr="004F28C4">
        <w:rPr>
          <w:rFonts w:ascii="Cambria Math" w:hAnsi="Cambria Math" w:cs="Cambria Math"/>
          <w:bCs/>
        </w:rPr>
        <w:t>⟶</w:t>
      </w:r>
      <w:r w:rsidRPr="004F28C4">
        <w:rPr>
          <w:bCs/>
        </w:rPr>
        <w:t xml:space="preserve"> (includes) </w:t>
      </w:r>
      <w:r w:rsidRPr="004F28C4">
        <w:rPr>
          <w:rFonts w:ascii="Cambria Math" w:hAnsi="Cambria Math" w:cs="Cambria Math"/>
          <w:bCs/>
        </w:rPr>
        <w:t>⟶</w:t>
      </w:r>
      <w:r w:rsidRPr="004F28C4">
        <w:rPr>
          <w:bCs/>
        </w:rPr>
        <w:t xml:space="preserve"> Kiểm duyệt nội dung</w:t>
      </w:r>
    </w:p>
    <w:p w14:paraId="56B0F265" w14:textId="77777777" w:rsidR="00F40BB1" w:rsidRPr="004F28C4" w:rsidRDefault="00F40BB1" w:rsidP="001A6549">
      <w:pPr>
        <w:numPr>
          <w:ilvl w:val="0"/>
          <w:numId w:val="67"/>
        </w:numPr>
        <w:spacing w:line="360" w:lineRule="auto"/>
        <w:jc w:val="both"/>
      </w:pPr>
      <w:r w:rsidRPr="004F28C4">
        <w:t>Đây là điều kiện bắt buộc của hệ thống. Ngay khi lệnh xuất bản được kích hoạt, bài viết phải đi qua luồng xử lý kiểm tra tính hợp lệ của văn bản và hình ảnh rồi mới được hiển thị công khai.</w:t>
      </w:r>
    </w:p>
    <w:p w14:paraId="5D4FE149" w14:textId="77777777" w:rsidR="00F40BB1" w:rsidRPr="004F28C4" w:rsidRDefault="00F40BB1" w:rsidP="001A6549">
      <w:pPr>
        <w:pStyle w:val="ListParagraph"/>
        <w:numPr>
          <w:ilvl w:val="0"/>
          <w:numId w:val="62"/>
        </w:numPr>
        <w:spacing w:line="360" w:lineRule="auto"/>
        <w:jc w:val="both"/>
      </w:pPr>
      <w:r w:rsidRPr="004F28C4">
        <w:rPr>
          <w:bCs/>
        </w:rPr>
        <w:t xml:space="preserve">Gắn thẻ Hashtag </w:t>
      </w:r>
      <w:r w:rsidRPr="004F28C4">
        <w:rPr>
          <w:rFonts w:ascii="Cambria Math" w:hAnsi="Cambria Math" w:cs="Cambria Math"/>
          <w:bCs/>
        </w:rPr>
        <w:t>⟶</w:t>
      </w:r>
      <w:r w:rsidRPr="004F28C4">
        <w:rPr>
          <w:bCs/>
        </w:rPr>
        <w:t xml:space="preserve"> (includes) </w:t>
      </w:r>
      <w:r w:rsidRPr="004F28C4">
        <w:rPr>
          <w:rFonts w:ascii="Cambria Math" w:hAnsi="Cambria Math" w:cs="Cambria Math"/>
          <w:bCs/>
        </w:rPr>
        <w:t>⟶</w:t>
      </w:r>
      <w:r w:rsidRPr="004F28C4">
        <w:rPr>
          <w:bCs/>
        </w:rPr>
        <w:t xml:space="preserve"> Cập nhật bộ đếm Hashtag</w:t>
      </w:r>
    </w:p>
    <w:p w14:paraId="5C828A21" w14:textId="77777777" w:rsidR="00F40BB1" w:rsidRPr="004F28C4" w:rsidRDefault="00F40BB1" w:rsidP="001A6549">
      <w:pPr>
        <w:numPr>
          <w:ilvl w:val="0"/>
          <w:numId w:val="68"/>
        </w:numPr>
        <w:spacing w:line="360" w:lineRule="auto"/>
        <w:jc w:val="both"/>
      </w:pPr>
      <w:r w:rsidRPr="004F28C4">
        <w:t>Khi từ khóa phân loại được ghi nhận thành công, tiến trình hệ thống bắt buộc phải tự động chạy ngầm để tăng số lượng thống kê bài đăng của chủ đề đó.</w:t>
      </w:r>
    </w:p>
    <w:p w14:paraId="16FA0150" w14:textId="3617DDCD" w:rsidR="00F40BB1" w:rsidRPr="004F28C4" w:rsidRDefault="00F40BB1" w:rsidP="001A6549">
      <w:pPr>
        <w:pStyle w:val="ListParagraph"/>
        <w:numPr>
          <w:ilvl w:val="0"/>
          <w:numId w:val="62"/>
        </w:numPr>
        <w:spacing w:line="360" w:lineRule="auto"/>
        <w:jc w:val="both"/>
      </w:pPr>
      <w:r w:rsidRPr="004F28C4">
        <w:rPr>
          <w:bCs/>
        </w:rPr>
        <w:t xml:space="preserve">Trả lời bình luận </w:t>
      </w:r>
      <w:r w:rsidRPr="004F28C4">
        <w:rPr>
          <w:rFonts w:ascii="Cambria Math" w:hAnsi="Cambria Math" w:cs="Cambria Math"/>
        </w:rPr>
        <w:t>⟶</w:t>
      </w:r>
      <w:r w:rsidRPr="004F28C4">
        <w:rPr>
          <w:bCs/>
        </w:rPr>
        <w:t xml:space="preserve"> Bình luận</w:t>
      </w:r>
    </w:p>
    <w:p w14:paraId="10110E11" w14:textId="77777777" w:rsidR="00F40BB1" w:rsidRPr="004F28C4" w:rsidRDefault="00F40BB1" w:rsidP="001A6549">
      <w:pPr>
        <w:numPr>
          <w:ilvl w:val="0"/>
          <w:numId w:val="69"/>
        </w:numPr>
        <w:spacing w:line="360" w:lineRule="auto"/>
        <w:jc w:val="both"/>
      </w:pPr>
      <w:r w:rsidRPr="004F28C4">
        <w:t>Hành động phản hồi lại một thảo luận có sẵn thừa hưởng toàn bộ đặc tính từ luồng bình luận gốc, nhưng hệ thống sẽ xử lý phân cấp lồng nhau để hiển thị cuộc trò chuyện dạng cây.</w:t>
      </w:r>
    </w:p>
    <w:p w14:paraId="795557E5" w14:textId="77777777" w:rsidR="00F40BB1" w:rsidRPr="004F28C4" w:rsidRDefault="00F40BB1" w:rsidP="001A6549">
      <w:pPr>
        <w:pStyle w:val="ListParagraph"/>
        <w:numPr>
          <w:ilvl w:val="0"/>
          <w:numId w:val="62"/>
        </w:numPr>
        <w:spacing w:line="360" w:lineRule="auto"/>
        <w:jc w:val="both"/>
      </w:pPr>
      <w:r w:rsidRPr="004F28C4">
        <w:rPr>
          <w:bCs/>
        </w:rPr>
        <w:t>Bày tỏ cảm xúc và Tìm kiếm theo Hashtag là hai ca sử dụng độc lập:</w:t>
      </w:r>
    </w:p>
    <w:p w14:paraId="5A19F575" w14:textId="77777777" w:rsidR="00F40BB1" w:rsidRPr="004F28C4" w:rsidRDefault="00F40BB1" w:rsidP="001A6549">
      <w:pPr>
        <w:numPr>
          <w:ilvl w:val="0"/>
          <w:numId w:val="70"/>
        </w:numPr>
        <w:spacing w:line="360" w:lineRule="auto"/>
        <w:jc w:val="both"/>
      </w:pPr>
      <w:r w:rsidRPr="004F28C4">
        <w:t>Thường được gọi kèm sau luồng sự kiện hiển thị bài viết để người dùng tương tác thả biểu tượng cảm xúc hoặc tra cứu nhanh các chủ đề liên quan trên thanh tìm kiếm.</w:t>
      </w:r>
    </w:p>
    <w:p w14:paraId="30EA80B7" w14:textId="77777777" w:rsidR="00F40BB1" w:rsidRPr="004F28C4" w:rsidRDefault="00F40BB1" w:rsidP="001A6549">
      <w:pPr>
        <w:numPr>
          <w:ilvl w:val="0"/>
          <w:numId w:val="70"/>
        </w:numPr>
        <w:spacing w:line="360" w:lineRule="auto"/>
        <w:jc w:val="both"/>
      </w:pPr>
      <w:r w:rsidRPr="004F28C4">
        <w:t>Hệ thống duy trì hai lớp thống kê tương tác: bộ đếm tổng lượt tương tác của mỗi bài viết hoặc bình luận, và</w:t>
      </w:r>
      <w:r w:rsidRPr="004F28C4">
        <w:rPr>
          <w:lang w:val="vi-VN"/>
        </w:rPr>
        <w:t xml:space="preserve"> </w:t>
      </w:r>
      <w:r w:rsidRPr="004F28C4">
        <w:t>thống kê số lượng theo từng loại cảm xúc. Khi người dùng đổi loại cảm xúc, bộ đếm tổng giữ nguyên nhưng thống kê theo loại được điều chỉnh. Khi người dùng hủy tương tác, cả hai lớp thống kê cùng giảm.</w:t>
      </w:r>
    </w:p>
    <w:p w14:paraId="2F58C5F2" w14:textId="77777777" w:rsidR="00F40BB1" w:rsidRPr="004F28C4" w:rsidRDefault="00F40BB1" w:rsidP="001A6549">
      <w:pPr>
        <w:pStyle w:val="ListParagraph"/>
        <w:numPr>
          <w:ilvl w:val="0"/>
          <w:numId w:val="62"/>
        </w:numPr>
        <w:spacing w:line="360" w:lineRule="auto"/>
        <w:jc w:val="both"/>
      </w:pPr>
      <w:r w:rsidRPr="004F28C4">
        <w:rPr>
          <w:bCs/>
        </w:rPr>
        <w:lastRenderedPageBreak/>
        <w:t>Kết nối hệ thống:</w:t>
      </w:r>
    </w:p>
    <w:p w14:paraId="7BAEAA1B" w14:textId="77777777" w:rsidR="00F40BB1" w:rsidRPr="004F28C4" w:rsidRDefault="00F40BB1" w:rsidP="001A6549">
      <w:pPr>
        <w:numPr>
          <w:ilvl w:val="0"/>
          <w:numId w:val="71"/>
        </w:numPr>
        <w:spacing w:line="360" w:lineRule="auto"/>
        <w:jc w:val="both"/>
      </w:pPr>
      <w:r w:rsidRPr="004F28C4">
        <w:t xml:space="preserve">Đăng bài viết mới &amp; Bình luận </w:t>
      </w:r>
      <w:r w:rsidRPr="004F28C4">
        <w:rPr>
          <w:rFonts w:ascii="Cambria Math" w:hAnsi="Cambria Math" w:cs="Cambria Math"/>
        </w:rPr>
        <w:t>⟶</w:t>
      </w:r>
      <w:r w:rsidRPr="004F28C4">
        <w:t xml:space="preserve"> Hệ thống lưu kho dữ liệu ứng dụng nội bộ.</w:t>
      </w:r>
    </w:p>
    <w:p w14:paraId="76C0BBCD" w14:textId="77777777" w:rsidR="00F40BB1" w:rsidRPr="004F28C4" w:rsidRDefault="00F40BB1" w:rsidP="001A6549">
      <w:pPr>
        <w:numPr>
          <w:ilvl w:val="0"/>
          <w:numId w:val="71"/>
        </w:numPr>
        <w:spacing w:line="360" w:lineRule="auto"/>
        <w:jc w:val="both"/>
      </w:pPr>
      <w:r w:rsidRPr="004F28C4">
        <w:t xml:space="preserve">Kiểm duyệt nội dung &amp; Cập nhật bộ đếm Hashtag </w:t>
      </w:r>
      <w:r w:rsidRPr="004F28C4">
        <w:rPr>
          <w:rFonts w:ascii="Cambria Math" w:hAnsi="Cambria Math" w:cs="Cambria Math"/>
        </w:rPr>
        <w:t>⟶</w:t>
      </w:r>
      <w:r w:rsidRPr="004F28C4">
        <w:t xml:space="preserve"> Quy trình kiểm duyệt tự động.</w:t>
      </w:r>
    </w:p>
    <w:p w14:paraId="5AF19A30" w14:textId="77777777" w:rsidR="00F40BB1" w:rsidRPr="004F28C4" w:rsidRDefault="00F40BB1" w:rsidP="001A6549">
      <w:pPr>
        <w:numPr>
          <w:ilvl w:val="0"/>
          <w:numId w:val="71"/>
        </w:numPr>
        <w:spacing w:line="360" w:lineRule="auto"/>
        <w:jc w:val="both"/>
      </w:pPr>
      <w:r w:rsidRPr="004F28C4">
        <w:t xml:space="preserve">Bày tỏ cảm xúc </w:t>
      </w:r>
      <w:r w:rsidRPr="004F28C4">
        <w:rPr>
          <w:rFonts w:ascii="Cambria Math" w:hAnsi="Cambria Math" w:cs="Cambria Math"/>
        </w:rPr>
        <w:t>⟶</w:t>
      </w:r>
      <w:r w:rsidRPr="004F28C4">
        <w:t xml:space="preserve"> Khối xử lý logic đa hình để phân loại đối tượng nhận tương tác.</w:t>
      </w:r>
    </w:p>
    <w:p w14:paraId="01B500E1" w14:textId="77777777" w:rsidR="00F40BB1" w:rsidRPr="004F28C4" w:rsidRDefault="0088416B" w:rsidP="001A6549">
      <w:pPr>
        <w:pStyle w:val="ListParagraph"/>
        <w:numPr>
          <w:ilvl w:val="1"/>
          <w:numId w:val="56"/>
        </w:numPr>
        <w:spacing w:line="360" w:lineRule="auto"/>
        <w:jc w:val="both"/>
        <w:rPr>
          <w:lang w:val="vi-VN"/>
        </w:rPr>
      </w:pPr>
      <w:r w:rsidRPr="004F28C4">
        <w:rPr>
          <w:lang w:val="vi-VN"/>
        </w:rPr>
        <w:t>Luồng nghiệp vụ tiêu biểu:</w:t>
      </w:r>
    </w:p>
    <w:p w14:paraId="17EF5843" w14:textId="77777777" w:rsidR="0088416B" w:rsidRPr="004F28C4" w:rsidRDefault="0088416B" w:rsidP="001A6549">
      <w:pPr>
        <w:pStyle w:val="ListParagraph"/>
        <w:numPr>
          <w:ilvl w:val="0"/>
          <w:numId w:val="62"/>
        </w:numPr>
        <w:spacing w:line="360" w:lineRule="auto"/>
        <w:jc w:val="both"/>
        <w:rPr>
          <w:lang w:val="vi-VN"/>
        </w:rPr>
      </w:pPr>
      <w:r w:rsidRPr="004F28C4">
        <w:t>Luồng nghiệp vụ Đăng bài viết mới</w:t>
      </w:r>
      <w:r w:rsidRPr="004F28C4">
        <w:rPr>
          <w:lang w:val="vi-VN"/>
        </w:rPr>
        <w:t>:</w:t>
      </w:r>
    </w:p>
    <w:p w14:paraId="5419AF60" w14:textId="77777777" w:rsidR="0088416B" w:rsidRPr="004F28C4" w:rsidRDefault="0088416B" w:rsidP="001A6549">
      <w:pPr>
        <w:pStyle w:val="ListParagraph"/>
        <w:numPr>
          <w:ilvl w:val="0"/>
          <w:numId w:val="72"/>
        </w:numPr>
        <w:spacing w:line="360" w:lineRule="auto"/>
        <w:jc w:val="both"/>
      </w:pPr>
      <w:r w:rsidRPr="004F28C4">
        <w:rPr>
          <w:bCs/>
        </w:rPr>
        <w:t>Bước 1:</w:t>
      </w:r>
      <w:r w:rsidRPr="004F28C4">
        <w:t xml:space="preserve"> Người dùng chọn chức năng tạo bài viết trên giao diện ứng dụng.</w:t>
      </w:r>
    </w:p>
    <w:p w14:paraId="7869C6B8" w14:textId="77777777" w:rsidR="0088416B" w:rsidRPr="004F28C4" w:rsidRDefault="0088416B" w:rsidP="001A6549">
      <w:pPr>
        <w:pStyle w:val="ListParagraph"/>
        <w:numPr>
          <w:ilvl w:val="0"/>
          <w:numId w:val="72"/>
        </w:numPr>
        <w:spacing w:line="360" w:lineRule="auto"/>
        <w:jc w:val="both"/>
      </w:pPr>
      <w:r w:rsidRPr="004F28C4">
        <w:rPr>
          <w:bCs/>
        </w:rPr>
        <w:t>Bước 2:</w:t>
      </w:r>
      <w:r w:rsidRPr="004F28C4">
        <w:t xml:space="preserve"> Người dùng nhập nội dung văn bản và tải lên danh sách hình ảnh hoặc video từ thiết bị. Hệ thống hỗ trợ người dùng sắp xếp thứ tự hiển thị của các tệp tin đa phương tiện này theo dạng lưới.</w:t>
      </w:r>
    </w:p>
    <w:p w14:paraId="0CF980AD" w14:textId="77777777" w:rsidR="0088416B" w:rsidRPr="004F28C4" w:rsidRDefault="0088416B" w:rsidP="001A6549">
      <w:pPr>
        <w:pStyle w:val="ListParagraph"/>
        <w:numPr>
          <w:ilvl w:val="0"/>
          <w:numId w:val="72"/>
        </w:numPr>
        <w:spacing w:line="360" w:lineRule="auto"/>
        <w:jc w:val="both"/>
      </w:pPr>
      <w:r w:rsidRPr="004F28C4">
        <w:rPr>
          <w:bCs/>
        </w:rPr>
        <w:t>Bước 3</w:t>
      </w:r>
      <w:r w:rsidRPr="004F28C4">
        <w:rPr>
          <w:bCs/>
          <w:lang w:val="vi-VN"/>
        </w:rPr>
        <w:t>:</w:t>
      </w:r>
      <w:r w:rsidRPr="004F28C4">
        <w:rPr>
          <w:bCs/>
        </w:rPr>
        <w:t xml:space="preserve"> </w:t>
      </w:r>
      <w:r w:rsidRPr="004F28C4">
        <w:t>Người dùng nhắc tên bạn bè bằng cú pháp @tên ngay trong nội dung; hệ thống tự nhận diện để tạo liên kết gắn thẻ.</w:t>
      </w:r>
    </w:p>
    <w:p w14:paraId="5ACA1BD4" w14:textId="77777777" w:rsidR="0088416B" w:rsidRPr="004F28C4" w:rsidRDefault="0088416B" w:rsidP="001A6549">
      <w:pPr>
        <w:pStyle w:val="ListParagraph"/>
        <w:numPr>
          <w:ilvl w:val="0"/>
          <w:numId w:val="72"/>
        </w:numPr>
        <w:spacing w:line="360" w:lineRule="auto"/>
        <w:jc w:val="both"/>
      </w:pPr>
      <w:r w:rsidRPr="004F28C4">
        <w:rPr>
          <w:bCs/>
        </w:rPr>
        <w:t>Bước 4</w:t>
      </w:r>
      <w:r w:rsidRPr="004F28C4">
        <w:rPr>
          <w:bCs/>
          <w:lang w:val="vi-VN"/>
        </w:rPr>
        <w:t>:</w:t>
      </w:r>
      <w:r w:rsidRPr="004F28C4">
        <w:rPr>
          <w:bCs/>
        </w:rPr>
        <w:t xml:space="preserve"> </w:t>
      </w:r>
      <w:r w:rsidRPr="004F28C4">
        <w:t>Người dùng thêm từ khóa chủ đề; việc gắn Hashtag cho bài được xử lý qua chức năng riêng và cập nhật bộ đếm số bài của thẻ.</w:t>
      </w:r>
    </w:p>
    <w:p w14:paraId="169A6996" w14:textId="77777777" w:rsidR="0088416B" w:rsidRPr="004F28C4" w:rsidRDefault="0088416B" w:rsidP="001A6549">
      <w:pPr>
        <w:pStyle w:val="ListParagraph"/>
        <w:numPr>
          <w:ilvl w:val="0"/>
          <w:numId w:val="72"/>
        </w:numPr>
        <w:spacing w:line="360" w:lineRule="auto"/>
        <w:jc w:val="both"/>
      </w:pPr>
      <w:r w:rsidRPr="004F28C4">
        <w:rPr>
          <w:bCs/>
        </w:rPr>
        <w:t>Bước 5: Người dùng nhấn nút xuất bản. Backend lưu bản ghi bài viết cùng danh sách media và các bảng liên kết, đồng thời phát một sự kiện sinh vector đặc trưng (embedding) vào Message Broker (Apache Kafka) để phục vụ gợi ý nội dung, rồi phản hồi thành công ngay cho Client.</w:t>
      </w:r>
    </w:p>
    <w:p w14:paraId="3CD1639A" w14:textId="77777777" w:rsidR="0088416B" w:rsidRPr="004F28C4" w:rsidRDefault="0088416B" w:rsidP="001A6549">
      <w:pPr>
        <w:pStyle w:val="ListParagraph"/>
        <w:numPr>
          <w:ilvl w:val="0"/>
          <w:numId w:val="72"/>
        </w:numPr>
        <w:spacing w:line="360" w:lineRule="auto"/>
        <w:jc w:val="both"/>
      </w:pPr>
      <w:r w:rsidRPr="004F28C4">
        <w:rPr>
          <w:bCs/>
        </w:rPr>
        <w:t>Bước 6: Một Consumer tiêu thụ sự kiện từ Kafka, gọi mô hình AI (Gemini) sinh vector đặc trưng cho bài viết và lưu lại phục vụ thuật toán gợi ý; quá trình này chạy nền, tách biệt với luồng đăng bài.</w:t>
      </w:r>
    </w:p>
    <w:p w14:paraId="47E6E90E" w14:textId="77777777" w:rsidR="0088416B" w:rsidRPr="004F28C4" w:rsidRDefault="0088416B" w:rsidP="001A6549">
      <w:pPr>
        <w:pStyle w:val="ListParagraph"/>
        <w:numPr>
          <w:ilvl w:val="0"/>
          <w:numId w:val="72"/>
        </w:numPr>
        <w:spacing w:line="360" w:lineRule="auto"/>
        <w:jc w:val="both"/>
      </w:pPr>
      <w:r w:rsidRPr="004F28C4">
        <w:rPr>
          <w:bCs/>
        </w:rPr>
        <w:t>Bước 7: Bài viết được hiển thị trên bảng tin cá nhân và bảng tin của người theo dõi.</w:t>
      </w:r>
    </w:p>
    <w:p w14:paraId="00879D53" w14:textId="77777777" w:rsidR="0088416B" w:rsidRPr="004F28C4" w:rsidRDefault="0088416B" w:rsidP="001A6549">
      <w:pPr>
        <w:pStyle w:val="ListParagraph"/>
        <w:numPr>
          <w:ilvl w:val="0"/>
          <w:numId w:val="78"/>
        </w:numPr>
        <w:spacing w:line="360" w:lineRule="auto"/>
        <w:jc w:val="both"/>
      </w:pPr>
      <w:r w:rsidRPr="004F28C4">
        <w:rPr>
          <w:bCs/>
        </w:rPr>
        <w:t>Bước 8: Hệ thống tự động nhận diện các @mention trong nội dung để gắn thẻ người dùng và gửi thông báo; việc gắn thẻ Hashtag được thực hiện qua chức năng riêng kèm cập nhật bộ đếm bài viết của thẻ.</w:t>
      </w:r>
    </w:p>
    <w:p w14:paraId="6DAB2775" w14:textId="77777777" w:rsidR="0088416B" w:rsidRPr="004F28C4" w:rsidRDefault="0088416B" w:rsidP="001A6549">
      <w:pPr>
        <w:pStyle w:val="ListParagraph"/>
        <w:numPr>
          <w:ilvl w:val="0"/>
          <w:numId w:val="62"/>
        </w:numPr>
        <w:spacing w:line="360" w:lineRule="auto"/>
        <w:ind w:left="358" w:hangingChars="149" w:hanging="358"/>
        <w:jc w:val="both"/>
        <w:rPr>
          <w:lang w:val="vi-VN"/>
        </w:rPr>
      </w:pPr>
      <w:r w:rsidRPr="004F28C4">
        <w:t>Luồng nghiệp vụ Tương tác và Phản hồi</w:t>
      </w:r>
      <w:r w:rsidRPr="004F28C4">
        <w:rPr>
          <w:lang w:val="vi-VN"/>
        </w:rPr>
        <w:t>:</w:t>
      </w:r>
    </w:p>
    <w:p w14:paraId="5A159715" w14:textId="77777777" w:rsidR="0088416B" w:rsidRPr="004F28C4" w:rsidRDefault="0088416B" w:rsidP="001A6549">
      <w:pPr>
        <w:pStyle w:val="ListParagraph"/>
        <w:numPr>
          <w:ilvl w:val="0"/>
          <w:numId w:val="73"/>
        </w:numPr>
        <w:spacing w:line="360" w:lineRule="auto"/>
        <w:jc w:val="both"/>
      </w:pPr>
      <w:r w:rsidRPr="004F28C4">
        <w:rPr>
          <w:bCs/>
        </w:rPr>
        <w:t>Bước 1:</w:t>
      </w:r>
      <w:r w:rsidRPr="004F28C4">
        <w:t xml:space="preserve"> Người dùng lướt bảng tin hoặc truy cập vào một bài đăng cụ thể.</w:t>
      </w:r>
    </w:p>
    <w:p w14:paraId="0951F572" w14:textId="77777777" w:rsidR="0088416B" w:rsidRPr="004F28C4" w:rsidRDefault="0088416B" w:rsidP="001A6549">
      <w:pPr>
        <w:pStyle w:val="ListParagraph"/>
        <w:numPr>
          <w:ilvl w:val="0"/>
          <w:numId w:val="73"/>
        </w:numPr>
        <w:spacing w:line="360" w:lineRule="auto"/>
        <w:jc w:val="both"/>
      </w:pPr>
      <w:r w:rsidRPr="004F28C4">
        <w:rPr>
          <w:bCs/>
        </w:rPr>
        <w:t>Bước 2</w:t>
      </w:r>
      <w:r w:rsidRPr="004F28C4">
        <w:rPr>
          <w:bCs/>
          <w:lang w:val="vi-VN"/>
        </w:rPr>
        <w:t>:</w:t>
      </w:r>
      <w:r w:rsidRPr="004F28C4">
        <w:rPr>
          <w:bCs/>
        </w:rPr>
        <w:t xml:space="preserve"> </w:t>
      </w:r>
      <w:r w:rsidRPr="004F28C4">
        <w:t>Người dùng nhấn giữ hoặc nhấn chọn biểu tượng cảm xúc dưới bài viết hoặc dưới một đoạn bình luận bất kỳ. Hệ thống tự động nhận diện đối tượng nhận tương tác để cập nhật và tăng hoặc giảm số lượng biểu tượng hiển thị.</w:t>
      </w:r>
    </w:p>
    <w:p w14:paraId="2841D0B6" w14:textId="77777777" w:rsidR="0088416B" w:rsidRPr="004F28C4" w:rsidRDefault="0088416B" w:rsidP="001A6549">
      <w:pPr>
        <w:pStyle w:val="ListParagraph"/>
        <w:numPr>
          <w:ilvl w:val="0"/>
          <w:numId w:val="73"/>
        </w:numPr>
        <w:spacing w:line="360" w:lineRule="auto"/>
        <w:jc w:val="both"/>
      </w:pPr>
      <w:r w:rsidRPr="004F28C4">
        <w:rPr>
          <w:bCs/>
        </w:rPr>
        <w:lastRenderedPageBreak/>
        <w:t>Bước 3</w:t>
      </w:r>
      <w:r w:rsidRPr="004F28C4">
        <w:rPr>
          <w:bCs/>
          <w:lang w:val="vi-VN"/>
        </w:rPr>
        <w:t>:</w:t>
      </w:r>
      <w:r w:rsidRPr="004F28C4">
        <w:rPr>
          <w:bCs/>
        </w:rPr>
        <w:t xml:space="preserve"> </w:t>
      </w:r>
      <w:r w:rsidRPr="004F28C4">
        <w:t>Người dùng nhập nội dung chữ viết vào ô thảo luận dưới bài đăng và nhấn gửi. Hệ thống kiểm tra giới hạn số lượng ký tự, nếu hợp lệ sẽ lưu trữ và hiển thị đoạn thảo luận này công khai cho mọi người cùng thấy.</w:t>
      </w:r>
    </w:p>
    <w:p w14:paraId="7FF095BA" w14:textId="77777777" w:rsidR="0088416B" w:rsidRPr="004F28C4" w:rsidRDefault="0088416B" w:rsidP="001A6549">
      <w:pPr>
        <w:pStyle w:val="ListParagraph"/>
        <w:numPr>
          <w:ilvl w:val="0"/>
          <w:numId w:val="73"/>
        </w:numPr>
        <w:spacing w:line="360" w:lineRule="auto"/>
        <w:jc w:val="both"/>
      </w:pPr>
      <w:r w:rsidRPr="004F28C4">
        <w:rPr>
          <w:bCs/>
        </w:rPr>
        <w:t>Bước 4</w:t>
      </w:r>
      <w:r w:rsidRPr="004F28C4">
        <w:rPr>
          <w:bCs/>
          <w:lang w:val="vi-VN"/>
        </w:rPr>
        <w:t>:</w:t>
      </w:r>
      <w:r w:rsidRPr="004F28C4">
        <w:rPr>
          <w:bCs/>
        </w:rPr>
        <w:t xml:space="preserve"> </w:t>
      </w:r>
      <w:r w:rsidRPr="004F28C4">
        <w:t>Người dùng khác có thể nhấn vào nút trả lời của một bình luận có sẵn để viết nội dung phản hồi. Hệ thống sẽ xử lý lồng nhau để phân cấp hiển thị cuộc trò chuyện theo dạng cây, giúp người xem dễ dàng theo dõi mạch thảo luận.</w:t>
      </w:r>
    </w:p>
    <w:p w14:paraId="4BAD08F0" w14:textId="77777777" w:rsidR="0088416B" w:rsidRPr="004F28C4" w:rsidRDefault="00F82454" w:rsidP="001A6549">
      <w:pPr>
        <w:pStyle w:val="ListParagraph"/>
        <w:numPr>
          <w:ilvl w:val="1"/>
          <w:numId w:val="56"/>
        </w:numPr>
        <w:spacing w:line="360" w:lineRule="auto"/>
        <w:jc w:val="both"/>
        <w:rPr>
          <w:lang w:val="vi-VN"/>
        </w:rPr>
      </w:pPr>
      <w:r w:rsidRPr="004F28C4">
        <w:rPr>
          <w:lang w:val="vi-VN"/>
        </w:rPr>
        <w:t>Tiêu chí chấp nhận:</w:t>
      </w:r>
    </w:p>
    <w:p w14:paraId="483CCF81" w14:textId="77777777" w:rsidR="00F82454" w:rsidRPr="004F28C4" w:rsidRDefault="00F82454" w:rsidP="00003D16">
      <w:pPr>
        <w:pStyle w:val="Heading4"/>
        <w:rPr>
          <w:sz w:val="22"/>
          <w:szCs w:val="26"/>
        </w:rPr>
      </w:pPr>
      <w:r w:rsidRPr="004F28C4">
        <w:rPr>
          <w:sz w:val="22"/>
          <w:szCs w:val="26"/>
        </w:rPr>
        <w:t>Đăng bài viết mới</w:t>
      </w:r>
    </w:p>
    <w:p w14:paraId="5FF16C6A" w14:textId="77777777" w:rsidR="00F82454" w:rsidRPr="004F28C4" w:rsidRDefault="00F82454" w:rsidP="001A6549">
      <w:pPr>
        <w:pStyle w:val="NormalWeb"/>
        <w:numPr>
          <w:ilvl w:val="0"/>
          <w:numId w:val="74"/>
        </w:numPr>
        <w:spacing w:beforeAutospacing="0" w:afterAutospacing="0" w:line="360" w:lineRule="auto"/>
        <w:jc w:val="both"/>
      </w:pPr>
      <w:r w:rsidRPr="004F28C4">
        <w:rPr>
          <w:bCs/>
        </w:rPr>
        <w:t>Kịch bản thành công khi đăng bài thông thường:</w:t>
      </w:r>
    </w:p>
    <w:p w14:paraId="4BD91592" w14:textId="77777777" w:rsidR="00F82454" w:rsidRPr="004F28C4" w:rsidRDefault="00F82454" w:rsidP="001A6549">
      <w:pPr>
        <w:pStyle w:val="NormalWeb"/>
        <w:numPr>
          <w:ilvl w:val="1"/>
          <w:numId w:val="74"/>
        </w:numPr>
        <w:spacing w:beforeAutospacing="0" w:afterAutospacing="0" w:line="360" w:lineRule="auto"/>
        <w:jc w:val="both"/>
      </w:pPr>
      <w:r w:rsidRPr="004F28C4">
        <w:t>Cho phép người dùng nhập nội dung văn bản và đính kèm tối thiểu một hình ảnh hoặc một video.</w:t>
      </w:r>
    </w:p>
    <w:p w14:paraId="621D4D91" w14:textId="77777777" w:rsidR="00F82454" w:rsidRPr="004F28C4" w:rsidRDefault="00F82454" w:rsidP="001A6549">
      <w:pPr>
        <w:pStyle w:val="NormalWeb"/>
        <w:numPr>
          <w:ilvl w:val="1"/>
          <w:numId w:val="74"/>
        </w:numPr>
        <w:spacing w:beforeAutospacing="0" w:afterAutospacing="0" w:line="360" w:lineRule="auto"/>
        <w:jc w:val="both"/>
      </w:pPr>
      <w:r w:rsidRPr="004F28C4">
        <w:t>Bài viết phải hiển thị trên bảng tin cá nhân và dòng thời gian của những người theo dõi ngay sau khi đăng.</w:t>
      </w:r>
    </w:p>
    <w:p w14:paraId="1935911D" w14:textId="77777777" w:rsidR="00F82454" w:rsidRPr="004F28C4" w:rsidRDefault="00F82454" w:rsidP="001A6549">
      <w:pPr>
        <w:pStyle w:val="NormalWeb"/>
        <w:numPr>
          <w:ilvl w:val="1"/>
          <w:numId w:val="74"/>
        </w:numPr>
        <w:spacing w:beforeAutospacing="0" w:afterAutospacing="0" w:line="360" w:lineRule="auto"/>
        <w:jc w:val="both"/>
      </w:pPr>
      <w:r w:rsidRPr="004F28C4">
        <w:t>Các tệp tin đa phương tiện đính kèm dạng danh sách phải hiển thị đúng thứ tự sắp xếp được thiết lập lúc đăng.</w:t>
      </w:r>
    </w:p>
    <w:p w14:paraId="370CCC6B" w14:textId="77777777" w:rsidR="00F82454" w:rsidRPr="004F28C4" w:rsidRDefault="00F82454" w:rsidP="001A6549">
      <w:pPr>
        <w:pStyle w:val="NormalWeb"/>
        <w:numPr>
          <w:ilvl w:val="0"/>
          <w:numId w:val="74"/>
        </w:numPr>
        <w:spacing w:beforeAutospacing="0" w:afterAutospacing="0" w:line="360" w:lineRule="auto"/>
        <w:jc w:val="both"/>
      </w:pPr>
      <w:r w:rsidRPr="004F28C4">
        <w:rPr>
          <w:bCs/>
        </w:rPr>
        <w:t>Kịch bản kiểm duyệt nội dung:</w:t>
      </w:r>
    </w:p>
    <w:p w14:paraId="010AF845" w14:textId="77777777" w:rsidR="00F82454" w:rsidRPr="004F28C4" w:rsidRDefault="00F82454" w:rsidP="001A6549">
      <w:pPr>
        <w:pStyle w:val="NormalWeb"/>
        <w:numPr>
          <w:ilvl w:val="1"/>
          <w:numId w:val="74"/>
        </w:numPr>
        <w:spacing w:beforeAutospacing="0" w:afterAutospacing="0" w:line="360" w:lineRule="auto"/>
        <w:jc w:val="both"/>
      </w:pPr>
      <w:r w:rsidRPr="004F28C4">
        <w:t>Kiểm duyệt nội dung tự động bằng AI chưa được tích hợp trong phạm vi đồ án.</w:t>
      </w:r>
    </w:p>
    <w:p w14:paraId="1CE328EA" w14:textId="77777777" w:rsidR="00F82454" w:rsidRPr="004F28C4" w:rsidRDefault="00F82454" w:rsidP="001A6549">
      <w:pPr>
        <w:pStyle w:val="NormalWeb"/>
        <w:numPr>
          <w:ilvl w:val="0"/>
          <w:numId w:val="74"/>
        </w:numPr>
        <w:spacing w:beforeAutospacing="0" w:afterAutospacing="0" w:line="360" w:lineRule="auto"/>
        <w:jc w:val="both"/>
      </w:pPr>
      <w:r w:rsidRPr="004F28C4">
        <w:rPr>
          <w:bCs/>
        </w:rPr>
        <w:t>Kịch bản xử lý luồng mở rộng:</w:t>
      </w:r>
    </w:p>
    <w:p w14:paraId="51A5552D" w14:textId="77777777" w:rsidR="00F82454" w:rsidRPr="004F28C4" w:rsidRDefault="00F82454" w:rsidP="001A6549">
      <w:pPr>
        <w:pStyle w:val="NormalWeb"/>
        <w:numPr>
          <w:ilvl w:val="1"/>
          <w:numId w:val="74"/>
        </w:numPr>
        <w:spacing w:beforeAutospacing="0" w:afterAutospacing="0" w:line="360" w:lineRule="auto"/>
        <w:jc w:val="both"/>
      </w:pPr>
      <w:r w:rsidRPr="004F28C4">
        <w:t>Giao diện phải cho phép người dùng nhấn vào ảnh để chọn tài khoản bạn bè cần gắn thẻ. Khi xem bài viết, người xem nhấn vào ảnh phải hiển thị đúng vị trí thẻ đã đánh dấu.</w:t>
      </w:r>
    </w:p>
    <w:p w14:paraId="4EC17F38" w14:textId="77777777" w:rsidR="00F82454" w:rsidRPr="004F28C4" w:rsidRDefault="00F82454" w:rsidP="001A6549">
      <w:pPr>
        <w:pStyle w:val="NormalWeb"/>
        <w:numPr>
          <w:ilvl w:val="1"/>
          <w:numId w:val="74"/>
        </w:numPr>
        <w:spacing w:beforeAutospacing="0" w:afterAutospacing="0" w:line="360" w:lineRule="auto"/>
        <w:jc w:val="both"/>
      </w:pPr>
      <w:r w:rsidRPr="004F28C4">
        <w:t>Hệ thống phải tự động bóc tách các từ khóa bắt đầu bằng ký tự đặc biệt trong phần văn bản để tạo liên kết chủ đề và tự động cập nhật, tăng số lượng thống kê của chủ đề đó trên thanh tìm kiếm.</w:t>
      </w:r>
    </w:p>
    <w:p w14:paraId="703A5DA9" w14:textId="77777777" w:rsidR="00F82454" w:rsidRPr="004F28C4" w:rsidRDefault="00F82454" w:rsidP="00003D16">
      <w:pPr>
        <w:pStyle w:val="Heading4"/>
        <w:rPr>
          <w:sz w:val="22"/>
          <w:szCs w:val="26"/>
        </w:rPr>
      </w:pPr>
      <w:r w:rsidRPr="004F28C4">
        <w:rPr>
          <w:sz w:val="22"/>
          <w:szCs w:val="26"/>
        </w:rPr>
        <w:t>Bày tỏ cảm xúc</w:t>
      </w:r>
    </w:p>
    <w:p w14:paraId="0A27FFD4" w14:textId="77777777" w:rsidR="00F82454" w:rsidRPr="004F28C4" w:rsidRDefault="00F82454" w:rsidP="001A6549">
      <w:pPr>
        <w:pStyle w:val="NormalWeb"/>
        <w:numPr>
          <w:ilvl w:val="0"/>
          <w:numId w:val="75"/>
        </w:numPr>
        <w:spacing w:beforeAutospacing="0" w:afterAutospacing="0" w:line="360" w:lineRule="auto"/>
        <w:jc w:val="both"/>
      </w:pPr>
      <w:r w:rsidRPr="004F28C4">
        <w:rPr>
          <w:bCs/>
        </w:rPr>
        <w:t>Kịch bản chọn biểu tượng tương tác:</w:t>
      </w:r>
    </w:p>
    <w:p w14:paraId="3B8E1CFE" w14:textId="77777777" w:rsidR="00F82454" w:rsidRPr="004F28C4" w:rsidRDefault="00F82454" w:rsidP="001A6549">
      <w:pPr>
        <w:pStyle w:val="NormalWeb"/>
        <w:numPr>
          <w:ilvl w:val="1"/>
          <w:numId w:val="75"/>
        </w:numPr>
        <w:spacing w:beforeAutospacing="0" w:afterAutospacing="0" w:line="360" w:lineRule="auto"/>
        <w:jc w:val="both"/>
      </w:pPr>
      <w:r w:rsidRPr="004F28C4">
        <w:t>Người dùng có thể nhấn chọn nhanh hoặc nhấn giữ để hiển thị danh sách biểu tượng cảm xúc nhằm tương tác với bài viết hoặc bình luận.</w:t>
      </w:r>
    </w:p>
    <w:p w14:paraId="55FAFFDC" w14:textId="77777777" w:rsidR="00F82454" w:rsidRPr="004F28C4" w:rsidRDefault="00F82454" w:rsidP="001A6549">
      <w:pPr>
        <w:pStyle w:val="NormalWeb"/>
        <w:numPr>
          <w:ilvl w:val="1"/>
          <w:numId w:val="75"/>
        </w:numPr>
        <w:spacing w:beforeAutospacing="0" w:afterAutospacing="0" w:line="360" w:lineRule="auto"/>
        <w:jc w:val="both"/>
      </w:pPr>
      <w:r w:rsidRPr="004F28C4">
        <w:t>Hệ thống phải cập nhật và tăng số lượng hiển thị của biểu tượng tương ứng theo thời gian thực trên giao diện.</w:t>
      </w:r>
    </w:p>
    <w:p w14:paraId="19366E9F" w14:textId="77777777" w:rsidR="00F82454" w:rsidRPr="004F28C4" w:rsidRDefault="00F82454" w:rsidP="001A6549">
      <w:pPr>
        <w:pStyle w:val="NormalWeb"/>
        <w:numPr>
          <w:ilvl w:val="0"/>
          <w:numId w:val="75"/>
        </w:numPr>
        <w:spacing w:beforeAutospacing="0" w:afterAutospacing="0" w:line="360" w:lineRule="auto"/>
        <w:jc w:val="both"/>
      </w:pPr>
      <w:r w:rsidRPr="004F28C4">
        <w:rPr>
          <w:bCs/>
        </w:rPr>
        <w:t>Kịch bản thay đổi hoặc hủy tương tác:</w:t>
      </w:r>
    </w:p>
    <w:p w14:paraId="583E791E" w14:textId="77777777" w:rsidR="00F82454" w:rsidRPr="004F28C4" w:rsidRDefault="00F82454" w:rsidP="001A6549">
      <w:pPr>
        <w:pStyle w:val="NormalWeb"/>
        <w:numPr>
          <w:ilvl w:val="1"/>
          <w:numId w:val="75"/>
        </w:numPr>
        <w:spacing w:beforeAutospacing="0" w:afterAutospacing="0" w:line="360" w:lineRule="auto"/>
        <w:jc w:val="both"/>
      </w:pPr>
      <w:r w:rsidRPr="004F28C4">
        <w:lastRenderedPageBreak/>
        <w:t>Khi người dùng nhấn chọn một biểu tượng cảm xúc khác, hệ thống phải tự động chuyển đổi biểu tượng cũ sang biểu tượng mới và cập nhật lại số lượng thống kê.</w:t>
      </w:r>
    </w:p>
    <w:p w14:paraId="6FB945F1" w14:textId="77777777" w:rsidR="00F82454" w:rsidRPr="004F28C4" w:rsidRDefault="00F82454" w:rsidP="001A6549">
      <w:pPr>
        <w:pStyle w:val="NormalWeb"/>
        <w:numPr>
          <w:ilvl w:val="1"/>
          <w:numId w:val="75"/>
        </w:numPr>
        <w:spacing w:beforeAutospacing="0" w:afterAutospacing="0" w:line="360" w:lineRule="auto"/>
        <w:jc w:val="both"/>
      </w:pPr>
      <w:r w:rsidRPr="004F28C4">
        <w:t>Khi người dùng nhấn lại vào biểu tượng đang chọn, hệ thống phải hủy bỏ lượt tương tác và giảm số lượng hiển thị tương ứng.</w:t>
      </w:r>
    </w:p>
    <w:p w14:paraId="31BD2AC8" w14:textId="77777777" w:rsidR="00F82454" w:rsidRPr="004F28C4" w:rsidRDefault="00F82454" w:rsidP="00003D16">
      <w:pPr>
        <w:pStyle w:val="Heading4"/>
        <w:rPr>
          <w:sz w:val="22"/>
          <w:szCs w:val="26"/>
        </w:rPr>
      </w:pPr>
      <w:r w:rsidRPr="004F28C4">
        <w:rPr>
          <w:sz w:val="22"/>
          <w:szCs w:val="26"/>
        </w:rPr>
        <w:t>Bình luận và Trả lời bình luận</w:t>
      </w:r>
    </w:p>
    <w:p w14:paraId="411F1ACA" w14:textId="77777777" w:rsidR="00F82454" w:rsidRPr="004F28C4" w:rsidRDefault="00F82454" w:rsidP="001A6549">
      <w:pPr>
        <w:pStyle w:val="NormalWeb"/>
        <w:numPr>
          <w:ilvl w:val="0"/>
          <w:numId w:val="76"/>
        </w:numPr>
        <w:spacing w:beforeAutospacing="0" w:afterAutospacing="0" w:line="360" w:lineRule="auto"/>
        <w:jc w:val="both"/>
      </w:pPr>
      <w:r w:rsidRPr="004F28C4">
        <w:rPr>
          <w:bCs/>
        </w:rPr>
        <w:t>Kịch bản gửi bình luận mới:</w:t>
      </w:r>
    </w:p>
    <w:p w14:paraId="615392F2" w14:textId="77777777" w:rsidR="00F82454" w:rsidRPr="004F28C4" w:rsidRDefault="00F82454" w:rsidP="001A6549">
      <w:pPr>
        <w:pStyle w:val="NormalWeb"/>
        <w:numPr>
          <w:ilvl w:val="1"/>
          <w:numId w:val="76"/>
        </w:numPr>
        <w:spacing w:beforeAutospacing="0" w:afterAutospacing="0" w:line="360" w:lineRule="auto"/>
        <w:jc w:val="both"/>
      </w:pPr>
      <w:r w:rsidRPr="004F28C4">
        <w:t>Người dùng có thể nhập dữ liệu chữ viết vào ô thảo luận của một bài đăng bất kỳ.</w:t>
      </w:r>
    </w:p>
    <w:p w14:paraId="5E392667" w14:textId="77777777" w:rsidR="00F82454" w:rsidRPr="004F28C4" w:rsidRDefault="00F82454" w:rsidP="001A6549">
      <w:pPr>
        <w:pStyle w:val="NormalWeb"/>
        <w:numPr>
          <w:ilvl w:val="1"/>
          <w:numId w:val="76"/>
        </w:numPr>
        <w:spacing w:beforeAutospacing="0" w:afterAutospacing="0" w:line="360" w:lineRule="auto"/>
        <w:jc w:val="both"/>
      </w:pPr>
      <w:r w:rsidRPr="004F28C4">
        <w:t>Hệ thống phải chặn và hiển thị cảnh báo nếu người dùng cố tình gửi một bình luận rỗng hoặc vượt quá giới hạn độ dài ký tự cho phép.</w:t>
      </w:r>
    </w:p>
    <w:p w14:paraId="51832B1D" w14:textId="77777777" w:rsidR="00F82454" w:rsidRPr="004F28C4" w:rsidRDefault="00F82454" w:rsidP="001A6549">
      <w:pPr>
        <w:pStyle w:val="NormalWeb"/>
        <w:numPr>
          <w:ilvl w:val="1"/>
          <w:numId w:val="76"/>
        </w:numPr>
        <w:spacing w:beforeAutospacing="0" w:afterAutospacing="0" w:line="360" w:lineRule="auto"/>
        <w:jc w:val="both"/>
      </w:pPr>
      <w:r w:rsidRPr="004F28C4">
        <w:t>Bình luận hợp lệ phải xuất hiện ngay lập tức ở phía dưới bài viết theo thứ tự thời gian.</w:t>
      </w:r>
    </w:p>
    <w:p w14:paraId="3019CE61" w14:textId="77777777" w:rsidR="00F82454" w:rsidRPr="004F28C4" w:rsidRDefault="00F82454" w:rsidP="001A6549">
      <w:pPr>
        <w:pStyle w:val="NormalWeb"/>
        <w:numPr>
          <w:ilvl w:val="0"/>
          <w:numId w:val="76"/>
        </w:numPr>
        <w:spacing w:beforeAutospacing="0" w:afterAutospacing="0" w:line="360" w:lineRule="auto"/>
        <w:jc w:val="both"/>
      </w:pPr>
      <w:r w:rsidRPr="004F28C4">
        <w:rPr>
          <w:bCs/>
        </w:rPr>
        <w:t>Kịch bản phản hồi luồng thảo luận:</w:t>
      </w:r>
    </w:p>
    <w:p w14:paraId="690F26B8" w14:textId="77777777" w:rsidR="00F82454" w:rsidRPr="004F28C4" w:rsidRDefault="00F82454" w:rsidP="001A6549">
      <w:pPr>
        <w:pStyle w:val="NormalWeb"/>
        <w:numPr>
          <w:ilvl w:val="1"/>
          <w:numId w:val="76"/>
        </w:numPr>
        <w:spacing w:beforeAutospacing="0" w:afterAutospacing="0" w:line="360" w:lineRule="auto"/>
        <w:jc w:val="both"/>
      </w:pPr>
      <w:r w:rsidRPr="004F28C4">
        <w:t>Giao diện phải cung cấp nút phản hồi riêng biệt cho từng bình luận có sẵn.</w:t>
      </w:r>
    </w:p>
    <w:p w14:paraId="054D45A0" w14:textId="77777777" w:rsidR="00F82454" w:rsidRPr="004F28C4" w:rsidRDefault="00F82454" w:rsidP="001A6549">
      <w:pPr>
        <w:pStyle w:val="NormalWeb"/>
        <w:numPr>
          <w:ilvl w:val="1"/>
          <w:numId w:val="76"/>
        </w:numPr>
        <w:spacing w:beforeAutospacing="0" w:afterAutospacing="0" w:line="360" w:lineRule="auto"/>
        <w:jc w:val="both"/>
      </w:pPr>
      <w:r w:rsidRPr="004F28C4">
        <w:t>Khi người dùng thực hiện trả lời một bình luận, nội dung mới phải được hiển thị lùi vào trong và lồng bên dưới bình luận gốc để phân cấp hội thoại rõ ràng.</w:t>
      </w:r>
    </w:p>
    <w:p w14:paraId="0074CA5E" w14:textId="77777777" w:rsidR="00F82454" w:rsidRPr="004F28C4" w:rsidRDefault="00F82454" w:rsidP="00003D16">
      <w:pPr>
        <w:pStyle w:val="Heading4"/>
        <w:rPr>
          <w:sz w:val="22"/>
          <w:szCs w:val="26"/>
        </w:rPr>
      </w:pPr>
      <w:r w:rsidRPr="004F28C4">
        <w:rPr>
          <w:sz w:val="22"/>
          <w:szCs w:val="26"/>
        </w:rPr>
        <w:t>Tìm kiếm theo Hashtag</w:t>
      </w:r>
    </w:p>
    <w:p w14:paraId="1B843751" w14:textId="77777777" w:rsidR="00F82454" w:rsidRPr="004F28C4" w:rsidRDefault="00F82454" w:rsidP="001A6549">
      <w:pPr>
        <w:pStyle w:val="NormalWeb"/>
        <w:numPr>
          <w:ilvl w:val="0"/>
          <w:numId w:val="77"/>
        </w:numPr>
        <w:spacing w:beforeAutospacing="0" w:afterAutospacing="0" w:line="360" w:lineRule="auto"/>
        <w:jc w:val="both"/>
      </w:pPr>
      <w:r w:rsidRPr="004F28C4">
        <w:rPr>
          <w:bCs/>
        </w:rPr>
        <w:t>Kịch bản tra cứu từ khóa chủ đề:</w:t>
      </w:r>
    </w:p>
    <w:p w14:paraId="3A4AD6A0" w14:textId="77777777" w:rsidR="00F82454" w:rsidRPr="004F28C4" w:rsidRDefault="00F82454" w:rsidP="001A6549">
      <w:pPr>
        <w:pStyle w:val="NormalWeb"/>
        <w:numPr>
          <w:ilvl w:val="1"/>
          <w:numId w:val="77"/>
        </w:numPr>
        <w:spacing w:beforeAutospacing="0" w:afterAutospacing="0" w:line="360" w:lineRule="auto"/>
        <w:jc w:val="both"/>
      </w:pPr>
      <w:r w:rsidRPr="004F28C4">
        <w:t>Khi người dùng nhập từ khóa chủ đề vào thanh tìm kiếm, hệ thống phải trả về danh sách các bài đăng có chứa từ khóa đó.</w:t>
      </w:r>
    </w:p>
    <w:p w14:paraId="64187FF1" w14:textId="77777777" w:rsidR="00F82454" w:rsidRPr="004F28C4" w:rsidRDefault="00F82454" w:rsidP="001A6549">
      <w:pPr>
        <w:pStyle w:val="NormalWeb"/>
        <w:numPr>
          <w:ilvl w:val="1"/>
          <w:numId w:val="77"/>
        </w:numPr>
        <w:spacing w:beforeAutospacing="0" w:afterAutospacing="0" w:line="360" w:lineRule="auto"/>
        <w:jc w:val="both"/>
      </w:pPr>
      <w:r w:rsidRPr="004F28C4">
        <w:t>Kết quả tìm kiếm phải được sắp xếp ưu tiên theo thời gian đăng hoặc mức độ phổ biến của bài viết.</w:t>
      </w:r>
    </w:p>
    <w:p w14:paraId="1AF1318C" w14:textId="77777777" w:rsidR="00F82454" w:rsidRPr="004F28C4" w:rsidRDefault="00F82454" w:rsidP="001A6549">
      <w:pPr>
        <w:pStyle w:val="NormalWeb"/>
        <w:numPr>
          <w:ilvl w:val="1"/>
          <w:numId w:val="77"/>
        </w:numPr>
        <w:spacing w:beforeAutospacing="0" w:afterAutospacing="0" w:line="360" w:lineRule="auto"/>
        <w:jc w:val="both"/>
      </w:pPr>
      <w:r w:rsidRPr="004F28C4">
        <w:t>Hệ thống phải hiển thị thông báo phù hợp nếu không tìm thấy bất kỳ nội dung nào trùng khớp với từ khóa đã nhập.</w:t>
      </w:r>
    </w:p>
    <w:p w14:paraId="3206780A" w14:textId="77777777" w:rsidR="00F82454" w:rsidRPr="004F28C4" w:rsidRDefault="00F82454" w:rsidP="001A6549">
      <w:pPr>
        <w:pStyle w:val="NormalWeb"/>
        <w:numPr>
          <w:ilvl w:val="1"/>
          <w:numId w:val="77"/>
        </w:numPr>
        <w:spacing w:beforeAutospacing="0" w:afterAutospacing="0" w:line="360" w:lineRule="auto"/>
        <w:jc w:val="both"/>
      </w:pPr>
      <w:r w:rsidRPr="004F28C4">
        <w:t>Phạm vi tìm kiếm trong đồ án giới hạn ở tra cứu theo thẻ Hashtag; tính năng tìm kiếm toàn văn trên nội dung bài viết được định hướng ở phần Hướng phát triển.</w:t>
      </w:r>
    </w:p>
    <w:p w14:paraId="3D37E99B" w14:textId="77777777" w:rsidR="00F82454" w:rsidRPr="004F28C4" w:rsidRDefault="004C7B3F" w:rsidP="001A6549">
      <w:pPr>
        <w:pStyle w:val="ListParagraph"/>
        <w:numPr>
          <w:ilvl w:val="1"/>
          <w:numId w:val="56"/>
        </w:numPr>
        <w:spacing w:line="360" w:lineRule="auto"/>
        <w:jc w:val="both"/>
        <w:rPr>
          <w:lang w:val="vi-VN"/>
        </w:rPr>
      </w:pPr>
      <w:r w:rsidRPr="004F28C4">
        <w:rPr>
          <w:lang w:val="vi-VN"/>
        </w:rPr>
        <w:t>Giá trị thiết kế sơ đồ:</w:t>
      </w:r>
    </w:p>
    <w:p w14:paraId="2509AE36" w14:textId="77777777" w:rsidR="004C7B3F" w:rsidRPr="004F28C4" w:rsidRDefault="004C7B3F" w:rsidP="001A6549">
      <w:pPr>
        <w:pStyle w:val="NormalWeb"/>
        <w:numPr>
          <w:ilvl w:val="0"/>
          <w:numId w:val="79"/>
        </w:numPr>
        <w:spacing w:beforeAutospacing="0" w:afterAutospacing="0" w:line="360" w:lineRule="auto"/>
        <w:jc w:val="both"/>
      </w:pPr>
      <w:r w:rsidRPr="004F28C4">
        <w:t>Sơ đồ phân rã rõ ràng các hành động độc lập như đăng bài, bình luận, tương tác cảm xúc. Việc này giúp lập trình viên định hình chính xác cấu trúc các hàm xử lý trong tầng nghiệp vụ của Spring Boot, tránh viết mã nguồn chồng chéo và giúp hệ thống dễ bảo trì hơn.</w:t>
      </w:r>
    </w:p>
    <w:p w14:paraId="7F6D0B5B" w14:textId="77777777" w:rsidR="004C7B3F" w:rsidRPr="004F28C4" w:rsidRDefault="004C7B3F" w:rsidP="001A6549">
      <w:pPr>
        <w:pStyle w:val="NormalWeb"/>
        <w:numPr>
          <w:ilvl w:val="0"/>
          <w:numId w:val="79"/>
        </w:numPr>
        <w:spacing w:beforeAutospacing="0" w:afterAutospacing="0" w:line="360" w:lineRule="auto"/>
        <w:jc w:val="both"/>
        <w:rPr>
          <w:lang w:val="vi-VN"/>
        </w:rPr>
      </w:pPr>
      <w:r w:rsidRPr="004F28C4">
        <w:lastRenderedPageBreak/>
        <w:t>Ca sử dụng bày tỏ cảm xúc được thiết kế gộp chung cho cả bài viết lẫn bình luận thay vì tách đôi. Luồng thiết kế này định hướng cho việc xây dựng một bảng dữ liệu trung gian duy nhất trong cơ sở dữ liệu, sử dụng một trường phân loại để nhận diện đối tượng đích nhằm tiết kiệm không gian lưu trữ.</w:t>
      </w:r>
    </w:p>
    <w:p w14:paraId="155995AD" w14:textId="77777777" w:rsidR="004C7B3F" w:rsidRPr="004F28C4" w:rsidRDefault="004C7B3F" w:rsidP="001A6549">
      <w:pPr>
        <w:pStyle w:val="NormalWeb"/>
        <w:numPr>
          <w:ilvl w:val="0"/>
          <w:numId w:val="79"/>
        </w:numPr>
        <w:spacing w:beforeAutospacing="0" w:afterAutospacing="0" w:line="360" w:lineRule="auto"/>
        <w:jc w:val="both"/>
      </w:pPr>
      <w:r w:rsidRPr="004F28C4">
        <w:t>Mối quan hệ bao hàm bắt buộc giữa đăng bài viết và kiểm duyệt nội dung tạo ra một ranh giới bảo mật ngay từ bước thiết kế logic. Hệ thống đảm bảo mọi thông tin do người dùng tải lên đều phải đi qua tiến trình phân tích tự động, giúp ngăn chặn nội dung độc hại trước khi lưu kho.</w:t>
      </w:r>
    </w:p>
    <w:p w14:paraId="28CFCBD1" w14:textId="77777777" w:rsidR="004C7B3F" w:rsidRPr="004F28C4" w:rsidRDefault="004C7B3F" w:rsidP="001A6549">
      <w:pPr>
        <w:pStyle w:val="NormalWeb"/>
        <w:numPr>
          <w:ilvl w:val="0"/>
          <w:numId w:val="79"/>
        </w:numPr>
        <w:spacing w:beforeAutospacing="0" w:afterAutospacing="0" w:line="360" w:lineRule="auto"/>
        <w:jc w:val="both"/>
      </w:pPr>
      <w:r w:rsidRPr="004F28C4">
        <w:t>Mối quan hệ giữa gắn thẻ hashtag và cập nhật bộ đếm định hướng giải pháp tối ưu tốc độ cho bộ nhớ. Thay vì bắt máy chủ phải quét lại toàn bộ kho dữ liệu để tính toán mỗi khi người dùng tìm kiếm, tiến trình cập nhật bộ đếm được tách riêng thành một tác vụ chạy ngầm đồng bộ theo sự kiện.</w:t>
      </w:r>
    </w:p>
    <w:p w14:paraId="46CACCB8" w14:textId="77777777" w:rsidR="004C7B3F" w:rsidRPr="004F28C4" w:rsidRDefault="004C7B3F" w:rsidP="001A6549">
      <w:pPr>
        <w:pStyle w:val="NormalWeb"/>
        <w:numPr>
          <w:ilvl w:val="0"/>
          <w:numId w:val="79"/>
        </w:numPr>
        <w:spacing w:beforeAutospacing="0" w:afterAutospacing="0" w:line="360" w:lineRule="auto"/>
        <w:jc w:val="both"/>
      </w:pPr>
      <w:r w:rsidRPr="004F28C4">
        <w:t>Sơ đồ cung cấp cấu trúc luồng đi trực quan để đội ngũ lập trình thiết kế chính xác các màn hình giao diện từ khung đăng bài đến các hộp bình luận dạng cây. Đây cũng là tài liệu căn cứ để xây dựng các kịch bản kiểm thử, kiểm tra các luồng xử lý mở rộng nhằm đảm bảo hệ thống vận hành không lỗi.</w:t>
      </w:r>
    </w:p>
    <w:p w14:paraId="6D1C86BB" w14:textId="77777777" w:rsidR="002562F5" w:rsidRPr="004F28C4" w:rsidRDefault="002562F5" w:rsidP="004A1080">
      <w:pPr>
        <w:pStyle w:val="Heading3"/>
        <w:rPr>
          <w:sz w:val="22"/>
          <w:szCs w:val="22"/>
        </w:rPr>
      </w:pPr>
      <w:r w:rsidRPr="004F28C4">
        <w:rPr>
          <w:lang w:val="vi-VN"/>
        </w:rPr>
        <w:t>UseCase kết nối và truyền thông (tin nhắn/ Story)</w:t>
      </w:r>
    </w:p>
    <w:p w14:paraId="7A69B69B" w14:textId="6C99287D" w:rsidR="002562F5" w:rsidRPr="004F28C4" w:rsidRDefault="004A1080" w:rsidP="002562F5">
      <w:pPr>
        <w:rPr>
          <w:sz w:val="22"/>
          <w:lang w:val="vi-VN"/>
        </w:rPr>
      </w:pPr>
      <w:r w:rsidRPr="004A1080">
        <w:rPr>
          <w:sz w:val="22"/>
          <w:lang w:val="vi-VN"/>
        </w:rPr>
        <w:drawing>
          <wp:inline distT="0" distB="0" distL="0" distR="0" wp14:anchorId="4AB33108" wp14:editId="576CCFDB">
            <wp:extent cx="5112013" cy="385464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112013" cy="3854648"/>
                    </a:xfrm>
                    <a:prstGeom prst="rect">
                      <a:avLst/>
                    </a:prstGeom>
                  </pic:spPr>
                </pic:pic>
              </a:graphicData>
            </a:graphic>
          </wp:inline>
        </w:drawing>
      </w:r>
    </w:p>
    <w:p w14:paraId="448F501E" w14:textId="77777777" w:rsidR="00AA490C" w:rsidRPr="004F28C4" w:rsidRDefault="00AA490C" w:rsidP="00AA490C">
      <w:pPr>
        <w:spacing w:line="360" w:lineRule="auto"/>
        <w:jc w:val="center"/>
      </w:pPr>
      <w:r w:rsidRPr="004F28C4">
        <w:t>Hình</w:t>
      </w:r>
      <w:r w:rsidRPr="004F28C4">
        <w:rPr>
          <w:lang w:val="vi-VN"/>
        </w:rPr>
        <w:t xml:space="preserve"> 2- Mô tả UseCase kết nối và truyền thông (tin nhắn/ Story)</w:t>
      </w:r>
    </w:p>
    <w:p w14:paraId="490179D2" w14:textId="77777777" w:rsidR="00AA490C" w:rsidRPr="004F28C4" w:rsidRDefault="00AA490C" w:rsidP="001A6549">
      <w:pPr>
        <w:pStyle w:val="ListParagraph"/>
        <w:numPr>
          <w:ilvl w:val="1"/>
          <w:numId w:val="8"/>
        </w:numPr>
        <w:spacing w:line="360" w:lineRule="auto"/>
        <w:jc w:val="both"/>
      </w:pPr>
      <w:r w:rsidRPr="004F28C4">
        <w:t>Mục</w:t>
      </w:r>
      <w:r w:rsidRPr="004F28C4">
        <w:rPr>
          <w:lang w:val="vi-VN"/>
        </w:rPr>
        <w:t xml:space="preserve"> đích của biểu đồ</w:t>
      </w:r>
    </w:p>
    <w:p w14:paraId="58AB4ED8" w14:textId="77777777" w:rsidR="00AA490C" w:rsidRPr="004F28C4" w:rsidRDefault="00AA490C" w:rsidP="001A6549">
      <w:pPr>
        <w:pStyle w:val="ListParagraph"/>
        <w:numPr>
          <w:ilvl w:val="0"/>
          <w:numId w:val="84"/>
        </w:numPr>
        <w:spacing w:line="360" w:lineRule="auto"/>
        <w:jc w:val="both"/>
        <w:rPr>
          <w:lang w:val="vi-VN"/>
        </w:rPr>
      </w:pPr>
      <w:r w:rsidRPr="004F28C4">
        <w:rPr>
          <w:rStyle w:val="animating"/>
        </w:rPr>
        <w:lastRenderedPageBreak/>
        <w:t>Biểu đồ cung cấp một góc nhìn tổng quan, tường minh về toàn bộ các tính năng tương tác xã hội giữa các tài khoản bao gồm nhắn tin, chia sẻ tin ngắn và thiết lập quan hệ bạn bè. Việc này giúp các bên tham gia phát triển dự án thống nhất được ranh giới nghiệp vụ của phân hệ, tránh việc bỏ sót tính năng hoặc phát triển sai lệch so với yêu cầu ban đầu.</w:t>
      </w:r>
      <w:r w:rsidRPr="004F28C4">
        <w:t xml:space="preserve"> </w:t>
      </w:r>
    </w:p>
    <w:p w14:paraId="3EFCA157" w14:textId="77777777" w:rsidR="00AA490C" w:rsidRPr="004F28C4" w:rsidRDefault="00AA490C" w:rsidP="001A6549">
      <w:pPr>
        <w:pStyle w:val="ListParagraph"/>
        <w:numPr>
          <w:ilvl w:val="0"/>
          <w:numId w:val="84"/>
        </w:numPr>
        <w:spacing w:line="360" w:lineRule="auto"/>
        <w:jc w:val="both"/>
        <w:rPr>
          <w:lang w:val="vi-VN"/>
        </w:rPr>
      </w:pPr>
      <w:r w:rsidRPr="004F28C4">
        <w:rPr>
          <w:rStyle w:val="animating"/>
        </w:rPr>
        <w:t>Sơ đồ làm rõ mối quan hệ tương tác giữa tác nhân người dùng và hệ thống. Người dùng đóng vai trò chủ động kích hoạt các luồng hành vi như gửi tin nhắn hay đăng tải khoảnh khắc. Trong khi đó, tác nhân hệ thống đóng vai trò thực thi các tiến trình ngầm tự động để đảm bảo tính toàn vẹn của dữ liệu và đồng bộ hóa thông tin theo thời gian thực.</w:t>
      </w:r>
      <w:r w:rsidRPr="004F28C4">
        <w:t xml:space="preserve"> </w:t>
      </w:r>
    </w:p>
    <w:p w14:paraId="7CC65D85" w14:textId="77777777" w:rsidR="00AA490C" w:rsidRPr="004F28C4" w:rsidRDefault="00AA490C" w:rsidP="001A6549">
      <w:pPr>
        <w:pStyle w:val="ListParagraph"/>
        <w:numPr>
          <w:ilvl w:val="0"/>
          <w:numId w:val="84"/>
        </w:numPr>
        <w:spacing w:line="360" w:lineRule="auto"/>
        <w:jc w:val="both"/>
      </w:pPr>
      <w:r w:rsidRPr="004F28C4">
        <w:rPr>
          <w:rStyle w:val="animating"/>
        </w:rPr>
        <w:t>Biểu đồ ca sử dụng này đóng vai trò là điểm xuất phát và là khung tham chiếu để xây dựng sơ đồ lớp, sơ đồ tuần tự và sơ đồ hoạt động chi tiết. Đồng thời, đây cũng là căn cứ nền tảng để đội ngũ kiểm thử phần mềm dựa vào nhằm thiết kế các kịch bản kiểm nghiệm điều kiện biên, đảm bảo tất cả các luồng tương tác thực tế của người dùng đều được nghiệm thu chính xác.</w:t>
      </w:r>
      <w:r w:rsidRPr="004F28C4">
        <w:t xml:space="preserve"> </w:t>
      </w:r>
    </w:p>
    <w:p w14:paraId="60FEAC21" w14:textId="77777777" w:rsidR="00AA490C" w:rsidRPr="004F28C4" w:rsidRDefault="00AA490C" w:rsidP="001A6549">
      <w:pPr>
        <w:pStyle w:val="ListParagraph"/>
        <w:numPr>
          <w:ilvl w:val="1"/>
          <w:numId w:val="8"/>
        </w:numPr>
        <w:spacing w:line="360" w:lineRule="auto"/>
        <w:jc w:val="both"/>
      </w:pPr>
      <w:r w:rsidRPr="004F28C4">
        <w:t>Tác</w:t>
      </w:r>
      <w:r w:rsidRPr="004F28C4">
        <w:rPr>
          <w:lang w:val="vi-VN"/>
        </w:rPr>
        <w:t xml:space="preserve"> nhân</w:t>
      </w:r>
    </w:p>
    <w:p w14:paraId="251E4EB9" w14:textId="77777777" w:rsidR="00AA490C" w:rsidRPr="004F28C4" w:rsidRDefault="00AA490C" w:rsidP="001A6549">
      <w:pPr>
        <w:pStyle w:val="ListParagraph"/>
        <w:numPr>
          <w:ilvl w:val="0"/>
          <w:numId w:val="85"/>
        </w:numPr>
        <w:spacing w:line="360" w:lineRule="auto"/>
        <w:jc w:val="both"/>
        <w:rPr>
          <w:lang w:val="vi-VN"/>
        </w:rPr>
      </w:pPr>
      <w:r w:rsidRPr="004F28C4">
        <w:t>Người</w:t>
      </w:r>
      <w:r w:rsidRPr="004F28C4">
        <w:rPr>
          <w:lang w:val="vi-VN"/>
        </w:rPr>
        <w:t xml:space="preserve"> dùng:</w:t>
      </w:r>
    </w:p>
    <w:p w14:paraId="16BED5CB" w14:textId="77777777" w:rsidR="00AA490C" w:rsidRPr="004F28C4" w:rsidRDefault="00AA490C" w:rsidP="001A6549">
      <w:pPr>
        <w:pStyle w:val="ListParagraph"/>
        <w:numPr>
          <w:ilvl w:val="0"/>
          <w:numId w:val="86"/>
        </w:numPr>
        <w:spacing w:line="360" w:lineRule="auto"/>
        <w:jc w:val="both"/>
        <w:rPr>
          <w:lang w:val="vi-VN"/>
        </w:rPr>
      </w:pPr>
      <w:r w:rsidRPr="004F28C4">
        <w:t xml:space="preserve">Người dùng chủ động gửi các yêu cầu theo dõi đến tài khoản khác để kết nối, hoặc thực hiện đồng ý hoặc từ chối các yêu cầu đang nằm trong danh sách chờ phê duyệt của mình. </w:t>
      </w:r>
    </w:p>
    <w:p w14:paraId="321C8445" w14:textId="77777777" w:rsidR="00AA490C" w:rsidRPr="004F28C4" w:rsidRDefault="00AA490C" w:rsidP="001A6549">
      <w:pPr>
        <w:pStyle w:val="ListParagraph"/>
        <w:numPr>
          <w:ilvl w:val="0"/>
          <w:numId w:val="86"/>
        </w:numPr>
        <w:spacing w:line="360" w:lineRule="auto"/>
        <w:jc w:val="both"/>
        <w:rPr>
          <w:lang w:val="vi-VN"/>
        </w:rPr>
      </w:pPr>
      <w:r w:rsidRPr="004F28C4">
        <w:t xml:space="preserve">Người dùng tải lên các tệp tin hình ảnh hoặc video ngắn lên khu vực tin ngắn cá nhân, đồng thời có quyền lựa chọn đưa các nội dung này vào kho lưu trữ nổi bật để hiển thị lâu dài. </w:t>
      </w:r>
    </w:p>
    <w:p w14:paraId="0B0B1566" w14:textId="77777777" w:rsidR="00AA490C" w:rsidRPr="004F28C4" w:rsidRDefault="00AA490C" w:rsidP="001A6549">
      <w:pPr>
        <w:pStyle w:val="ListParagraph"/>
        <w:numPr>
          <w:ilvl w:val="0"/>
          <w:numId w:val="86"/>
        </w:numPr>
        <w:spacing w:line="360" w:lineRule="auto"/>
        <w:jc w:val="both"/>
        <w:rPr>
          <w:lang w:val="vi-VN"/>
        </w:rPr>
      </w:pPr>
      <w:r w:rsidRPr="004F28C4">
        <w:t xml:space="preserve">Người dùng đóng vai trò là nguồn phát sinh dữ liệu chat. Họ thực hiện chọn bạn bè để mở phòng hội thoại cá nhân hoặc phòng hội thoại nhóm, soạn thảo nội dung chữ viết, đính kèm tệp đa phương tiện hoặc gửi liên kết chia sẻ bài viết vào luồng chat. </w:t>
      </w:r>
    </w:p>
    <w:p w14:paraId="4340A4B9" w14:textId="77777777" w:rsidR="00AA490C" w:rsidRPr="004F28C4" w:rsidRDefault="00AA490C" w:rsidP="001A6549">
      <w:pPr>
        <w:pStyle w:val="ListParagraph"/>
        <w:numPr>
          <w:ilvl w:val="0"/>
          <w:numId w:val="85"/>
        </w:numPr>
        <w:spacing w:line="360" w:lineRule="auto"/>
        <w:jc w:val="both"/>
        <w:rPr>
          <w:lang w:val="vi-VN"/>
        </w:rPr>
      </w:pPr>
      <w:r w:rsidRPr="004F28C4">
        <w:rPr>
          <w:lang w:val="vi-VN"/>
        </w:rPr>
        <w:t>Hệ thống:</w:t>
      </w:r>
    </w:p>
    <w:p w14:paraId="21FC2FAA" w14:textId="77777777" w:rsidR="00AA490C" w:rsidRPr="004F28C4" w:rsidRDefault="00AA490C" w:rsidP="001A6549">
      <w:pPr>
        <w:pStyle w:val="ListParagraph"/>
        <w:numPr>
          <w:ilvl w:val="0"/>
          <w:numId w:val="87"/>
        </w:numPr>
        <w:spacing w:line="360" w:lineRule="auto"/>
        <w:jc w:val="both"/>
        <w:rPr>
          <w:lang w:val="vi-VN"/>
        </w:rPr>
      </w:pPr>
      <w:r w:rsidRPr="004F28C4">
        <w:t xml:space="preserve">Tiến trình hệ thống tự động bắt tín hiệu mỗi khi có hành động nhấn xem tin ngắn của một tài khoản. Thành phần này lập tức lưu lại định danh và mốc thời gian để đồng bộ vào danh sách thống kê người xem của chủ nhân tin ngắn. </w:t>
      </w:r>
    </w:p>
    <w:p w14:paraId="62BD5A28" w14:textId="77777777" w:rsidR="00AA490C" w:rsidRPr="004F28C4" w:rsidRDefault="00AA490C" w:rsidP="001A6549">
      <w:pPr>
        <w:pStyle w:val="ListParagraph"/>
        <w:numPr>
          <w:ilvl w:val="0"/>
          <w:numId w:val="87"/>
        </w:numPr>
        <w:spacing w:line="360" w:lineRule="auto"/>
        <w:jc w:val="both"/>
        <w:rPr>
          <w:sz w:val="22"/>
          <w:szCs w:val="22"/>
        </w:rPr>
      </w:pPr>
      <w:r w:rsidRPr="004F28C4">
        <w:lastRenderedPageBreak/>
        <w:t>Module truyền thông thời gian thực chịu trách nhiệm phân loại định dạng tin nhắn, thiết lập danh sách thành viên tham gia hợp lệ và phân phối thông điệp đến giao diện của các tài khoản trong phòng chat ngay khi nhận được tín hiệu từ máy chủ.</w:t>
      </w:r>
      <w:r w:rsidRPr="004F28C4">
        <w:rPr>
          <w:sz w:val="22"/>
        </w:rPr>
        <w:t xml:space="preserve"> </w:t>
      </w:r>
    </w:p>
    <w:p w14:paraId="1538A2BA" w14:textId="77777777" w:rsidR="00221532" w:rsidRPr="004F28C4" w:rsidRDefault="00221532" w:rsidP="001A6549">
      <w:pPr>
        <w:pStyle w:val="ListParagraph"/>
        <w:numPr>
          <w:ilvl w:val="1"/>
          <w:numId w:val="8"/>
        </w:numPr>
        <w:spacing w:line="360" w:lineRule="auto"/>
        <w:jc w:val="both"/>
      </w:pPr>
      <w:r w:rsidRPr="004F28C4">
        <w:t>Các</w:t>
      </w:r>
      <w:r w:rsidRPr="004F28C4">
        <w:rPr>
          <w:lang w:val="vi-VN"/>
        </w:rPr>
        <w:t xml:space="preserve"> UseCase và mô tả</w:t>
      </w:r>
    </w:p>
    <w:tbl>
      <w:tblPr>
        <w:tblStyle w:val="TableGrid"/>
        <w:tblW w:w="0" w:type="auto"/>
        <w:tblLook w:val="04A0" w:firstRow="1" w:lastRow="0" w:firstColumn="1" w:lastColumn="0" w:noHBand="0" w:noVBand="1"/>
      </w:tblPr>
      <w:tblGrid>
        <w:gridCol w:w="2967"/>
        <w:gridCol w:w="2972"/>
        <w:gridCol w:w="2963"/>
      </w:tblGrid>
      <w:tr w:rsidR="00221532" w:rsidRPr="004F28C4" w14:paraId="00BAEA2F" w14:textId="77777777" w:rsidTr="00221532">
        <w:tc>
          <w:tcPr>
            <w:tcW w:w="3001" w:type="dxa"/>
            <w:vAlign w:val="top"/>
          </w:tcPr>
          <w:p w14:paraId="38C76627" w14:textId="77777777" w:rsidR="00221532" w:rsidRPr="004F28C4" w:rsidRDefault="00221532" w:rsidP="00221532">
            <w:pPr>
              <w:spacing w:line="360" w:lineRule="auto"/>
            </w:pPr>
            <w:r w:rsidRPr="004F28C4">
              <w:t>UseCase</w:t>
            </w:r>
          </w:p>
        </w:tc>
        <w:tc>
          <w:tcPr>
            <w:tcW w:w="3001" w:type="dxa"/>
            <w:vAlign w:val="top"/>
          </w:tcPr>
          <w:p w14:paraId="54A6C2EE" w14:textId="77777777" w:rsidR="00221532" w:rsidRPr="004F28C4" w:rsidRDefault="00221532" w:rsidP="00221532">
            <w:pPr>
              <w:spacing w:line="360" w:lineRule="auto"/>
              <w:rPr>
                <w:lang w:val="vi-VN"/>
              </w:rPr>
            </w:pPr>
            <w:r w:rsidRPr="004F28C4">
              <w:t>Mô</w:t>
            </w:r>
            <w:r w:rsidRPr="004F28C4">
              <w:rPr>
                <w:lang w:val="vi-VN"/>
              </w:rPr>
              <w:t xml:space="preserve"> tả</w:t>
            </w:r>
          </w:p>
        </w:tc>
        <w:tc>
          <w:tcPr>
            <w:tcW w:w="3002" w:type="dxa"/>
            <w:vAlign w:val="top"/>
          </w:tcPr>
          <w:p w14:paraId="1C90F95B" w14:textId="77777777" w:rsidR="00221532" w:rsidRPr="004F28C4" w:rsidRDefault="00221532" w:rsidP="00221532">
            <w:pPr>
              <w:spacing w:line="360" w:lineRule="auto"/>
              <w:rPr>
                <w:lang w:val="vi-VN"/>
              </w:rPr>
            </w:pPr>
            <w:r w:rsidRPr="004F28C4">
              <w:t>Các</w:t>
            </w:r>
            <w:r w:rsidRPr="004F28C4">
              <w:rPr>
                <w:lang w:val="vi-VN"/>
              </w:rPr>
              <w:t xml:space="preserve"> tác nhân liên quan</w:t>
            </w:r>
          </w:p>
        </w:tc>
      </w:tr>
      <w:tr w:rsidR="00221532" w:rsidRPr="004F28C4" w14:paraId="0709EA9E" w14:textId="77777777" w:rsidTr="00221532">
        <w:tc>
          <w:tcPr>
            <w:tcW w:w="3001" w:type="dxa"/>
            <w:vAlign w:val="top"/>
          </w:tcPr>
          <w:p w14:paraId="1DB6C38D" w14:textId="77777777" w:rsidR="00221532" w:rsidRPr="004F28C4" w:rsidRDefault="00221532" w:rsidP="00221532">
            <w:pPr>
              <w:spacing w:line="360" w:lineRule="auto"/>
            </w:pPr>
            <w:r w:rsidRPr="004F28C4">
              <w:t>Gửi yêu cầu theo dõi</w:t>
            </w:r>
          </w:p>
        </w:tc>
        <w:tc>
          <w:tcPr>
            <w:tcW w:w="3001" w:type="dxa"/>
            <w:vAlign w:val="top"/>
          </w:tcPr>
          <w:p w14:paraId="0778ADBA" w14:textId="77777777" w:rsidR="00221532" w:rsidRPr="004F28C4" w:rsidRDefault="00221532" w:rsidP="00221532">
            <w:pPr>
              <w:spacing w:line="360" w:lineRule="auto"/>
            </w:pPr>
            <w:r w:rsidRPr="004F28C4">
              <w:t>Người dùng thực hiện gửi yêu cầu liên kết để theo dõi các cập nhật trạng thái từ một tài khoản khác.</w:t>
            </w:r>
          </w:p>
        </w:tc>
        <w:tc>
          <w:tcPr>
            <w:tcW w:w="3002" w:type="dxa"/>
            <w:vAlign w:val="top"/>
          </w:tcPr>
          <w:p w14:paraId="3BAD6BB6" w14:textId="77777777" w:rsidR="00221532" w:rsidRPr="004F28C4" w:rsidRDefault="00221532" w:rsidP="00221532">
            <w:pPr>
              <w:spacing w:line="360" w:lineRule="auto"/>
            </w:pPr>
            <w:r w:rsidRPr="004F28C4">
              <w:t>Người dùng</w:t>
            </w:r>
          </w:p>
        </w:tc>
      </w:tr>
      <w:tr w:rsidR="00221532" w:rsidRPr="004F28C4" w14:paraId="6CF776EE" w14:textId="77777777" w:rsidTr="00221532">
        <w:tc>
          <w:tcPr>
            <w:tcW w:w="3001" w:type="dxa"/>
            <w:vAlign w:val="top"/>
          </w:tcPr>
          <w:p w14:paraId="227A61C1" w14:textId="77777777" w:rsidR="00221532" w:rsidRPr="004F28C4" w:rsidRDefault="00221532" w:rsidP="00221532">
            <w:pPr>
              <w:spacing w:line="360" w:lineRule="auto"/>
            </w:pPr>
            <w:r w:rsidRPr="004F28C4">
              <w:t>Xử lý yêu cầu theo dõi</w:t>
            </w:r>
          </w:p>
        </w:tc>
        <w:tc>
          <w:tcPr>
            <w:tcW w:w="3001" w:type="dxa"/>
            <w:vAlign w:val="top"/>
          </w:tcPr>
          <w:p w14:paraId="4C04DEFC" w14:textId="77777777" w:rsidR="00221532" w:rsidRPr="004F28C4" w:rsidRDefault="00221532" w:rsidP="00221532">
            <w:pPr>
              <w:spacing w:line="360" w:lineRule="auto"/>
            </w:pPr>
            <w:r w:rsidRPr="004F28C4">
              <w:t>Người dùng (chủ tài khoản riêng tư) xét duyệt chấp nhận hoặc từ chối các yêu cầu theo dõi đang nằm trong danh sách chờ (trạng thái PENDING).</w:t>
            </w:r>
          </w:p>
        </w:tc>
        <w:tc>
          <w:tcPr>
            <w:tcW w:w="3002" w:type="dxa"/>
            <w:vAlign w:val="top"/>
          </w:tcPr>
          <w:p w14:paraId="71EB5A63" w14:textId="77777777" w:rsidR="00221532" w:rsidRPr="004F28C4" w:rsidRDefault="00221532" w:rsidP="00221532">
            <w:pPr>
              <w:spacing w:line="360" w:lineRule="auto"/>
            </w:pPr>
            <w:r w:rsidRPr="004F28C4">
              <w:t>Người dùng</w:t>
            </w:r>
          </w:p>
        </w:tc>
      </w:tr>
      <w:tr w:rsidR="00221532" w:rsidRPr="004F28C4" w14:paraId="4E27E1F9" w14:textId="77777777" w:rsidTr="00221532">
        <w:tc>
          <w:tcPr>
            <w:tcW w:w="3001" w:type="dxa"/>
            <w:vAlign w:val="top"/>
          </w:tcPr>
          <w:p w14:paraId="6C9A891C" w14:textId="77777777" w:rsidR="00221532" w:rsidRPr="004F28C4" w:rsidRDefault="00221532" w:rsidP="00221532">
            <w:pPr>
              <w:spacing w:line="360" w:lineRule="auto"/>
            </w:pPr>
            <w:r w:rsidRPr="004F28C4">
              <w:t>Đăng tin ngắn</w:t>
            </w:r>
          </w:p>
        </w:tc>
        <w:tc>
          <w:tcPr>
            <w:tcW w:w="3001" w:type="dxa"/>
            <w:vAlign w:val="top"/>
          </w:tcPr>
          <w:p w14:paraId="7F8AF2BA" w14:textId="77777777" w:rsidR="00221532" w:rsidRPr="004F28C4" w:rsidRDefault="00221532" w:rsidP="00221532">
            <w:pPr>
              <w:spacing w:line="360" w:lineRule="auto"/>
            </w:pPr>
            <w:r w:rsidRPr="004F28C4">
              <w:t>Người dùng tải lên các nội dung hình ảnh hoặc video ngắn để chia sẻ các khoảnh khắc tạm thời trong ngày.</w:t>
            </w:r>
          </w:p>
        </w:tc>
        <w:tc>
          <w:tcPr>
            <w:tcW w:w="3002" w:type="dxa"/>
            <w:vAlign w:val="top"/>
          </w:tcPr>
          <w:p w14:paraId="108EB7A5" w14:textId="77777777" w:rsidR="00221532" w:rsidRPr="004F28C4" w:rsidRDefault="00221532" w:rsidP="00221532">
            <w:pPr>
              <w:spacing w:line="360" w:lineRule="auto"/>
            </w:pPr>
            <w:r w:rsidRPr="004F28C4">
              <w:t>Người dùng</w:t>
            </w:r>
          </w:p>
        </w:tc>
      </w:tr>
      <w:tr w:rsidR="00221532" w:rsidRPr="004F28C4" w14:paraId="0E46A132" w14:textId="77777777" w:rsidTr="00221532">
        <w:tc>
          <w:tcPr>
            <w:tcW w:w="3001" w:type="dxa"/>
            <w:vAlign w:val="top"/>
          </w:tcPr>
          <w:p w14:paraId="6B14EDAA" w14:textId="77777777" w:rsidR="00221532" w:rsidRPr="004F28C4" w:rsidRDefault="00221532" w:rsidP="00221532">
            <w:pPr>
              <w:spacing w:line="360" w:lineRule="auto"/>
            </w:pPr>
            <w:r w:rsidRPr="004F28C4">
              <w:t>Xem tin ngắn</w:t>
            </w:r>
          </w:p>
        </w:tc>
        <w:tc>
          <w:tcPr>
            <w:tcW w:w="3001" w:type="dxa"/>
            <w:vAlign w:val="top"/>
          </w:tcPr>
          <w:p w14:paraId="1CEE754A" w14:textId="77777777" w:rsidR="00221532" w:rsidRPr="004F28C4" w:rsidRDefault="00221532" w:rsidP="00221532">
            <w:pPr>
              <w:spacing w:line="360" w:lineRule="auto"/>
            </w:pPr>
            <w:r w:rsidRPr="004F28C4">
              <w:t>Người dùng nhấn chọn vào biểu tượng đại diện của tài khoản khác trên dòng thời gian để theo dõi nội dung.</w:t>
            </w:r>
          </w:p>
        </w:tc>
        <w:tc>
          <w:tcPr>
            <w:tcW w:w="3002" w:type="dxa"/>
            <w:vAlign w:val="top"/>
          </w:tcPr>
          <w:p w14:paraId="03166C55" w14:textId="77777777" w:rsidR="00221532" w:rsidRPr="004F28C4" w:rsidRDefault="00221532" w:rsidP="00221532">
            <w:pPr>
              <w:spacing w:line="360" w:lineRule="auto"/>
            </w:pPr>
            <w:r w:rsidRPr="004F28C4">
              <w:t>Người dùng</w:t>
            </w:r>
          </w:p>
        </w:tc>
      </w:tr>
      <w:tr w:rsidR="00221532" w:rsidRPr="004F28C4" w14:paraId="5B134471" w14:textId="77777777" w:rsidTr="00221532">
        <w:tc>
          <w:tcPr>
            <w:tcW w:w="3001" w:type="dxa"/>
            <w:vAlign w:val="top"/>
          </w:tcPr>
          <w:p w14:paraId="46A2A401" w14:textId="77777777" w:rsidR="00221532" w:rsidRPr="004F28C4" w:rsidRDefault="00221532" w:rsidP="00221532">
            <w:pPr>
              <w:spacing w:line="360" w:lineRule="auto"/>
            </w:pPr>
            <w:r w:rsidRPr="004F28C4">
              <w:t>Khởi tạo hội thoại</w:t>
            </w:r>
          </w:p>
        </w:tc>
        <w:tc>
          <w:tcPr>
            <w:tcW w:w="3001" w:type="dxa"/>
            <w:vAlign w:val="top"/>
          </w:tcPr>
          <w:p w14:paraId="687A849D" w14:textId="77777777" w:rsidR="00221532" w:rsidRPr="004F28C4" w:rsidRDefault="00221532" w:rsidP="00221532">
            <w:pPr>
              <w:spacing w:line="360" w:lineRule="auto"/>
            </w:pPr>
            <w:r w:rsidRPr="004F28C4">
              <w:t>Người dùng lựa chọn các tài khoản bạn bè để thiết lập không gian trò chuyện riêng tư dạng đơn lẻ hoặc dạng nhóm.</w:t>
            </w:r>
          </w:p>
        </w:tc>
        <w:tc>
          <w:tcPr>
            <w:tcW w:w="3002" w:type="dxa"/>
            <w:vAlign w:val="top"/>
          </w:tcPr>
          <w:p w14:paraId="3F3E7B76" w14:textId="77777777" w:rsidR="00221532" w:rsidRPr="004F28C4" w:rsidRDefault="00221532" w:rsidP="00221532">
            <w:pPr>
              <w:spacing w:line="360" w:lineRule="auto"/>
            </w:pPr>
            <w:r w:rsidRPr="004F28C4">
              <w:t>Người dùng</w:t>
            </w:r>
          </w:p>
        </w:tc>
      </w:tr>
      <w:tr w:rsidR="00221532" w:rsidRPr="004F28C4" w14:paraId="665DA132" w14:textId="77777777" w:rsidTr="00221532">
        <w:tc>
          <w:tcPr>
            <w:tcW w:w="3001" w:type="dxa"/>
            <w:vAlign w:val="top"/>
          </w:tcPr>
          <w:p w14:paraId="0D359672" w14:textId="77777777" w:rsidR="00221532" w:rsidRPr="004F28C4" w:rsidRDefault="00221532" w:rsidP="00221532">
            <w:pPr>
              <w:spacing w:line="360" w:lineRule="auto"/>
            </w:pPr>
            <w:r w:rsidRPr="004F28C4">
              <w:t>Gửi tin nhắn</w:t>
            </w:r>
          </w:p>
        </w:tc>
        <w:tc>
          <w:tcPr>
            <w:tcW w:w="3001" w:type="dxa"/>
            <w:vAlign w:val="top"/>
          </w:tcPr>
          <w:p w14:paraId="5BD93C66" w14:textId="77777777" w:rsidR="00221532" w:rsidRPr="004F28C4" w:rsidRDefault="00221532" w:rsidP="00221532">
            <w:pPr>
              <w:spacing w:line="360" w:lineRule="auto"/>
            </w:pPr>
            <w:r w:rsidRPr="004F28C4">
              <w:t xml:space="preserve">Người dùng nhập nội dung văn bản hoặc đính kèm các tệp đa phương tiện để trao đổi thông tin trong phòng </w:t>
            </w:r>
            <w:r w:rsidRPr="004F28C4">
              <w:lastRenderedPageBreak/>
              <w:t>chat.</w:t>
            </w:r>
          </w:p>
        </w:tc>
        <w:tc>
          <w:tcPr>
            <w:tcW w:w="3002" w:type="dxa"/>
            <w:vAlign w:val="top"/>
          </w:tcPr>
          <w:p w14:paraId="37EEFC9B" w14:textId="77777777" w:rsidR="00221532" w:rsidRPr="004F28C4" w:rsidRDefault="00221532" w:rsidP="00221532">
            <w:pPr>
              <w:spacing w:line="360" w:lineRule="auto"/>
              <w:rPr>
                <w:lang w:val="vi-VN"/>
              </w:rPr>
            </w:pPr>
            <w:r w:rsidRPr="004F28C4">
              <w:lastRenderedPageBreak/>
              <w:t>Người</w:t>
            </w:r>
            <w:r w:rsidRPr="004F28C4">
              <w:rPr>
                <w:lang w:val="vi-VN"/>
              </w:rPr>
              <w:t xml:space="preserve"> dùng</w:t>
            </w:r>
          </w:p>
        </w:tc>
      </w:tr>
      <w:tr w:rsidR="00221532" w:rsidRPr="004F28C4" w14:paraId="62BF1EE3" w14:textId="77777777" w:rsidTr="00221532">
        <w:tc>
          <w:tcPr>
            <w:tcW w:w="3001" w:type="dxa"/>
            <w:vAlign w:val="top"/>
          </w:tcPr>
          <w:p w14:paraId="30FDE1AB" w14:textId="77777777" w:rsidR="00221532" w:rsidRPr="004F28C4" w:rsidRDefault="00221532" w:rsidP="00221532">
            <w:pPr>
              <w:spacing w:line="360" w:lineRule="auto"/>
            </w:pPr>
            <w:r w:rsidRPr="004F28C4">
              <w:lastRenderedPageBreak/>
              <w:t>Ghi vết người xem</w:t>
            </w:r>
          </w:p>
        </w:tc>
        <w:tc>
          <w:tcPr>
            <w:tcW w:w="3001" w:type="dxa"/>
            <w:vAlign w:val="top"/>
          </w:tcPr>
          <w:p w14:paraId="16C7232F" w14:textId="77777777" w:rsidR="00221532" w:rsidRPr="004F28C4" w:rsidRDefault="00221532" w:rsidP="00221532">
            <w:pPr>
              <w:spacing w:line="360" w:lineRule="auto"/>
            </w:pPr>
            <w:r w:rsidRPr="004F28C4">
              <w:t>Hệ thống thực hiện tự động lưu lại thông tin các tài khoản đã bấm vào theo dõi nội dung tin ngắn.</w:t>
            </w:r>
          </w:p>
        </w:tc>
        <w:tc>
          <w:tcPr>
            <w:tcW w:w="3002" w:type="dxa"/>
            <w:vAlign w:val="top"/>
          </w:tcPr>
          <w:p w14:paraId="709D6F2E" w14:textId="77777777" w:rsidR="00221532" w:rsidRPr="004F28C4" w:rsidRDefault="00221532" w:rsidP="00221532">
            <w:pPr>
              <w:spacing w:line="360" w:lineRule="auto"/>
            </w:pPr>
            <w:r w:rsidRPr="004F28C4">
              <w:t>Hệ thống</w:t>
            </w:r>
          </w:p>
        </w:tc>
      </w:tr>
      <w:tr w:rsidR="00221532" w:rsidRPr="004F28C4" w14:paraId="6DA36DC4" w14:textId="77777777" w:rsidTr="00221532">
        <w:tc>
          <w:tcPr>
            <w:tcW w:w="3001" w:type="dxa"/>
            <w:vAlign w:val="top"/>
          </w:tcPr>
          <w:p w14:paraId="5910C8F3" w14:textId="77777777" w:rsidR="00221532" w:rsidRPr="004F28C4" w:rsidRDefault="00221532" w:rsidP="00221532">
            <w:pPr>
              <w:spacing w:line="360" w:lineRule="auto"/>
            </w:pPr>
            <w:r w:rsidRPr="004F28C4">
              <w:t>Thiết lập thành viên</w:t>
            </w:r>
          </w:p>
        </w:tc>
        <w:tc>
          <w:tcPr>
            <w:tcW w:w="3001" w:type="dxa"/>
            <w:vAlign w:val="top"/>
          </w:tcPr>
          <w:p w14:paraId="73F9EDFD" w14:textId="77777777" w:rsidR="00221532" w:rsidRPr="004F28C4" w:rsidRDefault="00221532" w:rsidP="00221532">
            <w:pPr>
              <w:spacing w:line="360" w:lineRule="auto"/>
            </w:pPr>
            <w:r w:rsidRPr="004F28C4">
              <w:t>Hệ thống tự động kiểm tra tính hợp lệ và đưa các tài khoản được chọn vào danh sách tham gia cuộc trò chuyện.</w:t>
            </w:r>
          </w:p>
        </w:tc>
        <w:tc>
          <w:tcPr>
            <w:tcW w:w="3002" w:type="dxa"/>
            <w:vAlign w:val="top"/>
          </w:tcPr>
          <w:p w14:paraId="562BE956" w14:textId="77777777" w:rsidR="00221532" w:rsidRPr="004F28C4" w:rsidRDefault="00221532" w:rsidP="00221532">
            <w:pPr>
              <w:spacing w:line="360" w:lineRule="auto"/>
              <w:rPr>
                <w:lang w:val="vi-VN"/>
              </w:rPr>
            </w:pPr>
            <w:r w:rsidRPr="004F28C4">
              <w:t>Hệ</w:t>
            </w:r>
            <w:r w:rsidRPr="004F28C4">
              <w:rPr>
                <w:lang w:val="vi-VN"/>
              </w:rPr>
              <w:t xml:space="preserve"> thống</w:t>
            </w:r>
          </w:p>
        </w:tc>
      </w:tr>
      <w:tr w:rsidR="00221532" w:rsidRPr="004F28C4" w14:paraId="0ADDE631" w14:textId="77777777" w:rsidTr="00221532">
        <w:tc>
          <w:tcPr>
            <w:tcW w:w="3001" w:type="dxa"/>
            <w:vAlign w:val="top"/>
          </w:tcPr>
          <w:p w14:paraId="31B6FD21" w14:textId="77777777" w:rsidR="00221532" w:rsidRPr="004F28C4" w:rsidRDefault="00221532" w:rsidP="00221532">
            <w:pPr>
              <w:spacing w:line="360" w:lineRule="auto"/>
            </w:pPr>
            <w:r w:rsidRPr="004F28C4">
              <w:t>Lưu trữ tin nổi bật</w:t>
            </w:r>
          </w:p>
        </w:tc>
        <w:tc>
          <w:tcPr>
            <w:tcW w:w="3001" w:type="dxa"/>
            <w:vAlign w:val="top"/>
          </w:tcPr>
          <w:p w14:paraId="54199774" w14:textId="77777777" w:rsidR="00221532" w:rsidRPr="004F28C4" w:rsidRDefault="00221532" w:rsidP="00221532">
            <w:pPr>
              <w:spacing w:line="360" w:lineRule="auto"/>
            </w:pPr>
            <w:r w:rsidRPr="004F28C4">
              <w:t>Người dùng đưa tin ngắn vào bộ sưu tập nổi bật để hiển thị vĩnh viễn trên trang hồ sơ cá nhân (is_archived = true).</w:t>
            </w:r>
          </w:p>
        </w:tc>
        <w:tc>
          <w:tcPr>
            <w:tcW w:w="3002" w:type="dxa"/>
            <w:vAlign w:val="top"/>
          </w:tcPr>
          <w:p w14:paraId="74D42D61" w14:textId="77777777" w:rsidR="00221532" w:rsidRPr="004F28C4" w:rsidRDefault="00221532" w:rsidP="00221532">
            <w:pPr>
              <w:spacing w:line="360" w:lineRule="auto"/>
              <w:rPr>
                <w:lang w:val="vi-VN"/>
              </w:rPr>
            </w:pPr>
            <w:r w:rsidRPr="004F28C4">
              <w:t>Người dùng</w:t>
            </w:r>
          </w:p>
        </w:tc>
      </w:tr>
    </w:tbl>
    <w:p w14:paraId="7DD49454" w14:textId="77777777" w:rsidR="00221532" w:rsidRPr="004F28C4" w:rsidRDefault="00221532" w:rsidP="00003D16">
      <w:pPr>
        <w:spacing w:line="360" w:lineRule="auto"/>
        <w:ind w:left="358" w:hangingChars="149" w:hanging="358"/>
        <w:jc w:val="center"/>
        <w:rPr>
          <w:lang w:val="vi-VN"/>
        </w:rPr>
      </w:pPr>
      <w:r w:rsidRPr="004F28C4">
        <w:rPr>
          <w:lang w:val="vi-VN"/>
        </w:rPr>
        <w:t>Bảng Mô tả UseCase kết nối và truyền thông</w:t>
      </w:r>
    </w:p>
    <w:p w14:paraId="5F4B5300" w14:textId="77777777" w:rsidR="00221532" w:rsidRPr="004F28C4" w:rsidRDefault="00221532" w:rsidP="001A6549">
      <w:pPr>
        <w:pStyle w:val="ListParagraph"/>
        <w:numPr>
          <w:ilvl w:val="1"/>
          <w:numId w:val="8"/>
        </w:numPr>
        <w:spacing w:line="360" w:lineRule="auto"/>
        <w:ind w:left="358" w:hangingChars="149" w:hanging="358"/>
        <w:jc w:val="both"/>
      </w:pPr>
      <w:r w:rsidRPr="004F28C4">
        <w:t>Quan</w:t>
      </w:r>
      <w:r w:rsidRPr="004F28C4">
        <w:rPr>
          <w:lang w:val="vi-VN"/>
        </w:rPr>
        <w:t xml:space="preserve"> hệ giữa các UseCase</w:t>
      </w:r>
    </w:p>
    <w:p w14:paraId="67BC03D6" w14:textId="77777777" w:rsidR="00221532" w:rsidRPr="004F28C4" w:rsidRDefault="00221532" w:rsidP="00296F4F">
      <w:pPr>
        <w:pStyle w:val="NormalWeb"/>
        <w:numPr>
          <w:ilvl w:val="0"/>
          <w:numId w:val="85"/>
        </w:numPr>
        <w:spacing w:beforeAutospacing="0" w:afterAutospacing="0" w:line="360" w:lineRule="auto"/>
        <w:ind w:left="358" w:hangingChars="149" w:hanging="358"/>
        <w:jc w:val="both"/>
      </w:pPr>
      <w:r w:rsidRPr="004F28C4">
        <w:rPr>
          <w:bCs/>
        </w:rPr>
        <w:t xml:space="preserve">Xử lý yêu cầu theo dõi </w:t>
      </w:r>
      <w:r w:rsidRPr="004F28C4">
        <w:rPr>
          <w:rFonts w:ascii="Cambria Math" w:hAnsi="Cambria Math" w:cs="Cambria Math"/>
        </w:rPr>
        <w:t>⟶</w:t>
      </w:r>
      <w:r w:rsidRPr="004F28C4">
        <w:rPr>
          <w:bCs/>
        </w:rPr>
        <w:t xml:space="preserve"> «extend» </w:t>
      </w:r>
      <w:r w:rsidRPr="004F28C4">
        <w:rPr>
          <w:rFonts w:ascii="Cambria Math" w:hAnsi="Cambria Math" w:cs="Cambria Math"/>
        </w:rPr>
        <w:t>⟶</w:t>
      </w:r>
      <w:r w:rsidRPr="004F28C4">
        <w:rPr>
          <w:bCs/>
        </w:rPr>
        <w:t xml:space="preserve"> Gửi yêu cầu theo dõi — điều kiện mở rộng: tài khoản đích được cấu hình ở chế độ riêng tư (is_private = true).</w:t>
      </w:r>
    </w:p>
    <w:p w14:paraId="32EC049B" w14:textId="77777777" w:rsidR="00221532" w:rsidRPr="004F28C4" w:rsidRDefault="00221532" w:rsidP="001A6549">
      <w:pPr>
        <w:pStyle w:val="NormalWeb"/>
        <w:numPr>
          <w:ilvl w:val="0"/>
          <w:numId w:val="90"/>
        </w:numPr>
        <w:spacing w:beforeAutospacing="0" w:afterAutospacing="0" w:line="360" w:lineRule="auto"/>
        <w:jc w:val="both"/>
      </w:pPr>
      <w:r w:rsidRPr="004F28C4">
        <w:t>Luồng nghiệp vụ này mở rộng khi tài khoản đích được thiết lập ở chế độ riêng tư. Thay vì hệ thống tự động thiết lập liên kết ngay lập tức, luồng sự kiện sẽ được mở rộng sang trạng thái chờ duyệt để đối phương thực hiện xem xét phê duyệt hoặc từ chối.</w:t>
      </w:r>
    </w:p>
    <w:p w14:paraId="23797C50" w14:textId="77777777" w:rsidR="00221532" w:rsidRPr="004F28C4" w:rsidRDefault="00221532" w:rsidP="00296F4F">
      <w:pPr>
        <w:pStyle w:val="NormalWeb"/>
        <w:numPr>
          <w:ilvl w:val="0"/>
          <w:numId w:val="85"/>
        </w:numPr>
        <w:spacing w:beforeAutospacing="0" w:afterAutospacing="0" w:line="360" w:lineRule="auto"/>
        <w:ind w:left="358" w:hangingChars="149" w:hanging="358"/>
        <w:jc w:val="both"/>
      </w:pPr>
      <w:r w:rsidRPr="004F28C4">
        <w:rPr>
          <w:bCs/>
        </w:rPr>
        <w:t xml:space="preserve">Lưu trữ tin nổi bật </w:t>
      </w:r>
      <w:r w:rsidRPr="004F28C4">
        <w:rPr>
          <w:rFonts w:ascii="Cambria Math" w:hAnsi="Cambria Math" w:cs="Cambria Math"/>
        </w:rPr>
        <w:t>⟶</w:t>
      </w:r>
      <w:r w:rsidRPr="004F28C4">
        <w:rPr>
          <w:bCs/>
        </w:rPr>
        <w:t xml:space="preserve"> «extend» </w:t>
      </w:r>
      <w:r w:rsidRPr="004F28C4">
        <w:rPr>
          <w:rFonts w:ascii="Cambria Math" w:hAnsi="Cambria Math" w:cs="Cambria Math"/>
        </w:rPr>
        <w:t>⟶</w:t>
      </w:r>
      <w:r w:rsidRPr="004F28C4">
        <w:rPr>
          <w:bCs/>
        </w:rPr>
        <w:t xml:space="preserve"> Đăng tin ngắn — điều kiện mở rộng: người dùng chọn đưa tin ngắn vào bộ sưu tập nổi bật.</w:t>
      </w:r>
    </w:p>
    <w:p w14:paraId="06A2BFEA" w14:textId="77777777" w:rsidR="00221532" w:rsidRPr="004F28C4" w:rsidRDefault="00221532" w:rsidP="001A6549">
      <w:pPr>
        <w:pStyle w:val="NormalWeb"/>
        <w:numPr>
          <w:ilvl w:val="0"/>
          <w:numId w:val="89"/>
        </w:numPr>
        <w:spacing w:beforeAutospacing="0" w:afterAutospacing="0" w:line="360" w:lineRule="auto"/>
        <w:jc w:val="both"/>
      </w:pPr>
      <w:r w:rsidRPr="004F28C4">
        <w:t>Sau khi người dùng xuất bản một khoảnh khắc công khai biến mất sau một ngày, họ có thể sử dụng tính năng mở rộng này để đưa nội dung vào bộ sưu tập đặc biệt nhằm giữ hiển thị vĩnh viễn trên trang hồ sơ cá nhân.</w:t>
      </w:r>
    </w:p>
    <w:p w14:paraId="2CA925FD" w14:textId="77777777" w:rsidR="00221532" w:rsidRPr="004F28C4" w:rsidRDefault="00221532" w:rsidP="00296F4F">
      <w:pPr>
        <w:pStyle w:val="NormalWeb"/>
        <w:numPr>
          <w:ilvl w:val="0"/>
          <w:numId w:val="85"/>
        </w:numPr>
        <w:spacing w:beforeAutospacing="0" w:afterAutospacing="0" w:line="360" w:lineRule="auto"/>
        <w:ind w:left="358" w:hangingChars="149" w:hanging="358"/>
        <w:jc w:val="both"/>
      </w:pPr>
      <w:r w:rsidRPr="004F28C4">
        <w:rPr>
          <w:bCs/>
        </w:rPr>
        <w:t xml:space="preserve">Xem tin ngắn </w:t>
      </w:r>
      <w:r w:rsidRPr="004F28C4">
        <w:rPr>
          <w:rFonts w:ascii="Cambria Math" w:hAnsi="Cambria Math" w:cs="Cambria Math"/>
          <w:bCs/>
        </w:rPr>
        <w:t>⟶</w:t>
      </w:r>
      <w:r w:rsidRPr="004F28C4">
        <w:rPr>
          <w:bCs/>
        </w:rPr>
        <w:t xml:space="preserve"> (includes) </w:t>
      </w:r>
      <w:r w:rsidRPr="004F28C4">
        <w:rPr>
          <w:rFonts w:ascii="Cambria Math" w:hAnsi="Cambria Math" w:cs="Cambria Math"/>
          <w:bCs/>
        </w:rPr>
        <w:t>⟶</w:t>
      </w:r>
      <w:r w:rsidRPr="004F28C4">
        <w:rPr>
          <w:bCs/>
        </w:rPr>
        <w:t xml:space="preserve"> Ghi vết người xem</w:t>
      </w:r>
    </w:p>
    <w:p w14:paraId="7023144D" w14:textId="77777777" w:rsidR="00221532" w:rsidRPr="004F28C4" w:rsidRDefault="00221532" w:rsidP="001A6549">
      <w:pPr>
        <w:pStyle w:val="NormalWeb"/>
        <w:numPr>
          <w:ilvl w:val="0"/>
          <w:numId w:val="88"/>
        </w:numPr>
        <w:spacing w:beforeAutospacing="0" w:afterAutospacing="0" w:line="360" w:lineRule="auto"/>
        <w:jc w:val="both"/>
      </w:pPr>
      <w:r w:rsidRPr="004F28C4">
        <w:t>Đây là ràng buộc logic bắt buộc của hệ thống. Mỗi khi hành động xem tin ngắn của một tài khoản được kích hoạt, hệ thống bắt buộc phải đồng thời thực hiện tiến trình lưu trữ thông tin định danh và thời gian truy cập để phục vụ cho việc thống kê.</w:t>
      </w:r>
    </w:p>
    <w:p w14:paraId="0CCED36C" w14:textId="77777777" w:rsidR="00221532" w:rsidRPr="004F28C4" w:rsidRDefault="00221532" w:rsidP="00296F4F">
      <w:pPr>
        <w:pStyle w:val="NormalWeb"/>
        <w:numPr>
          <w:ilvl w:val="0"/>
          <w:numId w:val="85"/>
        </w:numPr>
        <w:spacing w:beforeAutospacing="0" w:afterAutospacing="0" w:line="360" w:lineRule="auto"/>
        <w:ind w:left="358" w:hangingChars="149" w:hanging="358"/>
        <w:jc w:val="both"/>
      </w:pPr>
      <w:r w:rsidRPr="004F28C4">
        <w:rPr>
          <w:bCs/>
        </w:rPr>
        <w:t xml:space="preserve">Khởi tạo hội thoại </w:t>
      </w:r>
      <w:r w:rsidRPr="004F28C4">
        <w:rPr>
          <w:rFonts w:ascii="Cambria Math" w:hAnsi="Cambria Math" w:cs="Cambria Math"/>
          <w:bCs/>
        </w:rPr>
        <w:t>⟶</w:t>
      </w:r>
      <w:r w:rsidRPr="004F28C4">
        <w:rPr>
          <w:bCs/>
        </w:rPr>
        <w:t xml:space="preserve"> (includes) </w:t>
      </w:r>
      <w:r w:rsidRPr="004F28C4">
        <w:rPr>
          <w:rFonts w:ascii="Cambria Math" w:hAnsi="Cambria Math" w:cs="Cambria Math"/>
          <w:bCs/>
        </w:rPr>
        <w:t>⟶</w:t>
      </w:r>
      <w:r w:rsidRPr="004F28C4">
        <w:rPr>
          <w:bCs/>
        </w:rPr>
        <w:t xml:space="preserve"> Thiết lập thành viên</w:t>
      </w:r>
    </w:p>
    <w:p w14:paraId="75919D0A" w14:textId="77777777" w:rsidR="00221532" w:rsidRPr="004F28C4" w:rsidRDefault="00221532" w:rsidP="001A6549">
      <w:pPr>
        <w:pStyle w:val="NormalWeb"/>
        <w:numPr>
          <w:ilvl w:val="0"/>
          <w:numId w:val="91"/>
        </w:numPr>
        <w:spacing w:beforeAutospacing="0" w:afterAutospacing="0" w:line="360" w:lineRule="auto"/>
        <w:jc w:val="both"/>
      </w:pPr>
      <w:r w:rsidRPr="004F28C4">
        <w:lastRenderedPageBreak/>
        <w:t>Quy trình bắt buộc khi thiết lập không gian trò chuyện mới. Hệ thống cần tự động quét, kiểm tra tính hợp lệ và thêm các tài khoản được lựa chọn vào danh sách tham gia cuộc hội thoại đơn lẻ hoặc cuộc hội thoại nhóm.</w:t>
      </w:r>
    </w:p>
    <w:p w14:paraId="6E427B6C" w14:textId="77777777" w:rsidR="00221532" w:rsidRPr="004F28C4" w:rsidRDefault="00221532" w:rsidP="00296F4F">
      <w:pPr>
        <w:pStyle w:val="NormalWeb"/>
        <w:numPr>
          <w:ilvl w:val="0"/>
          <w:numId w:val="85"/>
        </w:numPr>
        <w:spacing w:beforeAutospacing="0" w:afterAutospacing="0" w:line="360" w:lineRule="auto"/>
        <w:ind w:left="358" w:hangingChars="149" w:hanging="358"/>
        <w:jc w:val="both"/>
      </w:pPr>
      <w:r w:rsidRPr="004F28C4">
        <w:rPr>
          <w:bCs/>
        </w:rPr>
        <w:t>Gửi tin nhắn là ca sử dụng độc lập</w:t>
      </w:r>
    </w:p>
    <w:p w14:paraId="0785C291" w14:textId="77777777" w:rsidR="00221532" w:rsidRPr="004F28C4" w:rsidRDefault="00221532" w:rsidP="001A6549">
      <w:pPr>
        <w:pStyle w:val="NormalWeb"/>
        <w:numPr>
          <w:ilvl w:val="0"/>
          <w:numId w:val="92"/>
        </w:numPr>
        <w:spacing w:beforeAutospacing="0" w:afterAutospacing="0" w:line="360" w:lineRule="auto"/>
        <w:jc w:val="both"/>
      </w:pPr>
      <w:r w:rsidRPr="004F28C4">
        <w:t>Chức năng này hoạt động độc lập và được gọi liên tục bên trong giao diện trò chuyện sau khi không gian hội thoại đã được thiết lập thành công giữa các tài khoản thành viên.</w:t>
      </w:r>
    </w:p>
    <w:p w14:paraId="3185F08B" w14:textId="77777777" w:rsidR="00221532" w:rsidRPr="004F28C4" w:rsidRDefault="00221532" w:rsidP="00296F4F">
      <w:pPr>
        <w:pStyle w:val="NormalWeb"/>
        <w:numPr>
          <w:ilvl w:val="0"/>
          <w:numId w:val="85"/>
        </w:numPr>
        <w:spacing w:beforeAutospacing="0" w:afterAutospacing="0" w:line="360" w:lineRule="auto"/>
        <w:ind w:left="358" w:hangingChars="149" w:hanging="358"/>
        <w:jc w:val="both"/>
      </w:pPr>
      <w:r w:rsidRPr="004F28C4">
        <w:rPr>
          <w:bCs/>
        </w:rPr>
        <w:t>Kết nối hệ thống:</w:t>
      </w:r>
    </w:p>
    <w:p w14:paraId="7A69E35A" w14:textId="77777777" w:rsidR="00221532" w:rsidRPr="004F28C4" w:rsidRDefault="00221532" w:rsidP="001A6549">
      <w:pPr>
        <w:pStyle w:val="NormalWeb"/>
        <w:numPr>
          <w:ilvl w:val="0"/>
          <w:numId w:val="93"/>
        </w:numPr>
        <w:spacing w:beforeAutospacing="0" w:afterAutospacing="0" w:line="360" w:lineRule="auto"/>
        <w:jc w:val="both"/>
      </w:pPr>
      <w:r w:rsidRPr="004F28C4">
        <w:t xml:space="preserve">Gửi yêu cầu theo dõi &amp; Xử lý yêu cầu theo dõi </w:t>
      </w:r>
      <w:r w:rsidRPr="004F28C4">
        <w:rPr>
          <w:rFonts w:ascii="Cambria Math" w:hAnsi="Cambria Math" w:cs="Cambria Math"/>
        </w:rPr>
        <w:t>⟶</w:t>
      </w:r>
      <w:r w:rsidRPr="004F28C4">
        <w:t xml:space="preserve"> Khối xử lý logic cấu hình mối quan hệ tài khoản dựa trên thực thể liên quan.</w:t>
      </w:r>
    </w:p>
    <w:p w14:paraId="4B43F240" w14:textId="77777777" w:rsidR="00221532" w:rsidRPr="004F28C4" w:rsidRDefault="00221532" w:rsidP="001A6549">
      <w:pPr>
        <w:pStyle w:val="NormalWeb"/>
        <w:numPr>
          <w:ilvl w:val="0"/>
          <w:numId w:val="93"/>
        </w:numPr>
        <w:spacing w:beforeAutospacing="0" w:afterAutospacing="0" w:line="360" w:lineRule="auto"/>
        <w:jc w:val="both"/>
      </w:pPr>
      <w:r w:rsidRPr="004F28C4">
        <w:t xml:space="preserve">Đăng tin ngắn &amp; Xem tin ngắn </w:t>
      </w:r>
      <w:r w:rsidRPr="004F28C4">
        <w:rPr>
          <w:rFonts w:ascii="Cambria Math" w:hAnsi="Cambria Math" w:cs="Cambria Math"/>
        </w:rPr>
        <w:t>⟶</w:t>
      </w:r>
      <w:r w:rsidRPr="004F28C4">
        <w:t xml:space="preserve"> Module phân phối nội dung tạm thời và bộ đếm lưu vết lượt truy cập.</w:t>
      </w:r>
    </w:p>
    <w:p w14:paraId="08B15326" w14:textId="77777777" w:rsidR="00221532" w:rsidRPr="004F28C4" w:rsidRDefault="00221532" w:rsidP="001A6549">
      <w:pPr>
        <w:pStyle w:val="NormalWeb"/>
        <w:numPr>
          <w:ilvl w:val="0"/>
          <w:numId w:val="93"/>
        </w:numPr>
        <w:spacing w:beforeAutospacing="0" w:afterAutospacing="0" w:line="360" w:lineRule="auto"/>
        <w:jc w:val="both"/>
        <w:rPr>
          <w:sz w:val="22"/>
          <w:szCs w:val="22"/>
        </w:rPr>
      </w:pPr>
      <w:r w:rsidRPr="004F28C4">
        <w:t xml:space="preserve">Khởi tạo hội thoại &amp; Gửi tin nhắn </w:t>
      </w:r>
      <w:r w:rsidRPr="004F28C4">
        <w:rPr>
          <w:rFonts w:ascii="Cambria Math" w:hAnsi="Cambria Math" w:cs="Cambria Math"/>
        </w:rPr>
        <w:t>⟶</w:t>
      </w:r>
      <w:r w:rsidRPr="004F28C4">
        <w:t xml:space="preserve"> Module truyền thông điệp thời gian thực dựa trên kết nối liên tục để luân chuyển thông tin.</w:t>
      </w:r>
    </w:p>
    <w:p w14:paraId="15CFA0BD" w14:textId="77777777" w:rsidR="00003D16" w:rsidRPr="004F28C4" w:rsidRDefault="00221532" w:rsidP="001A6549">
      <w:pPr>
        <w:pStyle w:val="ListParagraph"/>
        <w:numPr>
          <w:ilvl w:val="1"/>
          <w:numId w:val="8"/>
        </w:numPr>
        <w:spacing w:line="360" w:lineRule="auto"/>
        <w:ind w:left="358" w:hangingChars="149" w:hanging="358"/>
        <w:jc w:val="both"/>
      </w:pPr>
      <w:r w:rsidRPr="004F28C4">
        <w:t xml:space="preserve"> Luồng</w:t>
      </w:r>
      <w:r w:rsidRPr="004F28C4">
        <w:rPr>
          <w:lang w:val="vi-VN"/>
        </w:rPr>
        <w:t xml:space="preserve"> nghiệp vụ tiêu biểu</w:t>
      </w:r>
    </w:p>
    <w:p w14:paraId="59563485" w14:textId="77777777" w:rsidR="00003D16" w:rsidRPr="004F28C4" w:rsidRDefault="00003D16" w:rsidP="001A6549">
      <w:pPr>
        <w:pStyle w:val="ListParagraph"/>
        <w:numPr>
          <w:ilvl w:val="0"/>
          <w:numId w:val="85"/>
        </w:numPr>
        <w:spacing w:line="360" w:lineRule="auto"/>
        <w:jc w:val="both"/>
        <w:rPr>
          <w:lang w:val="vi-VN"/>
        </w:rPr>
      </w:pPr>
      <w:r w:rsidRPr="004F28C4">
        <w:t>Luồng nghiệp vụ Giao tiếp nhắn tin thời gian thực</w:t>
      </w:r>
    </w:p>
    <w:p w14:paraId="5B29C58E" w14:textId="77777777" w:rsidR="00003D16" w:rsidRPr="004F28C4" w:rsidRDefault="00003D16" w:rsidP="001A6549">
      <w:pPr>
        <w:pStyle w:val="ListParagraph"/>
        <w:numPr>
          <w:ilvl w:val="0"/>
          <w:numId w:val="94"/>
        </w:numPr>
        <w:spacing w:line="360" w:lineRule="auto"/>
        <w:jc w:val="both"/>
      </w:pPr>
      <w:r w:rsidRPr="004F28C4">
        <w:rPr>
          <w:bCs/>
        </w:rPr>
        <w:t>Bước 1:</w:t>
      </w:r>
      <w:r w:rsidRPr="004F28C4">
        <w:t xml:space="preserve"> Người dùng truy cập vào giao diện hộp thư đến và chọn tính năng tạo cuộc hội thoại.</w:t>
      </w:r>
    </w:p>
    <w:p w14:paraId="6C8CC05C" w14:textId="77777777" w:rsidR="00003D16" w:rsidRPr="004F28C4" w:rsidRDefault="00003D16" w:rsidP="001A6549">
      <w:pPr>
        <w:pStyle w:val="ListParagraph"/>
        <w:numPr>
          <w:ilvl w:val="0"/>
          <w:numId w:val="94"/>
        </w:numPr>
        <w:spacing w:line="360" w:lineRule="auto"/>
        <w:jc w:val="both"/>
      </w:pPr>
      <w:r w:rsidRPr="004F28C4">
        <w:rPr>
          <w:bCs/>
        </w:rPr>
        <w:t>Bước 2:</w:t>
      </w:r>
      <w:r w:rsidRPr="004F28C4">
        <w:t xml:space="preserve"> Người dùng thực hiện tìm kiếm và tích chọn danh sách bạn bè muốn đưa vào cuộc trò chuyện rồi nhấn xác nhận.</w:t>
      </w:r>
    </w:p>
    <w:p w14:paraId="6EBC7936" w14:textId="77777777" w:rsidR="00003D16" w:rsidRPr="004F28C4" w:rsidRDefault="00003D16" w:rsidP="001A6549">
      <w:pPr>
        <w:pStyle w:val="ListParagraph"/>
        <w:numPr>
          <w:ilvl w:val="0"/>
          <w:numId w:val="94"/>
        </w:numPr>
        <w:spacing w:line="360" w:lineRule="auto"/>
        <w:jc w:val="both"/>
      </w:pPr>
      <w:r w:rsidRPr="004F28C4">
        <w:rPr>
          <w:bCs/>
        </w:rPr>
        <w:t>Bước 3:</w:t>
      </w:r>
      <w:r w:rsidRPr="004F28C4">
        <w:t xml:space="preserve"> Hệ thống tự động kiểm tra tính hợp lệ của các tài khoản được chọn, thiết lập không gian trò chuyện mới dưới dạng đơn lẻ hoặc dạng nhóm và thêm các thành viên vào danh sách tham gia.</w:t>
      </w:r>
    </w:p>
    <w:p w14:paraId="4F830D1E" w14:textId="77777777" w:rsidR="00003D16" w:rsidRPr="004F28C4" w:rsidRDefault="00003D16" w:rsidP="001A6549">
      <w:pPr>
        <w:pStyle w:val="ListParagraph"/>
        <w:numPr>
          <w:ilvl w:val="0"/>
          <w:numId w:val="94"/>
        </w:numPr>
        <w:spacing w:line="360" w:lineRule="auto"/>
        <w:jc w:val="both"/>
      </w:pPr>
      <w:r w:rsidRPr="004F28C4">
        <w:rPr>
          <w:bCs/>
        </w:rPr>
        <w:t>Bước 4:</w:t>
      </w:r>
      <w:r w:rsidRPr="004F28C4">
        <w:t xml:space="preserve"> Tại giao diện trò chuyện, người dùng soạn thảo nội dung chữ viết hoặc đính kèm các tệp đa phương tiện như hình ảnh, video. Hệ thống cũng cho phép nhúng thẻ liên kết từ một bài viết bất kỳ trên bảng tin để chia sẻ.</w:t>
      </w:r>
    </w:p>
    <w:p w14:paraId="719B2584" w14:textId="77777777" w:rsidR="00003D16" w:rsidRPr="004F28C4" w:rsidRDefault="00003D16" w:rsidP="001A6549">
      <w:pPr>
        <w:pStyle w:val="ListParagraph"/>
        <w:numPr>
          <w:ilvl w:val="0"/>
          <w:numId w:val="94"/>
        </w:numPr>
        <w:spacing w:line="360" w:lineRule="auto"/>
        <w:jc w:val="both"/>
      </w:pPr>
      <w:r w:rsidRPr="004F28C4">
        <w:rPr>
          <w:bCs/>
        </w:rPr>
        <w:t>Bước 5:</w:t>
      </w:r>
      <w:r w:rsidRPr="004F28C4">
        <w:t xml:space="preserve"> Người dùng nhấn nút gửi, hệ thống lập tức tiếp nhận thông tin, phân loại định dạng tin nhắn và truyền tải dữ liệu đến màn hình của các thành viên trong phòng chat theo thời gian thực.</w:t>
      </w:r>
    </w:p>
    <w:p w14:paraId="67FB2F30" w14:textId="77777777" w:rsidR="00003D16" w:rsidRPr="004F28C4" w:rsidRDefault="00003D16" w:rsidP="001A6549">
      <w:pPr>
        <w:pStyle w:val="ListParagraph"/>
        <w:numPr>
          <w:ilvl w:val="0"/>
          <w:numId w:val="85"/>
        </w:numPr>
        <w:spacing w:line="360" w:lineRule="auto"/>
        <w:jc w:val="both"/>
        <w:rPr>
          <w:lang w:val="vi-VN"/>
        </w:rPr>
      </w:pPr>
      <w:r w:rsidRPr="004F28C4">
        <w:t>Luồng nghiệp vụ Đăng tải và tương tác Tin ngắn</w:t>
      </w:r>
    </w:p>
    <w:p w14:paraId="2A4E368E" w14:textId="77777777" w:rsidR="00003D16" w:rsidRPr="004F28C4" w:rsidRDefault="00003D16" w:rsidP="001A6549">
      <w:pPr>
        <w:pStyle w:val="ListParagraph"/>
        <w:numPr>
          <w:ilvl w:val="0"/>
          <w:numId w:val="95"/>
        </w:numPr>
        <w:spacing w:line="360" w:lineRule="auto"/>
        <w:jc w:val="both"/>
      </w:pPr>
      <w:r w:rsidRPr="004F28C4">
        <w:rPr>
          <w:bCs/>
        </w:rPr>
        <w:t>Bước 1:</w:t>
      </w:r>
      <w:r w:rsidRPr="004F28C4">
        <w:t xml:space="preserve"> Người dùng chọn biểu tượng đăng tin ngắn tại giao diện trang chủ ứng dụng.</w:t>
      </w:r>
    </w:p>
    <w:p w14:paraId="158FB191" w14:textId="77777777" w:rsidR="00003D16" w:rsidRPr="004F28C4" w:rsidRDefault="00003D16" w:rsidP="001A6549">
      <w:pPr>
        <w:pStyle w:val="ListParagraph"/>
        <w:numPr>
          <w:ilvl w:val="0"/>
          <w:numId w:val="95"/>
        </w:numPr>
        <w:spacing w:line="360" w:lineRule="auto"/>
        <w:jc w:val="both"/>
      </w:pPr>
      <w:r w:rsidRPr="004F28C4">
        <w:rPr>
          <w:bCs/>
        </w:rPr>
        <w:lastRenderedPageBreak/>
        <w:t>Bước 2:</w:t>
      </w:r>
      <w:r w:rsidRPr="004F28C4">
        <w:t xml:space="preserve"> Người dùng tải lên hình ảnh hoặc video ngắn từ bộ nhớ thiết bị cá nhân và nhấn nút xuất bản.</w:t>
      </w:r>
    </w:p>
    <w:p w14:paraId="449BC232" w14:textId="77777777" w:rsidR="00003D16" w:rsidRPr="004F28C4" w:rsidRDefault="00003D16" w:rsidP="001A6549">
      <w:pPr>
        <w:pStyle w:val="ListParagraph"/>
        <w:numPr>
          <w:ilvl w:val="0"/>
          <w:numId w:val="95"/>
        </w:numPr>
        <w:spacing w:line="360" w:lineRule="auto"/>
        <w:jc w:val="both"/>
      </w:pPr>
      <w:r w:rsidRPr="004F28C4">
        <w:rPr>
          <w:bCs/>
        </w:rPr>
        <w:t>Bước 3:</w:t>
      </w:r>
      <w:r w:rsidRPr="004F28C4">
        <w:t xml:space="preserve"> Hệ thống ghi nhận nội dung, kích hoạt bộ đếm thời gian hiệu lực và hiển thị thông báo biểu tượng tin mới lên dòng thời gian của toàn bộ danh sách những người đang theo dõi tài khoản này.</w:t>
      </w:r>
    </w:p>
    <w:p w14:paraId="2675CCAF" w14:textId="77777777" w:rsidR="00003D16" w:rsidRPr="004F28C4" w:rsidRDefault="00003D16" w:rsidP="001A6549">
      <w:pPr>
        <w:pStyle w:val="ListParagraph"/>
        <w:numPr>
          <w:ilvl w:val="0"/>
          <w:numId w:val="95"/>
        </w:numPr>
        <w:spacing w:line="360" w:lineRule="auto"/>
        <w:jc w:val="both"/>
      </w:pPr>
      <w:r w:rsidRPr="004F28C4">
        <w:rPr>
          <w:bCs/>
        </w:rPr>
        <w:t>Bước 4:</w:t>
      </w:r>
      <w:r w:rsidRPr="004F28C4">
        <w:t xml:space="preserve"> Khi một người theo dõi nhấn vào biểu tượng đại diện để theo dõi nội dung, hệ thống lập tức tự động chạy tiến trình ngầm để lưu lại vết truy cập của tài khoản đó.</w:t>
      </w:r>
    </w:p>
    <w:p w14:paraId="103A2B38" w14:textId="77777777" w:rsidR="00003D16" w:rsidRPr="004F28C4" w:rsidRDefault="00003D16" w:rsidP="001A6549">
      <w:pPr>
        <w:pStyle w:val="ListParagraph"/>
        <w:numPr>
          <w:ilvl w:val="0"/>
          <w:numId w:val="95"/>
        </w:numPr>
        <w:spacing w:line="360" w:lineRule="auto"/>
        <w:jc w:val="both"/>
      </w:pPr>
      <w:r w:rsidRPr="004F28C4">
        <w:rPr>
          <w:bCs/>
        </w:rPr>
        <w:t>Bước 5:</w:t>
      </w:r>
      <w:r w:rsidRPr="004F28C4">
        <w:t xml:space="preserve"> Hệ thống đồng bộ thông tin ghi vết để hiển thị danh sách thống kê người xem cho chủ nhân tin ngắn, đồng thời tự động ẩn hoàn toàn nội dung này khỏi dòng thời gian khi thời gian đăng thực tế vượt quá mốc hai mươi tư giờ quy định.</w:t>
      </w:r>
    </w:p>
    <w:p w14:paraId="2298CE6D" w14:textId="77777777" w:rsidR="00003D16" w:rsidRPr="004F28C4" w:rsidRDefault="00003D16" w:rsidP="001A6549">
      <w:pPr>
        <w:pStyle w:val="ListParagraph"/>
        <w:numPr>
          <w:ilvl w:val="0"/>
          <w:numId w:val="8"/>
        </w:numPr>
        <w:spacing w:line="360" w:lineRule="auto"/>
        <w:ind w:left="358" w:hangingChars="149" w:hanging="358"/>
        <w:jc w:val="both"/>
        <w:rPr>
          <w:lang w:val="vi-VN"/>
        </w:rPr>
      </w:pPr>
      <w:r w:rsidRPr="004F28C4">
        <w:rPr>
          <w:lang w:val="vi-VN"/>
        </w:rPr>
        <w:t>Tiêu chí chấp nhận</w:t>
      </w:r>
    </w:p>
    <w:p w14:paraId="5B33DF39" w14:textId="77777777" w:rsidR="00003D16" w:rsidRPr="004F28C4" w:rsidRDefault="00003D16" w:rsidP="001A6549">
      <w:pPr>
        <w:pStyle w:val="Heading4"/>
        <w:numPr>
          <w:ilvl w:val="0"/>
          <w:numId w:val="85"/>
        </w:numPr>
        <w:rPr>
          <w:b w:val="0"/>
          <w:szCs w:val="24"/>
        </w:rPr>
      </w:pPr>
      <w:r w:rsidRPr="004F28C4">
        <w:rPr>
          <w:b w:val="0"/>
          <w:szCs w:val="24"/>
        </w:rPr>
        <w:t>Nhóm chức năng Quản lý kết nối</w:t>
      </w:r>
    </w:p>
    <w:p w14:paraId="70076D50" w14:textId="77777777" w:rsidR="00003D16" w:rsidRPr="004F28C4" w:rsidRDefault="00003D16" w:rsidP="001A6549">
      <w:pPr>
        <w:pStyle w:val="NormalWeb"/>
        <w:numPr>
          <w:ilvl w:val="0"/>
          <w:numId w:val="96"/>
        </w:numPr>
        <w:spacing w:beforeAutospacing="0" w:afterAutospacing="0" w:line="360" w:lineRule="auto"/>
        <w:jc w:val="both"/>
      </w:pPr>
      <w:r w:rsidRPr="004F28C4">
        <w:t>Khi người dùng nhấn theo dõi một tài khoản cấu hình trạng thái công khai, hệ thống phải thiết lập liên kết ngay lập tức và chuyển nút bấm sang trạng thái đang theo dõi.</w:t>
      </w:r>
    </w:p>
    <w:p w14:paraId="67F98D92" w14:textId="77777777" w:rsidR="00003D16" w:rsidRPr="004F28C4" w:rsidRDefault="00003D16" w:rsidP="001A6549">
      <w:pPr>
        <w:pStyle w:val="NormalWeb"/>
        <w:numPr>
          <w:ilvl w:val="0"/>
          <w:numId w:val="96"/>
        </w:numPr>
        <w:spacing w:beforeAutospacing="0" w:afterAutospacing="0" w:line="360" w:lineRule="auto"/>
        <w:jc w:val="both"/>
      </w:pPr>
      <w:r w:rsidRPr="004F28C4">
        <w:t>Khi người dùng nhấn theo dõi một tài khoản cấu hình trạng thái riêng tư, hệ thống phải ghi nhận yêu cầu vào danh sách chờ và chuyển nút bấm sang trạng thái đã gửi yêu cầu.</w:t>
      </w:r>
    </w:p>
    <w:p w14:paraId="6BB90F73" w14:textId="77777777" w:rsidR="00003D16" w:rsidRPr="004F28C4" w:rsidRDefault="00003D16" w:rsidP="001A6549">
      <w:pPr>
        <w:pStyle w:val="NormalWeb"/>
        <w:numPr>
          <w:ilvl w:val="0"/>
          <w:numId w:val="96"/>
        </w:numPr>
        <w:spacing w:beforeAutospacing="0" w:afterAutospacing="0" w:line="360" w:lineRule="auto"/>
        <w:jc w:val="both"/>
      </w:pPr>
      <w:r w:rsidRPr="004F28C4">
        <w:t>Khi chủ tài khoản nhấn đồng ý một yêu cầu trong danh sách chờ, hệ thống phải cập nhật quyền liên kết và cho phép tài khoản gửi yêu cầu được xem các nội dung hạn chế.</w:t>
      </w:r>
    </w:p>
    <w:p w14:paraId="3592A0D2" w14:textId="77777777" w:rsidR="00003D16" w:rsidRPr="004F28C4" w:rsidRDefault="00003D16" w:rsidP="001A6549">
      <w:pPr>
        <w:pStyle w:val="NormalWeb"/>
        <w:numPr>
          <w:ilvl w:val="0"/>
          <w:numId w:val="96"/>
        </w:numPr>
        <w:spacing w:beforeAutospacing="0" w:afterAutospacing="0" w:line="360" w:lineRule="auto"/>
        <w:jc w:val="both"/>
      </w:pPr>
      <w:r w:rsidRPr="004F28C4">
        <w:t>Khi chủ tài khoản nhấn từ chối, hệ thống phải xóa yêu cầu đó khỏi danh sách chờ mà không để lại thông báo lỗi logic trên giao diện của cả hai bên.</w:t>
      </w:r>
    </w:p>
    <w:p w14:paraId="55305D72" w14:textId="77777777" w:rsidR="00003D16" w:rsidRPr="004F28C4" w:rsidRDefault="00003D16" w:rsidP="001A6549">
      <w:pPr>
        <w:pStyle w:val="Heading4"/>
        <w:numPr>
          <w:ilvl w:val="0"/>
          <w:numId w:val="85"/>
        </w:numPr>
        <w:rPr>
          <w:b w:val="0"/>
          <w:szCs w:val="24"/>
        </w:rPr>
      </w:pPr>
      <w:r w:rsidRPr="004F28C4">
        <w:rPr>
          <w:b w:val="0"/>
          <w:szCs w:val="24"/>
        </w:rPr>
        <w:t>Nhóm chức năng Đăng tải và tương tác Tin ngắn</w:t>
      </w:r>
    </w:p>
    <w:p w14:paraId="3B7DD15B" w14:textId="77777777" w:rsidR="00003D16" w:rsidRPr="004F28C4" w:rsidRDefault="00003D16" w:rsidP="001A6549">
      <w:pPr>
        <w:pStyle w:val="Heading4"/>
        <w:numPr>
          <w:ilvl w:val="1"/>
          <w:numId w:val="97"/>
        </w:numPr>
        <w:rPr>
          <w:b w:val="0"/>
          <w:szCs w:val="24"/>
        </w:rPr>
      </w:pPr>
      <w:r w:rsidRPr="004F28C4">
        <w:rPr>
          <w:b w:val="0"/>
          <w:szCs w:val="24"/>
        </w:rPr>
        <w:t>Hệ thống phải hỗ trợ tải lên và hiển thị đúng định dạng hình ảnh hoặc video ngắn với tốc độ xử lý dưới hai giây trong điều kiện mạng ổn định.</w:t>
      </w:r>
    </w:p>
    <w:p w14:paraId="64D55BF6" w14:textId="77777777" w:rsidR="00003D16" w:rsidRPr="004F28C4" w:rsidRDefault="00003D16" w:rsidP="001A6549">
      <w:pPr>
        <w:pStyle w:val="NormalWeb"/>
        <w:numPr>
          <w:ilvl w:val="1"/>
          <w:numId w:val="97"/>
        </w:numPr>
        <w:spacing w:beforeAutospacing="0" w:afterAutospacing="0" w:line="360" w:lineRule="auto"/>
        <w:jc w:val="both"/>
      </w:pPr>
      <w:r w:rsidRPr="004F28C4">
        <w:t>Tin ngắn sau khi xuất bản phải tự động ẩn hoàn toàn khỏi dòng thời gian của người theo dõi sau đúng hai mươi tư giờ tính từ thời điểm đăng.</w:t>
      </w:r>
    </w:p>
    <w:p w14:paraId="6835C647" w14:textId="77777777" w:rsidR="00003D16" w:rsidRPr="004F28C4" w:rsidRDefault="00003D16" w:rsidP="001A6549">
      <w:pPr>
        <w:pStyle w:val="NormalWeb"/>
        <w:numPr>
          <w:ilvl w:val="1"/>
          <w:numId w:val="97"/>
        </w:numPr>
        <w:spacing w:beforeAutospacing="0" w:afterAutospacing="0" w:line="360" w:lineRule="auto"/>
        <w:jc w:val="both"/>
      </w:pPr>
      <w:r w:rsidRPr="004F28C4">
        <w:t>Khi người dùng chọn tính năng lưu trữ nổi bật, nội dung tin ngắn đó phải được giữ lại vĩnh viễn trên trang hồ sơ cá nhân kể cả khi đã qua chu kỳ một ngày.</w:t>
      </w:r>
    </w:p>
    <w:p w14:paraId="720490CB" w14:textId="77777777" w:rsidR="00003D16" w:rsidRPr="004F28C4" w:rsidRDefault="00003D16" w:rsidP="001A6549">
      <w:pPr>
        <w:pStyle w:val="NormalWeb"/>
        <w:numPr>
          <w:ilvl w:val="1"/>
          <w:numId w:val="97"/>
        </w:numPr>
        <w:spacing w:beforeAutospacing="0" w:afterAutospacing="0" w:line="360" w:lineRule="auto"/>
        <w:jc w:val="both"/>
      </w:pPr>
      <w:r w:rsidRPr="004F28C4">
        <w:lastRenderedPageBreak/>
        <w:t>Mỗi khi người theo dõi nhấn mở xem tin ngắn, hệ thống phải tự động ghi nhận thông tin định danh của tài khoản đó.</w:t>
      </w:r>
    </w:p>
    <w:p w14:paraId="3433B761" w14:textId="77777777" w:rsidR="00003D16" w:rsidRPr="004F28C4" w:rsidRDefault="00003D16" w:rsidP="001A6549">
      <w:pPr>
        <w:pStyle w:val="NormalWeb"/>
        <w:numPr>
          <w:ilvl w:val="1"/>
          <w:numId w:val="97"/>
        </w:numPr>
        <w:spacing w:beforeAutospacing="0" w:afterAutospacing="0" w:line="360" w:lineRule="auto"/>
        <w:jc w:val="both"/>
      </w:pPr>
      <w:r w:rsidRPr="004F28C4">
        <w:t>Danh sách thống kê người xem hiển thị cho chủ nhân tin ngắn phải cập nhật chính xác và xếp thứ tự theo mốc thời gian xem mới nhất.</w:t>
      </w:r>
    </w:p>
    <w:p w14:paraId="3F0ED2FD" w14:textId="77777777" w:rsidR="00003D16" w:rsidRPr="004F28C4" w:rsidRDefault="00003D16" w:rsidP="001A6549">
      <w:pPr>
        <w:pStyle w:val="Heading4"/>
        <w:numPr>
          <w:ilvl w:val="0"/>
          <w:numId w:val="85"/>
        </w:numPr>
        <w:rPr>
          <w:rFonts w:eastAsia="SimSun"/>
          <w:b w:val="0"/>
          <w:szCs w:val="24"/>
          <w:lang w:val="vi-VN" w:eastAsia="zh-CN"/>
        </w:rPr>
      </w:pPr>
      <w:r w:rsidRPr="004F28C4">
        <w:rPr>
          <w:b w:val="0"/>
          <w:szCs w:val="24"/>
        </w:rPr>
        <w:t>Nhóm chức năng Giao tiếp nhắn tin</w:t>
      </w:r>
    </w:p>
    <w:p w14:paraId="36C10A14" w14:textId="77777777" w:rsidR="00003D16" w:rsidRPr="004F28C4" w:rsidRDefault="00003D16" w:rsidP="001A6549">
      <w:pPr>
        <w:pStyle w:val="Heading4"/>
        <w:numPr>
          <w:ilvl w:val="0"/>
          <w:numId w:val="98"/>
        </w:numPr>
        <w:rPr>
          <w:b w:val="0"/>
          <w:szCs w:val="24"/>
        </w:rPr>
      </w:pPr>
      <w:r w:rsidRPr="004F28C4">
        <w:rPr>
          <w:b w:val="0"/>
          <w:szCs w:val="24"/>
        </w:rPr>
        <w:t>Khi người dùng chọn một tài khoản và nhấn bắt đầu chat, hệ thống phải kiểm tra phòng hội thoại cũ. Nếu đã tồn tại hội thoại đơn lẻ giữa hai người thì phải hiển thị lại lịch sử tin nhắn cũ thay vì tạo phòng mới.</w:t>
      </w:r>
    </w:p>
    <w:p w14:paraId="26AC76C3" w14:textId="77777777" w:rsidR="00003D16" w:rsidRPr="004F28C4" w:rsidRDefault="00003D16" w:rsidP="001A6549">
      <w:pPr>
        <w:pStyle w:val="NormalWeb"/>
        <w:numPr>
          <w:ilvl w:val="0"/>
          <w:numId w:val="98"/>
        </w:numPr>
        <w:spacing w:beforeAutospacing="0" w:afterAutospacing="0" w:line="360" w:lineRule="auto"/>
        <w:jc w:val="both"/>
      </w:pPr>
      <w:r w:rsidRPr="004F28C4">
        <w:t>Khi người dùng chọn từ hai tài khoản trở lên, hệ thống phải khởi tạo không gian trò chuyện nhóm và cập nhật danh sách thành viên tham gia hợp lệ.</w:t>
      </w:r>
    </w:p>
    <w:p w14:paraId="4154D3FB" w14:textId="77777777" w:rsidR="00003D16" w:rsidRPr="004F28C4" w:rsidRDefault="00003D16" w:rsidP="001A6549">
      <w:pPr>
        <w:pStyle w:val="NormalWeb"/>
        <w:numPr>
          <w:ilvl w:val="0"/>
          <w:numId w:val="98"/>
        </w:numPr>
        <w:spacing w:beforeAutospacing="0" w:afterAutospacing="0" w:line="360" w:lineRule="auto"/>
        <w:jc w:val="both"/>
      </w:pPr>
      <w:r w:rsidRPr="004F28C4">
        <w:t>Tin nhắn dạng văn bản, hình ảnh hoặc video phải được truyền tải và hiển thị trên màn hình người nhận trong phòng chat với độ trễ dưới một giây.</w:t>
      </w:r>
    </w:p>
    <w:p w14:paraId="6E552669" w14:textId="77777777" w:rsidR="00003D16" w:rsidRPr="004F28C4" w:rsidRDefault="00003D16" w:rsidP="001A6549">
      <w:pPr>
        <w:pStyle w:val="NormalWeb"/>
        <w:numPr>
          <w:ilvl w:val="0"/>
          <w:numId w:val="98"/>
        </w:numPr>
        <w:spacing w:beforeAutospacing="0" w:afterAutospacing="0" w:line="360" w:lineRule="auto"/>
        <w:jc w:val="both"/>
      </w:pPr>
      <w:r w:rsidRPr="004F28C4">
        <w:t>Khi người dùng thực hiện chia sẻ một bài viết bất kỳ từ bảng tin vào hộp thoại, hệ thống phải nhúng kèm một thẻ thông tin chứa ảnh thu nhỏ cùng liên kết dẫn trực tiếp về bài viết gốc.</w:t>
      </w:r>
    </w:p>
    <w:p w14:paraId="53AF8F5E" w14:textId="77777777" w:rsidR="00F165BF" w:rsidRPr="004F28C4" w:rsidRDefault="00F165BF" w:rsidP="001A6549">
      <w:pPr>
        <w:pStyle w:val="NormalWeb"/>
        <w:numPr>
          <w:ilvl w:val="0"/>
          <w:numId w:val="8"/>
        </w:numPr>
        <w:spacing w:beforeAutospacing="0" w:afterAutospacing="0" w:line="360" w:lineRule="auto"/>
        <w:jc w:val="both"/>
        <w:rPr>
          <w:lang w:val="vi-VN"/>
        </w:rPr>
      </w:pPr>
      <w:r w:rsidRPr="004F28C4">
        <w:rPr>
          <w:lang w:val="vi-VN"/>
        </w:rPr>
        <w:t>Giá trị thiết kế sơ đồ</w:t>
      </w:r>
    </w:p>
    <w:p w14:paraId="111BE17E" w14:textId="77777777" w:rsidR="00F165BF" w:rsidRPr="004F28C4" w:rsidRDefault="00F165BF" w:rsidP="001A6549">
      <w:pPr>
        <w:pStyle w:val="ListParagraph"/>
        <w:numPr>
          <w:ilvl w:val="0"/>
          <w:numId w:val="99"/>
        </w:numPr>
        <w:spacing w:line="360" w:lineRule="auto"/>
        <w:jc w:val="both"/>
      </w:pPr>
      <w:r w:rsidRPr="004F28C4">
        <w:t>Biểu đồ ca sử dụng của phân hệ Kết nối và Truyền thông được xây dựng nhằm xác định rõ ràng phạm vi các chức năng giao tiếp trực tuyến và mạng lưới tài khoản bạn bè. Việc mô hình hóa trực quan này giúp nhóm phát triển có cái nhìn đồng bộ, ngăn chặn tình trạng thiếu sót hoặc làm phình to nghiệp vụ khi lập trình thực tế.</w:t>
      </w:r>
    </w:p>
    <w:p w14:paraId="75A6582A" w14:textId="77777777" w:rsidR="00F165BF" w:rsidRPr="004F28C4" w:rsidRDefault="00F165BF" w:rsidP="001A6549">
      <w:pPr>
        <w:pStyle w:val="ListParagraph"/>
        <w:numPr>
          <w:ilvl w:val="0"/>
          <w:numId w:val="99"/>
        </w:numPr>
        <w:spacing w:line="360" w:lineRule="auto"/>
        <w:jc w:val="both"/>
      </w:pPr>
      <w:r w:rsidRPr="004F28C4">
        <w:t>Sơ đồ giúp phân rã nhiệm vụ và xác định ranh giới hành vi giữa các tác nhân tham gia vào phân hệ. Sự phân định rõ giữa hành động chủ động của người dùng và các tiến trình chạy ngầm của hệ thống giúp làm rõ vai trò từng thành phần, tối ưu cho việc thiết kế kiến trúc tiếp theo.</w:t>
      </w:r>
    </w:p>
    <w:p w14:paraId="099148B5" w14:textId="77777777" w:rsidR="00F165BF" w:rsidRPr="004F28C4" w:rsidRDefault="00F165BF" w:rsidP="001A6549">
      <w:pPr>
        <w:pStyle w:val="ListParagraph"/>
        <w:numPr>
          <w:ilvl w:val="0"/>
          <w:numId w:val="99"/>
        </w:numPr>
        <w:spacing w:line="360" w:lineRule="auto"/>
        <w:jc w:val="both"/>
      </w:pPr>
      <w:r w:rsidRPr="004F28C4">
        <w:t>Biểu đồ cũng làm sáng tỏ các mối quan hệ ràng buộc logic và điều kiện biên của phần mềm thông qua các liên kết bao hàm và mở rộng. Những ràng buộc thực tế này giúp lập trình viên định hình chính xác các điều kiện kiểm tra dữ liệu đầu vào trong mã nguồn backend.</w:t>
      </w:r>
    </w:p>
    <w:p w14:paraId="259F0E90" w14:textId="77777777" w:rsidR="00A22833" w:rsidRPr="004F28C4" w:rsidRDefault="00F165BF" w:rsidP="001A6549">
      <w:pPr>
        <w:pStyle w:val="ListParagraph"/>
        <w:numPr>
          <w:ilvl w:val="0"/>
          <w:numId w:val="99"/>
        </w:numPr>
        <w:spacing w:line="360" w:lineRule="auto"/>
        <w:jc w:val="both"/>
        <w:rPr>
          <w:sz w:val="22"/>
          <w:szCs w:val="22"/>
        </w:rPr>
      </w:pPr>
      <w:r w:rsidRPr="004F28C4">
        <w:t>Cuối cùng, biểu đồ ca sử dụng đóng vai trò là tài liệu kỹ thuật nền tảng để triển khai các sơ đồ lớp, sơ đồ tuần tự chuyên sâu ở chương sau. Đây cũng là căn cứ trực quan để thiết kế các kịch bản kiểm thử, đảm bảo mọi tính năng được cấu hình và vận hành chính xác</w:t>
      </w:r>
      <w:r w:rsidRPr="004F28C4">
        <w:rPr>
          <w:lang w:val="vi-VN"/>
        </w:rPr>
        <w:t>.</w:t>
      </w:r>
    </w:p>
    <w:p w14:paraId="61FE76BD" w14:textId="77777777" w:rsidR="00A22833" w:rsidRPr="004F28C4" w:rsidRDefault="00A22833" w:rsidP="004A1080">
      <w:pPr>
        <w:pStyle w:val="Heading3"/>
        <w:rPr>
          <w:sz w:val="22"/>
          <w:szCs w:val="22"/>
        </w:rPr>
      </w:pPr>
      <w:r w:rsidRPr="004F28C4">
        <w:rPr>
          <w:lang w:val="vi-VN"/>
        </w:rPr>
        <w:lastRenderedPageBreak/>
        <w:t xml:space="preserve"> UseCase kiểm duyệt và quản trị hệ thống</w:t>
      </w:r>
    </w:p>
    <w:p w14:paraId="7A1E14FC" w14:textId="5F7AD139" w:rsidR="00A22833" w:rsidRPr="004F28C4" w:rsidRDefault="004A1080" w:rsidP="00A22833">
      <w:pPr>
        <w:spacing w:line="360" w:lineRule="auto"/>
        <w:jc w:val="both"/>
        <w:rPr>
          <w:sz w:val="22"/>
          <w:szCs w:val="22"/>
          <w:lang w:val="vi-VN"/>
        </w:rPr>
      </w:pPr>
      <w:r w:rsidRPr="004A1080">
        <w:rPr>
          <w:sz w:val="22"/>
          <w:szCs w:val="22"/>
          <w:lang w:val="vi-VN"/>
        </w:rPr>
        <w:drawing>
          <wp:inline distT="0" distB="0" distL="0" distR="0" wp14:anchorId="05B9603C" wp14:editId="07141A52">
            <wp:extent cx="5521124" cy="3625975"/>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521217" cy="3626036"/>
                    </a:xfrm>
                    <a:prstGeom prst="rect">
                      <a:avLst/>
                    </a:prstGeom>
                  </pic:spPr>
                </pic:pic>
              </a:graphicData>
            </a:graphic>
          </wp:inline>
        </w:drawing>
      </w:r>
    </w:p>
    <w:p w14:paraId="6F181010" w14:textId="77777777" w:rsidR="00F165BF" w:rsidRPr="004F28C4" w:rsidRDefault="00A22833" w:rsidP="00A22833">
      <w:pPr>
        <w:pStyle w:val="NormalWeb"/>
        <w:spacing w:beforeAutospacing="0" w:afterAutospacing="0" w:line="360" w:lineRule="auto"/>
        <w:jc w:val="center"/>
        <w:rPr>
          <w:lang w:val="vi-VN"/>
        </w:rPr>
      </w:pPr>
      <w:r w:rsidRPr="004F28C4">
        <w:rPr>
          <w:lang w:val="vi-VN"/>
        </w:rPr>
        <w:t>Hình------ UseCase kiểm duyệt và quản trị hệ thống</w:t>
      </w:r>
    </w:p>
    <w:p w14:paraId="092D3438" w14:textId="77777777" w:rsidR="00A22833" w:rsidRPr="004F28C4" w:rsidRDefault="00A22833" w:rsidP="001A6549">
      <w:pPr>
        <w:pStyle w:val="NormalWeb"/>
        <w:numPr>
          <w:ilvl w:val="1"/>
          <w:numId w:val="8"/>
        </w:numPr>
        <w:spacing w:beforeAutospacing="0" w:afterAutospacing="0" w:line="360" w:lineRule="auto"/>
        <w:ind w:left="358" w:hangingChars="149" w:hanging="358"/>
        <w:jc w:val="both"/>
        <w:rPr>
          <w:lang w:val="vi-VN"/>
        </w:rPr>
      </w:pPr>
      <w:r w:rsidRPr="004F28C4">
        <w:rPr>
          <w:lang w:val="vi-VN"/>
        </w:rPr>
        <w:t>Mục đích của biểu đồ</w:t>
      </w:r>
    </w:p>
    <w:p w14:paraId="26390C4E" w14:textId="77777777" w:rsidR="00A22833" w:rsidRPr="004F28C4" w:rsidRDefault="00A22833" w:rsidP="001A6549">
      <w:pPr>
        <w:pStyle w:val="ListParagraph"/>
        <w:numPr>
          <w:ilvl w:val="0"/>
          <w:numId w:val="101"/>
        </w:numPr>
        <w:spacing w:line="360" w:lineRule="auto"/>
        <w:ind w:left="720"/>
        <w:jc w:val="both"/>
      </w:pPr>
      <w:r w:rsidRPr="004F28C4">
        <w:t>Biểu đồ ca sử dụng của phân hệ Kiểm duyệt và Quản trị Hệ thống được xây dựng nhằm thiết lập ranh giới vận hành và kiểm soát an toàn thông tin trên toàn bộ nền tảng. Việc mô hình hóa này giúp định hình rõ ràng các chức năng cốt lõi bao gồm thu thập báo cáo vi phạm, xử lý vi phạm của quản trị viên và tự động hóa các tác vụ quản trị ngầm.</w:t>
      </w:r>
    </w:p>
    <w:p w14:paraId="7599DC82" w14:textId="77777777" w:rsidR="00A22833" w:rsidRPr="004F28C4" w:rsidRDefault="00A22833" w:rsidP="001A6549">
      <w:pPr>
        <w:pStyle w:val="ListParagraph"/>
        <w:numPr>
          <w:ilvl w:val="0"/>
          <w:numId w:val="101"/>
        </w:numPr>
        <w:spacing w:line="360" w:lineRule="auto"/>
        <w:ind w:left="720"/>
        <w:jc w:val="both"/>
      </w:pPr>
      <w:r w:rsidRPr="004F28C4">
        <w:t>Sơ đồ giúp phân định chính xác vai trò và quyền hạn xử lý dữ liệu giữa ba nhóm tác nhân là người dùng thông thường, quản trị viên và hệ thống. Sự phân tách này là cơ sở để lập trình viên thiết kế hệ thống phân quyền, đảm bảo các chức năng quản trị nhạy cảm được bảo mật nghiêm ngặt.</w:t>
      </w:r>
    </w:p>
    <w:p w14:paraId="2AAD4EB4" w14:textId="77777777" w:rsidR="00A22833" w:rsidRPr="004F28C4" w:rsidRDefault="00A22833" w:rsidP="001A6549">
      <w:pPr>
        <w:pStyle w:val="ListParagraph"/>
        <w:numPr>
          <w:ilvl w:val="0"/>
          <w:numId w:val="101"/>
        </w:numPr>
        <w:spacing w:line="360" w:lineRule="auto"/>
        <w:ind w:left="720"/>
        <w:jc w:val="both"/>
      </w:pPr>
      <w:r w:rsidRPr="004F28C4">
        <w:t>Biểu đồ cũng làm sáng tỏ mối quan hệ logic giữa hoạt động điều phối của quản trị viên với các hành động xử lý thực tế thông qua các liên kết mở rộng. Ràng buộc này giúp</w:t>
      </w:r>
      <w:r w:rsidRPr="004F28C4">
        <w:rPr>
          <w:lang w:val="vi-VN"/>
        </w:rPr>
        <w:t xml:space="preserve"> </w:t>
      </w:r>
      <w:r w:rsidRPr="004F28C4">
        <w:t>phát triển xây dựng đúng cấu trúc các hàm API xử lý việc ẩn, xóa dữ liệu hoặc thay đổi trạng thái tài khoản.</w:t>
      </w:r>
    </w:p>
    <w:p w14:paraId="55B12362" w14:textId="77777777" w:rsidR="00A22833" w:rsidRPr="004F28C4" w:rsidRDefault="00A22833" w:rsidP="001A6549">
      <w:pPr>
        <w:pStyle w:val="ListParagraph"/>
        <w:numPr>
          <w:ilvl w:val="0"/>
          <w:numId w:val="101"/>
        </w:numPr>
        <w:spacing w:line="360" w:lineRule="auto"/>
        <w:ind w:left="720"/>
        <w:jc w:val="both"/>
      </w:pPr>
      <w:r w:rsidRPr="004F28C4">
        <w:t>Cuối cùng, sơ đồ ca sử dụng đóng vai trò là khung tài liệu chuẩn để triển khai mã nguồn backend và kịch bản kiểm thử an ninh phần mềm. Đây là căn cứ trực quan để thiết kế các kịch bản nghiệm thu, đảm bảo các tiến trình quản trị và tự động thu hồi dữ liệu hết hạn vận hành chính xác.</w:t>
      </w:r>
    </w:p>
    <w:p w14:paraId="07A75832" w14:textId="77777777" w:rsidR="00A22833" w:rsidRPr="004F28C4" w:rsidRDefault="00A22833" w:rsidP="001A6549">
      <w:pPr>
        <w:pStyle w:val="ListParagraph"/>
        <w:numPr>
          <w:ilvl w:val="1"/>
          <w:numId w:val="8"/>
        </w:numPr>
        <w:spacing w:line="360" w:lineRule="auto"/>
        <w:jc w:val="both"/>
        <w:rPr>
          <w:lang w:val="vi-VN"/>
        </w:rPr>
      </w:pPr>
      <w:r w:rsidRPr="004F28C4">
        <w:rPr>
          <w:lang w:val="vi-VN"/>
        </w:rPr>
        <w:lastRenderedPageBreak/>
        <w:t>Tác nhân</w:t>
      </w:r>
    </w:p>
    <w:p w14:paraId="39EF37BA" w14:textId="77777777" w:rsidR="00A22833" w:rsidRPr="004F28C4" w:rsidRDefault="00A22833" w:rsidP="001A6549">
      <w:pPr>
        <w:pStyle w:val="Heading4"/>
        <w:numPr>
          <w:ilvl w:val="0"/>
          <w:numId w:val="102"/>
        </w:numPr>
        <w:rPr>
          <w:b w:val="0"/>
          <w:szCs w:val="24"/>
        </w:rPr>
      </w:pPr>
      <w:r w:rsidRPr="004F28C4">
        <w:rPr>
          <w:b w:val="0"/>
          <w:szCs w:val="24"/>
        </w:rPr>
        <w:t>Người dùng</w:t>
      </w:r>
    </w:p>
    <w:p w14:paraId="2939B1F0" w14:textId="77777777" w:rsidR="00A22833" w:rsidRPr="004F28C4" w:rsidRDefault="00A22833" w:rsidP="001A6549">
      <w:pPr>
        <w:pStyle w:val="NormalWeb"/>
        <w:numPr>
          <w:ilvl w:val="0"/>
          <w:numId w:val="103"/>
        </w:numPr>
        <w:spacing w:beforeAutospacing="0" w:afterAutospacing="0" w:line="360" w:lineRule="auto"/>
        <w:jc w:val="both"/>
      </w:pPr>
      <w:r w:rsidRPr="004F28C4">
        <w:t>Người dùng đóng vai trò là chủ thể chủ động phát hiện và gửi tín hiệu cảnh báo về các nội dung bất thường. Khi phát hiện các bài viết hoặc tài khoản có dấu hiệu sai phạm, người dùng sẽ kích hoạt ca sử dụng báo cáo kèm theo các lý do vi phạm cụ thể nhằm yêu cầu sự can thiệp từ ban quản trị.</w:t>
      </w:r>
    </w:p>
    <w:p w14:paraId="256C1616" w14:textId="77777777" w:rsidR="00A22833" w:rsidRPr="004F28C4" w:rsidRDefault="00A22833" w:rsidP="001A6549">
      <w:pPr>
        <w:pStyle w:val="Heading4"/>
        <w:numPr>
          <w:ilvl w:val="0"/>
          <w:numId w:val="102"/>
        </w:numPr>
        <w:rPr>
          <w:b w:val="0"/>
          <w:szCs w:val="24"/>
        </w:rPr>
      </w:pPr>
      <w:r w:rsidRPr="004F28C4">
        <w:rPr>
          <w:b w:val="0"/>
          <w:szCs w:val="24"/>
        </w:rPr>
        <w:t>Quản trị viên</w:t>
      </w:r>
    </w:p>
    <w:p w14:paraId="3E9811EC" w14:textId="77777777" w:rsidR="00A22833" w:rsidRPr="004F28C4" w:rsidRDefault="00A22833" w:rsidP="001A6549">
      <w:pPr>
        <w:pStyle w:val="NormalWeb"/>
        <w:numPr>
          <w:ilvl w:val="0"/>
          <w:numId w:val="104"/>
        </w:numPr>
        <w:spacing w:beforeAutospacing="0" w:afterAutospacing="0" w:line="360" w:lineRule="auto"/>
        <w:jc w:val="both"/>
      </w:pPr>
      <w:r w:rsidRPr="004F28C4">
        <w:t>Quản trị viên là tác nhân có thẩm quyền cao, chịu trách nhiệm trực tiếp trong việc tiếp nhận và xử lý các luồng thông tin báo cáo từ người dùng gửi về. Tác nhân này thực hiện quyền kiểm duyệt để quyết định các hành động thực tế như ẩn bài viết, xóa nội dung hoặc thay đổi trạng thái hoạt động để khóa hoặc mở khóa tài khoản.</w:t>
      </w:r>
    </w:p>
    <w:p w14:paraId="6AF472F5" w14:textId="77777777" w:rsidR="00A22833" w:rsidRPr="004F28C4" w:rsidRDefault="00A22833" w:rsidP="001A6549">
      <w:pPr>
        <w:pStyle w:val="Heading4"/>
        <w:numPr>
          <w:ilvl w:val="0"/>
          <w:numId w:val="102"/>
        </w:numPr>
        <w:rPr>
          <w:b w:val="0"/>
          <w:szCs w:val="24"/>
        </w:rPr>
      </w:pPr>
      <w:r w:rsidRPr="004F28C4">
        <w:rPr>
          <w:b w:val="0"/>
          <w:szCs w:val="24"/>
        </w:rPr>
        <w:t>Hệ thống</w:t>
      </w:r>
    </w:p>
    <w:p w14:paraId="3EEB143E" w14:textId="77777777" w:rsidR="00A22833" w:rsidRPr="004F28C4" w:rsidRDefault="00A22833" w:rsidP="001A6549">
      <w:pPr>
        <w:pStyle w:val="NormalWeb"/>
        <w:numPr>
          <w:ilvl w:val="0"/>
          <w:numId w:val="105"/>
        </w:numPr>
        <w:spacing w:beforeAutospacing="0" w:afterAutospacing="0" w:line="360" w:lineRule="auto"/>
        <w:jc w:val="both"/>
      </w:pPr>
      <w:r w:rsidRPr="004F28C4">
        <w:t>Hệ thống là tác nhân chạy ngầm, tự động thực thi các chu kỳ quét dữ liệu định kỳ theo lịch đã cấu hình mà không cần sự điều khiển thủ công từ giao diện người dùng hay quản trị viên. Tác nhân này dựa trên các mốc thời gian hết hạn để tự động thu hồi và ẩn các khoảnh khắc, đảm bảo tính toàn vẹn của nghiệp vụ phần mềm.</w:t>
      </w:r>
    </w:p>
    <w:p w14:paraId="5B747673" w14:textId="77777777" w:rsidR="00F469D7" w:rsidRPr="004F28C4" w:rsidRDefault="00F469D7" w:rsidP="001A6549">
      <w:pPr>
        <w:pStyle w:val="ListParagraph"/>
        <w:numPr>
          <w:ilvl w:val="1"/>
          <w:numId w:val="8"/>
        </w:numPr>
        <w:spacing w:line="360" w:lineRule="auto"/>
        <w:jc w:val="both"/>
        <w:rPr>
          <w:lang w:val="vi-VN"/>
        </w:rPr>
      </w:pPr>
      <w:r w:rsidRPr="004F28C4">
        <w:t>Các Use Case và mô tả</w:t>
      </w:r>
    </w:p>
    <w:tbl>
      <w:tblPr>
        <w:tblStyle w:val="TableGrid"/>
        <w:tblW w:w="0" w:type="auto"/>
        <w:tblLook w:val="04A0" w:firstRow="1" w:lastRow="0" w:firstColumn="1" w:lastColumn="0" w:noHBand="0" w:noVBand="1"/>
      </w:tblPr>
      <w:tblGrid>
        <w:gridCol w:w="2957"/>
        <w:gridCol w:w="2992"/>
        <w:gridCol w:w="2953"/>
      </w:tblGrid>
      <w:tr w:rsidR="00F469D7" w:rsidRPr="004F28C4" w14:paraId="709916FE" w14:textId="77777777" w:rsidTr="00F469D7">
        <w:tc>
          <w:tcPr>
            <w:tcW w:w="3001" w:type="dxa"/>
            <w:vAlign w:val="top"/>
          </w:tcPr>
          <w:p w14:paraId="1DF0F125" w14:textId="77777777" w:rsidR="00F469D7" w:rsidRPr="004F28C4" w:rsidRDefault="00F469D7" w:rsidP="00F469D7">
            <w:pPr>
              <w:spacing w:line="360" w:lineRule="auto"/>
              <w:rPr>
                <w:lang w:val="vi-VN"/>
              </w:rPr>
            </w:pPr>
            <w:r w:rsidRPr="004F28C4">
              <w:rPr>
                <w:lang w:val="vi-VN"/>
              </w:rPr>
              <w:t>UseCase</w:t>
            </w:r>
          </w:p>
        </w:tc>
        <w:tc>
          <w:tcPr>
            <w:tcW w:w="3001" w:type="dxa"/>
            <w:vAlign w:val="top"/>
          </w:tcPr>
          <w:p w14:paraId="3F5FEA57" w14:textId="77777777" w:rsidR="00F469D7" w:rsidRPr="004F28C4" w:rsidRDefault="00F469D7" w:rsidP="00F469D7">
            <w:pPr>
              <w:spacing w:line="360" w:lineRule="auto"/>
              <w:rPr>
                <w:lang w:val="vi-VN"/>
              </w:rPr>
            </w:pPr>
            <w:r w:rsidRPr="004F28C4">
              <w:rPr>
                <w:lang w:val="vi-VN"/>
              </w:rPr>
              <w:t>Mô tả</w:t>
            </w:r>
          </w:p>
        </w:tc>
        <w:tc>
          <w:tcPr>
            <w:tcW w:w="3002" w:type="dxa"/>
            <w:vAlign w:val="top"/>
          </w:tcPr>
          <w:p w14:paraId="5DADD389" w14:textId="77777777" w:rsidR="00F469D7" w:rsidRPr="004F28C4" w:rsidRDefault="00F469D7" w:rsidP="00F469D7">
            <w:pPr>
              <w:spacing w:line="360" w:lineRule="auto"/>
              <w:rPr>
                <w:lang w:val="vi-VN"/>
              </w:rPr>
            </w:pPr>
            <w:r w:rsidRPr="004F28C4">
              <w:rPr>
                <w:lang w:val="vi-VN"/>
              </w:rPr>
              <w:t>Các tác nhân liên quan</w:t>
            </w:r>
          </w:p>
        </w:tc>
      </w:tr>
      <w:tr w:rsidR="00F469D7" w:rsidRPr="004F28C4" w14:paraId="766974AF" w14:textId="77777777" w:rsidTr="00F469D7">
        <w:tc>
          <w:tcPr>
            <w:tcW w:w="3001" w:type="dxa"/>
            <w:vAlign w:val="top"/>
          </w:tcPr>
          <w:p w14:paraId="3C140184" w14:textId="77777777" w:rsidR="00F469D7" w:rsidRPr="004F28C4" w:rsidRDefault="00F469D7" w:rsidP="00F469D7">
            <w:pPr>
              <w:spacing w:line="360" w:lineRule="auto"/>
              <w:rPr>
                <w:lang w:val="vi-VN"/>
              </w:rPr>
            </w:pPr>
            <w:r w:rsidRPr="004F28C4">
              <w:t>Báo cáo vi phạm</w:t>
            </w:r>
          </w:p>
        </w:tc>
        <w:tc>
          <w:tcPr>
            <w:tcW w:w="3001" w:type="dxa"/>
            <w:vAlign w:val="top"/>
          </w:tcPr>
          <w:p w14:paraId="668AE683" w14:textId="77777777" w:rsidR="00F469D7" w:rsidRPr="004F28C4" w:rsidRDefault="00F469D7" w:rsidP="00F469D7">
            <w:pPr>
              <w:spacing w:line="360" w:lineRule="auto"/>
              <w:rPr>
                <w:lang w:val="vi-VN"/>
              </w:rPr>
            </w:pPr>
            <w:r w:rsidRPr="004F28C4">
              <w:t>Người dùng gắn cờ cảnh báo một bài viết hoặc tài khoản có dấu hiệu sai phạm kèm theo lý do cụ thể.</w:t>
            </w:r>
          </w:p>
        </w:tc>
        <w:tc>
          <w:tcPr>
            <w:tcW w:w="3002" w:type="dxa"/>
            <w:vAlign w:val="top"/>
          </w:tcPr>
          <w:p w14:paraId="79BA2D51" w14:textId="77777777" w:rsidR="00F469D7" w:rsidRPr="004F28C4" w:rsidRDefault="00F469D7" w:rsidP="00F469D7">
            <w:pPr>
              <w:spacing w:line="360" w:lineRule="auto"/>
              <w:rPr>
                <w:lang w:val="vi-VN"/>
              </w:rPr>
            </w:pPr>
            <w:r w:rsidRPr="004F28C4">
              <w:t>Người dùng</w:t>
            </w:r>
          </w:p>
        </w:tc>
      </w:tr>
      <w:tr w:rsidR="00F469D7" w:rsidRPr="004F28C4" w14:paraId="6D31621E" w14:textId="77777777" w:rsidTr="00F469D7">
        <w:tc>
          <w:tcPr>
            <w:tcW w:w="3001" w:type="dxa"/>
            <w:vAlign w:val="top"/>
          </w:tcPr>
          <w:p w14:paraId="46AE4BF2" w14:textId="77777777" w:rsidR="00F469D7" w:rsidRPr="004F28C4" w:rsidRDefault="00F469D7" w:rsidP="00F469D7">
            <w:pPr>
              <w:spacing w:line="360" w:lineRule="auto"/>
              <w:rPr>
                <w:lang w:val="vi-VN"/>
              </w:rPr>
            </w:pPr>
            <w:r w:rsidRPr="004F28C4">
              <w:t>Xử lý nội dung báo cáo</w:t>
            </w:r>
          </w:p>
        </w:tc>
        <w:tc>
          <w:tcPr>
            <w:tcW w:w="3001" w:type="dxa"/>
            <w:vAlign w:val="top"/>
          </w:tcPr>
          <w:p w14:paraId="27A44BD2" w14:textId="77777777" w:rsidR="00F469D7" w:rsidRPr="004F28C4" w:rsidRDefault="00F469D7" w:rsidP="00F469D7">
            <w:pPr>
              <w:spacing w:line="360" w:lineRule="auto"/>
              <w:rPr>
                <w:lang w:val="vi-VN"/>
              </w:rPr>
            </w:pPr>
            <w:r w:rsidRPr="004F28C4">
              <w:t>Quản trị viên duyệt danh sách các báo cáo gửi về để quyết định hình thức can thiệp và xử lý vi phạm.</w:t>
            </w:r>
          </w:p>
        </w:tc>
        <w:tc>
          <w:tcPr>
            <w:tcW w:w="3002" w:type="dxa"/>
            <w:vAlign w:val="top"/>
          </w:tcPr>
          <w:p w14:paraId="64FD8703" w14:textId="77777777" w:rsidR="00F469D7" w:rsidRPr="004F28C4" w:rsidRDefault="00F469D7" w:rsidP="00F469D7">
            <w:pPr>
              <w:spacing w:line="360" w:lineRule="auto"/>
              <w:rPr>
                <w:lang w:val="vi-VN"/>
              </w:rPr>
            </w:pPr>
            <w:r w:rsidRPr="004F28C4">
              <w:t>Quản trị viên</w:t>
            </w:r>
          </w:p>
        </w:tc>
      </w:tr>
      <w:tr w:rsidR="00F469D7" w:rsidRPr="004F28C4" w14:paraId="46BD17F8" w14:textId="77777777" w:rsidTr="00F469D7">
        <w:tc>
          <w:tcPr>
            <w:tcW w:w="3001" w:type="dxa"/>
            <w:vAlign w:val="top"/>
          </w:tcPr>
          <w:p w14:paraId="1A8E058C" w14:textId="77777777" w:rsidR="00F469D7" w:rsidRPr="004F28C4" w:rsidRDefault="00F469D7" w:rsidP="00F469D7">
            <w:pPr>
              <w:spacing w:line="360" w:lineRule="auto"/>
              <w:rPr>
                <w:lang w:val="vi-VN"/>
              </w:rPr>
            </w:pPr>
            <w:r w:rsidRPr="004F28C4">
              <w:t>Ẩn hoặc xóa bài viết</w:t>
            </w:r>
          </w:p>
        </w:tc>
        <w:tc>
          <w:tcPr>
            <w:tcW w:w="3001" w:type="dxa"/>
            <w:vAlign w:val="top"/>
          </w:tcPr>
          <w:p w14:paraId="55778E05" w14:textId="77777777" w:rsidR="00F469D7" w:rsidRPr="004F28C4" w:rsidRDefault="00F469D7" w:rsidP="00F469D7">
            <w:pPr>
              <w:spacing w:line="360" w:lineRule="auto"/>
              <w:rPr>
                <w:lang w:val="vi-VN"/>
              </w:rPr>
            </w:pPr>
            <w:r w:rsidRPr="004F28C4">
              <w:t>Quản trị viên ra lệnh thay đổi trạng thái hiển thị hoặc gỡ bỏ hoàn toàn bài viết vi phạm khỏi nền tảng.</w:t>
            </w:r>
          </w:p>
        </w:tc>
        <w:tc>
          <w:tcPr>
            <w:tcW w:w="3002" w:type="dxa"/>
            <w:vAlign w:val="top"/>
          </w:tcPr>
          <w:p w14:paraId="66903E90" w14:textId="77777777" w:rsidR="00F469D7" w:rsidRPr="004F28C4" w:rsidRDefault="00F469D7" w:rsidP="00F469D7">
            <w:pPr>
              <w:spacing w:line="360" w:lineRule="auto"/>
              <w:rPr>
                <w:lang w:val="vi-VN"/>
              </w:rPr>
            </w:pPr>
            <w:r w:rsidRPr="004F28C4">
              <w:t>Quản trị viên</w:t>
            </w:r>
          </w:p>
        </w:tc>
      </w:tr>
      <w:tr w:rsidR="00F469D7" w:rsidRPr="004F28C4" w14:paraId="078575EC" w14:textId="77777777" w:rsidTr="00F469D7">
        <w:tc>
          <w:tcPr>
            <w:tcW w:w="3001" w:type="dxa"/>
            <w:vAlign w:val="top"/>
          </w:tcPr>
          <w:p w14:paraId="5F4D5005" w14:textId="77777777" w:rsidR="00F469D7" w:rsidRPr="004F28C4" w:rsidRDefault="00F469D7" w:rsidP="00F469D7">
            <w:pPr>
              <w:spacing w:line="360" w:lineRule="auto"/>
              <w:rPr>
                <w:lang w:val="vi-VN"/>
              </w:rPr>
            </w:pPr>
            <w:r w:rsidRPr="004F28C4">
              <w:t xml:space="preserve">Khóa hoặc mở khóa tài </w:t>
            </w:r>
            <w:r w:rsidRPr="004F28C4">
              <w:lastRenderedPageBreak/>
              <w:t>khoản</w:t>
            </w:r>
          </w:p>
        </w:tc>
        <w:tc>
          <w:tcPr>
            <w:tcW w:w="3001" w:type="dxa"/>
            <w:vAlign w:val="top"/>
          </w:tcPr>
          <w:p w14:paraId="3403C23C" w14:textId="77777777" w:rsidR="00F469D7" w:rsidRPr="004F28C4" w:rsidRDefault="00F469D7" w:rsidP="00F469D7">
            <w:pPr>
              <w:spacing w:line="360" w:lineRule="auto"/>
              <w:rPr>
                <w:lang w:val="vi-VN"/>
              </w:rPr>
            </w:pPr>
            <w:r w:rsidRPr="004F28C4">
              <w:lastRenderedPageBreak/>
              <w:t xml:space="preserve">Quản trị viên ra lệnh thay đổi </w:t>
            </w:r>
            <w:r w:rsidRPr="004F28C4">
              <w:lastRenderedPageBreak/>
              <w:t>trạng thái hoạt động (SUSPENDED/ACTIVE) của người dùng để tước bỏ hoặc khôi phục quyền truy cập.</w:t>
            </w:r>
          </w:p>
        </w:tc>
        <w:tc>
          <w:tcPr>
            <w:tcW w:w="3002" w:type="dxa"/>
            <w:vAlign w:val="top"/>
          </w:tcPr>
          <w:p w14:paraId="0F3F394A" w14:textId="77777777" w:rsidR="00F469D7" w:rsidRPr="004F28C4" w:rsidRDefault="00F469D7" w:rsidP="00F469D7">
            <w:pPr>
              <w:spacing w:line="360" w:lineRule="auto"/>
              <w:rPr>
                <w:lang w:val="vi-VN"/>
              </w:rPr>
            </w:pPr>
            <w:r w:rsidRPr="004F28C4">
              <w:lastRenderedPageBreak/>
              <w:t>Quản trị viên</w:t>
            </w:r>
          </w:p>
        </w:tc>
      </w:tr>
      <w:tr w:rsidR="00F469D7" w:rsidRPr="004F28C4" w14:paraId="70E54C50" w14:textId="77777777" w:rsidTr="00F469D7">
        <w:tc>
          <w:tcPr>
            <w:tcW w:w="3001" w:type="dxa"/>
            <w:vAlign w:val="top"/>
          </w:tcPr>
          <w:p w14:paraId="26098E64" w14:textId="77777777" w:rsidR="00F469D7" w:rsidRPr="004F28C4" w:rsidRDefault="00F469D7" w:rsidP="00F469D7">
            <w:pPr>
              <w:spacing w:line="360" w:lineRule="auto"/>
              <w:rPr>
                <w:lang w:val="vi-VN"/>
              </w:rPr>
            </w:pPr>
            <w:r w:rsidRPr="004F28C4">
              <w:lastRenderedPageBreak/>
              <w:t>Thu hồi dữ liệu hết hạn</w:t>
            </w:r>
          </w:p>
        </w:tc>
        <w:tc>
          <w:tcPr>
            <w:tcW w:w="3001" w:type="dxa"/>
            <w:vAlign w:val="top"/>
          </w:tcPr>
          <w:p w14:paraId="57A859E2" w14:textId="77777777" w:rsidR="00F469D7" w:rsidRPr="004F28C4" w:rsidRDefault="00F469D7" w:rsidP="00F469D7">
            <w:pPr>
              <w:spacing w:line="360" w:lineRule="auto"/>
              <w:rPr>
                <w:lang w:val="vi-VN"/>
              </w:rPr>
            </w:pPr>
            <w:r w:rsidRPr="004F28C4">
              <w:t>Hệ thống tự động quét định kỳ (Spring Scheduler) để ẩn các tin ngắn đã vượt quá thời gian hiển thị quy định, ngoại trừ các tin đã lưu vào mục nổi bật.</w:t>
            </w:r>
          </w:p>
        </w:tc>
        <w:tc>
          <w:tcPr>
            <w:tcW w:w="3002" w:type="dxa"/>
            <w:vAlign w:val="top"/>
          </w:tcPr>
          <w:p w14:paraId="708D1ED9" w14:textId="77777777" w:rsidR="00F469D7" w:rsidRPr="004F28C4" w:rsidRDefault="00F469D7" w:rsidP="00F469D7">
            <w:pPr>
              <w:spacing w:line="360" w:lineRule="auto"/>
              <w:rPr>
                <w:lang w:val="vi-VN"/>
              </w:rPr>
            </w:pPr>
            <w:r w:rsidRPr="004F28C4">
              <w:t>Hệ thống</w:t>
            </w:r>
          </w:p>
        </w:tc>
      </w:tr>
    </w:tbl>
    <w:p w14:paraId="27AD7F0B" w14:textId="77777777" w:rsidR="00A22833" w:rsidRPr="004F28C4" w:rsidRDefault="00F469D7" w:rsidP="00F469D7">
      <w:pPr>
        <w:spacing w:line="360" w:lineRule="auto"/>
        <w:ind w:left="360"/>
        <w:jc w:val="center"/>
        <w:rPr>
          <w:lang w:val="vi-VN"/>
        </w:rPr>
      </w:pPr>
      <w:r w:rsidRPr="004F28C4">
        <w:rPr>
          <w:lang w:val="vi-VN"/>
        </w:rPr>
        <w:t>Bảng---Mô tả chức năng UseCase kiểm duyệt và quản trị hệ thống</w:t>
      </w:r>
    </w:p>
    <w:p w14:paraId="45EF84B7" w14:textId="77777777" w:rsidR="00F469D7" w:rsidRPr="004F28C4" w:rsidRDefault="00215A9F" w:rsidP="001A6549">
      <w:pPr>
        <w:pStyle w:val="ListParagraph"/>
        <w:numPr>
          <w:ilvl w:val="1"/>
          <w:numId w:val="8"/>
        </w:numPr>
        <w:spacing w:line="360" w:lineRule="auto"/>
        <w:jc w:val="both"/>
        <w:rPr>
          <w:lang w:val="vi-VN"/>
        </w:rPr>
      </w:pPr>
      <w:r w:rsidRPr="004F28C4">
        <w:rPr>
          <w:lang w:val="vi-VN"/>
        </w:rPr>
        <w:t>Quan hệ giữa các Use Case</w:t>
      </w:r>
    </w:p>
    <w:p w14:paraId="10C33168" w14:textId="77777777" w:rsidR="00174C02" w:rsidRPr="004F28C4" w:rsidRDefault="00174C02" w:rsidP="00174C02">
      <w:pPr>
        <w:pStyle w:val="ListParagraph"/>
        <w:numPr>
          <w:ilvl w:val="0"/>
          <w:numId w:val="180"/>
        </w:numPr>
        <w:spacing w:line="360" w:lineRule="auto"/>
        <w:jc w:val="both"/>
      </w:pPr>
      <w:r w:rsidRPr="004F28C4">
        <w:rPr>
          <w:bCs/>
        </w:rPr>
        <w:t xml:space="preserve">Xử lý nội dung báo cáo </w:t>
      </w:r>
      <w:r w:rsidRPr="004F28C4">
        <w:rPr>
          <w:rFonts w:ascii="Cambria Math" w:hAnsi="Cambria Math" w:cs="Cambria Math"/>
          <w:bCs/>
        </w:rPr>
        <w:t>⟶</w:t>
      </w:r>
      <w:r w:rsidRPr="004F28C4">
        <w:rPr>
          <w:bCs/>
        </w:rPr>
        <w:t xml:space="preserve"> (extends) </w:t>
      </w:r>
      <w:r w:rsidRPr="004F28C4">
        <w:rPr>
          <w:rFonts w:ascii="Cambria Math" w:hAnsi="Cambria Math" w:cs="Cambria Math"/>
          <w:bCs/>
        </w:rPr>
        <w:t>⟶</w:t>
      </w:r>
      <w:r w:rsidRPr="004F28C4">
        <w:rPr>
          <w:bCs/>
        </w:rPr>
        <w:t xml:space="preserve"> Ẩn hoặc xóa bài viết</w:t>
      </w:r>
    </w:p>
    <w:p w14:paraId="2B4B1CDA" w14:textId="77777777" w:rsidR="00174C02" w:rsidRPr="004F28C4" w:rsidRDefault="00174C02" w:rsidP="00174C02">
      <w:pPr>
        <w:numPr>
          <w:ilvl w:val="0"/>
          <w:numId w:val="110"/>
        </w:numPr>
        <w:tabs>
          <w:tab w:val="clear" w:pos="720"/>
          <w:tab w:val="num" w:pos="1440"/>
        </w:tabs>
        <w:spacing w:line="360" w:lineRule="auto"/>
        <w:ind w:left="1440"/>
        <w:jc w:val="both"/>
      </w:pPr>
      <w:r w:rsidRPr="004F28C4">
        <w:t>Luồng nghiệp vụ này mở rộng khi quản trị viên xác định nội dung bị gắn cờ vi phạm tiêu chuẩn cộng đồng. Thay vì chỉ duyệt thông tin thông thường, hệ thống sẽ mở rộng sang kịch bản gỡ bỏ hoặc ẩn bài viết khỏi nền tảng.</w:t>
      </w:r>
    </w:p>
    <w:p w14:paraId="7B9EA844" w14:textId="77777777" w:rsidR="00174C02" w:rsidRPr="004F28C4" w:rsidRDefault="00174C02" w:rsidP="00174C02">
      <w:pPr>
        <w:pStyle w:val="ListParagraph"/>
        <w:numPr>
          <w:ilvl w:val="0"/>
          <w:numId w:val="110"/>
        </w:numPr>
        <w:spacing w:line="360" w:lineRule="auto"/>
        <w:jc w:val="both"/>
      </w:pPr>
      <w:r w:rsidRPr="004F28C4">
        <w:rPr>
          <w:bCs/>
        </w:rPr>
        <w:t xml:space="preserve">Xử lý nội dung báo cáo </w:t>
      </w:r>
      <w:r w:rsidRPr="004F28C4">
        <w:rPr>
          <w:rFonts w:ascii="Cambria Math" w:hAnsi="Cambria Math" w:cs="Cambria Math"/>
          <w:bCs/>
        </w:rPr>
        <w:t>⟶</w:t>
      </w:r>
      <w:r w:rsidRPr="004F28C4">
        <w:rPr>
          <w:bCs/>
        </w:rPr>
        <w:t xml:space="preserve"> (extends) </w:t>
      </w:r>
      <w:r w:rsidRPr="004F28C4">
        <w:rPr>
          <w:rFonts w:ascii="Cambria Math" w:hAnsi="Cambria Math" w:cs="Cambria Math"/>
          <w:bCs/>
        </w:rPr>
        <w:t>⟶</w:t>
      </w:r>
      <w:r w:rsidRPr="004F28C4">
        <w:rPr>
          <w:bCs/>
        </w:rPr>
        <w:t xml:space="preserve"> Khóa hoặc mở khóa tài khoản</w:t>
      </w:r>
    </w:p>
    <w:p w14:paraId="10AA2713" w14:textId="77777777" w:rsidR="00174C02" w:rsidRPr="004F28C4" w:rsidRDefault="00174C02" w:rsidP="00174C02">
      <w:pPr>
        <w:numPr>
          <w:ilvl w:val="0"/>
          <w:numId w:val="111"/>
        </w:numPr>
        <w:spacing w:line="360" w:lineRule="auto"/>
        <w:ind w:left="1440"/>
        <w:jc w:val="both"/>
      </w:pPr>
      <w:r w:rsidRPr="004F28C4">
        <w:t>Hành động mở rộng diễn ra khi mức độ sai phạm thuộc về hành vi của chủ tài khoản. Quản trị viên sẽ kích hoạt lệnh can thiệp mở rộng này để thay đổi trạng thái hoạt động nhằm đình chỉ hoặc khôi phục quyền truy cập của người dùng.</w:t>
      </w:r>
    </w:p>
    <w:p w14:paraId="6AA9CCCE" w14:textId="77777777" w:rsidR="00174C02" w:rsidRPr="004F28C4" w:rsidRDefault="00174C02" w:rsidP="00174C02">
      <w:pPr>
        <w:pStyle w:val="ListParagraph"/>
        <w:numPr>
          <w:ilvl w:val="0"/>
          <w:numId w:val="111"/>
        </w:numPr>
        <w:spacing w:line="360" w:lineRule="auto"/>
        <w:jc w:val="both"/>
      </w:pPr>
      <w:r w:rsidRPr="004F28C4">
        <w:rPr>
          <w:bCs/>
        </w:rPr>
        <w:t>Báo cáo vi phạm và Thu hồi dữ liệu hết hạn là các ca sử dụng độc lập</w:t>
      </w:r>
    </w:p>
    <w:p w14:paraId="0F22F0ED" w14:textId="77777777" w:rsidR="00174C02" w:rsidRPr="004F28C4" w:rsidRDefault="00174C02" w:rsidP="00174C02">
      <w:pPr>
        <w:numPr>
          <w:ilvl w:val="0"/>
          <w:numId w:val="112"/>
        </w:numPr>
        <w:tabs>
          <w:tab w:val="clear" w:pos="720"/>
          <w:tab w:val="num" w:pos="1440"/>
        </w:tabs>
        <w:spacing w:line="360" w:lineRule="auto"/>
        <w:ind w:left="1440"/>
        <w:jc w:val="both"/>
      </w:pPr>
      <w:r w:rsidRPr="004F28C4">
        <w:t>Chức năng báo cáo vi phạm hoạt động độc lập từ phía giao diện người dùng dựa trên thực thể lý do báo cáo. Tiến trình thu hồi dữ liệu hết hạn vận hành hoàn toàn biệt lập dưới nền hệ thống để ẩn các tin ngắn dựa vào mốc thời gian quy định.</w:t>
      </w:r>
    </w:p>
    <w:p w14:paraId="4A8171C3" w14:textId="77777777" w:rsidR="00F469D7" w:rsidRPr="004F28C4" w:rsidRDefault="00F469D7" w:rsidP="001A6549">
      <w:pPr>
        <w:pStyle w:val="ListParagraph"/>
        <w:numPr>
          <w:ilvl w:val="1"/>
          <w:numId w:val="8"/>
        </w:numPr>
        <w:spacing w:line="360" w:lineRule="auto"/>
        <w:ind w:left="360"/>
        <w:jc w:val="both"/>
        <w:rPr>
          <w:lang w:val="vi-VN"/>
        </w:rPr>
      </w:pPr>
      <w:r w:rsidRPr="004F28C4">
        <w:rPr>
          <w:lang w:val="vi-VN"/>
        </w:rPr>
        <w:t>Luồng nghiệp vụ tiêu biểu</w:t>
      </w:r>
    </w:p>
    <w:p w14:paraId="62F6327C" w14:textId="77777777" w:rsidR="00F469D7" w:rsidRPr="004F28C4" w:rsidRDefault="00F469D7" w:rsidP="001A6549">
      <w:pPr>
        <w:pStyle w:val="ListParagraph"/>
        <w:numPr>
          <w:ilvl w:val="0"/>
          <w:numId w:val="102"/>
        </w:numPr>
        <w:spacing w:line="360" w:lineRule="auto"/>
        <w:ind w:left="360"/>
        <w:rPr>
          <w:lang w:val="vi-VN"/>
        </w:rPr>
      </w:pPr>
      <w:r w:rsidRPr="004F28C4">
        <w:t>Tiếp nhận và xử lý báo cáo vi phạm</w:t>
      </w:r>
    </w:p>
    <w:p w14:paraId="19FBA76D" w14:textId="77777777" w:rsidR="00F469D7" w:rsidRPr="004F28C4" w:rsidRDefault="00F469D7" w:rsidP="001A6549">
      <w:pPr>
        <w:pStyle w:val="ListParagraph"/>
        <w:numPr>
          <w:ilvl w:val="0"/>
          <w:numId w:val="106"/>
        </w:numPr>
        <w:spacing w:line="360" w:lineRule="auto"/>
        <w:ind w:left="1080"/>
      </w:pPr>
      <w:r w:rsidRPr="004F28C4">
        <w:rPr>
          <w:bCs/>
        </w:rPr>
        <w:t>Bước 1:</w:t>
      </w:r>
      <w:r w:rsidRPr="004F28C4">
        <w:t xml:space="preserve"> Người dùng phát hiện bài viết hoặc tài khoản có dấu hiệu sai phạm trên giao diện ứng dụng.</w:t>
      </w:r>
    </w:p>
    <w:p w14:paraId="6652B50C" w14:textId="77777777" w:rsidR="00F469D7" w:rsidRPr="004F28C4" w:rsidRDefault="00F469D7" w:rsidP="001A6549">
      <w:pPr>
        <w:pStyle w:val="ListParagraph"/>
        <w:numPr>
          <w:ilvl w:val="0"/>
          <w:numId w:val="106"/>
        </w:numPr>
        <w:spacing w:line="360" w:lineRule="auto"/>
        <w:ind w:left="1080"/>
      </w:pPr>
      <w:r w:rsidRPr="004F28C4">
        <w:rPr>
          <w:bCs/>
        </w:rPr>
        <w:t>Bước 2:</w:t>
      </w:r>
      <w:r w:rsidRPr="004F28C4">
        <w:t xml:space="preserve"> Người dùng chọn tính năng báo cáo, tích chọn lý do vi phạm phù hợp từ danh sách hệ thống cung cấp và nhấn gửi.</w:t>
      </w:r>
    </w:p>
    <w:p w14:paraId="0DF86CE5" w14:textId="77777777" w:rsidR="00F469D7" w:rsidRPr="004F28C4" w:rsidRDefault="00F469D7" w:rsidP="001A6549">
      <w:pPr>
        <w:pStyle w:val="ListParagraph"/>
        <w:numPr>
          <w:ilvl w:val="0"/>
          <w:numId w:val="106"/>
        </w:numPr>
        <w:spacing w:line="360" w:lineRule="auto"/>
        <w:ind w:left="1080"/>
      </w:pPr>
      <w:r w:rsidRPr="004F28C4">
        <w:rPr>
          <w:bCs/>
        </w:rPr>
        <w:lastRenderedPageBreak/>
        <w:t>Bước 3:</w:t>
      </w:r>
      <w:r w:rsidRPr="004F28C4">
        <w:t xml:space="preserve"> Hệ thống tiếp nhận thông tin, tạo bản ghi báo cáo mới và đồng bộ dữ liệu vào danh sách chờ duyệt của trang quản trị.</w:t>
      </w:r>
    </w:p>
    <w:p w14:paraId="0E765760" w14:textId="77777777" w:rsidR="00F469D7" w:rsidRPr="004F28C4" w:rsidRDefault="00F469D7" w:rsidP="001A6549">
      <w:pPr>
        <w:pStyle w:val="ListParagraph"/>
        <w:numPr>
          <w:ilvl w:val="0"/>
          <w:numId w:val="106"/>
        </w:numPr>
        <w:spacing w:line="360" w:lineRule="auto"/>
        <w:ind w:left="1080"/>
      </w:pPr>
      <w:r w:rsidRPr="004F28C4">
        <w:rPr>
          <w:bCs/>
        </w:rPr>
        <w:t>Bước 4:</w:t>
      </w:r>
      <w:r w:rsidRPr="004F28C4">
        <w:t xml:space="preserve"> Quản trị viên truy cập vào phân hệ quản lý, duyệt danh sách báo cáo và xem xét chi tiết nội dung bị gắn cờ.</w:t>
      </w:r>
    </w:p>
    <w:p w14:paraId="6D02AA9B" w14:textId="77777777" w:rsidR="00F469D7" w:rsidRPr="004F28C4" w:rsidRDefault="00F469D7" w:rsidP="001A6549">
      <w:pPr>
        <w:pStyle w:val="ListParagraph"/>
        <w:numPr>
          <w:ilvl w:val="0"/>
          <w:numId w:val="106"/>
        </w:numPr>
        <w:spacing w:line="360" w:lineRule="auto"/>
        <w:ind w:left="1080"/>
      </w:pPr>
      <w:r w:rsidRPr="004F28C4">
        <w:rPr>
          <w:bCs/>
        </w:rPr>
        <w:t>Bước 5:</w:t>
      </w:r>
      <w:r w:rsidRPr="004F28C4">
        <w:t xml:space="preserve"> Quản trị viên lựa chọn hình thức can thiệp phù hợp để hệ thống thực thi lệnh ẩn, xóa bài viết vi phạm hoặc thay đổi trạng thái hoạt động để khóa tài khoản người dùng.</w:t>
      </w:r>
    </w:p>
    <w:p w14:paraId="1A57E702" w14:textId="77777777" w:rsidR="00F469D7" w:rsidRPr="004F28C4" w:rsidRDefault="00F469D7" w:rsidP="001A6549">
      <w:pPr>
        <w:pStyle w:val="ListParagraph"/>
        <w:numPr>
          <w:ilvl w:val="0"/>
          <w:numId w:val="102"/>
        </w:numPr>
        <w:spacing w:line="360" w:lineRule="auto"/>
        <w:ind w:left="360"/>
        <w:rPr>
          <w:lang w:val="vi-VN"/>
        </w:rPr>
      </w:pPr>
      <w:r w:rsidRPr="004F28C4">
        <w:t>Tự động thu hồi dữ liệu tin ngắn hết hạn</w:t>
      </w:r>
    </w:p>
    <w:p w14:paraId="39460461" w14:textId="77777777" w:rsidR="00F469D7" w:rsidRPr="004F28C4" w:rsidRDefault="00F469D7" w:rsidP="001A6549">
      <w:pPr>
        <w:pStyle w:val="ListParagraph"/>
        <w:numPr>
          <w:ilvl w:val="0"/>
          <w:numId w:val="107"/>
        </w:numPr>
        <w:spacing w:line="360" w:lineRule="auto"/>
        <w:ind w:left="1080"/>
      </w:pPr>
      <w:r w:rsidRPr="004F28C4">
        <w:rPr>
          <w:bCs/>
        </w:rPr>
        <w:t>Bước 1:</w:t>
      </w:r>
      <w:r w:rsidRPr="004F28C4">
        <w:t xml:space="preserve"> Tiến trình tự động của hệ thống được kích hoạt và chạy lặp lại theo chu kỳ thời gian đã cấu hình sẵn.</w:t>
      </w:r>
    </w:p>
    <w:p w14:paraId="4E22D01C" w14:textId="77777777" w:rsidR="00F469D7" w:rsidRPr="004F28C4" w:rsidRDefault="00F469D7" w:rsidP="001A6549">
      <w:pPr>
        <w:pStyle w:val="ListParagraph"/>
        <w:numPr>
          <w:ilvl w:val="0"/>
          <w:numId w:val="107"/>
        </w:numPr>
        <w:spacing w:line="360" w:lineRule="auto"/>
        <w:ind w:left="1080"/>
      </w:pPr>
      <w:r w:rsidRPr="004F28C4">
        <w:rPr>
          <w:bCs/>
        </w:rPr>
        <w:t>Bước 2:</w:t>
      </w:r>
      <w:r w:rsidRPr="004F28C4">
        <w:t xml:space="preserve"> Hệ thống thực hiện quét toàn bộ cơ sở dữ liệu để tìm kiếm các bản ghi tin ngắn đang ở trạng thái hiển thị.</w:t>
      </w:r>
    </w:p>
    <w:p w14:paraId="289697F7" w14:textId="77777777" w:rsidR="00F469D7" w:rsidRPr="004F28C4" w:rsidRDefault="00F469D7" w:rsidP="001A6549">
      <w:pPr>
        <w:pStyle w:val="ListParagraph"/>
        <w:numPr>
          <w:ilvl w:val="0"/>
          <w:numId w:val="107"/>
        </w:numPr>
        <w:spacing w:line="360" w:lineRule="auto"/>
        <w:ind w:left="1080"/>
      </w:pPr>
      <w:r w:rsidRPr="004F28C4">
        <w:rPr>
          <w:bCs/>
        </w:rPr>
        <w:t>Bước 3:</w:t>
      </w:r>
      <w:r w:rsidRPr="004F28C4">
        <w:t xml:space="preserve"> Hệ thống so sánh mốc thời gian hiện tại với mốc thời gian hết hạn được thiết lập khi người dùng xuất bản tin ngắn.</w:t>
      </w:r>
    </w:p>
    <w:p w14:paraId="3450B7BF" w14:textId="77777777" w:rsidR="00F469D7" w:rsidRPr="004F28C4" w:rsidRDefault="00F469D7" w:rsidP="001A6549">
      <w:pPr>
        <w:pStyle w:val="ListParagraph"/>
        <w:numPr>
          <w:ilvl w:val="0"/>
          <w:numId w:val="107"/>
        </w:numPr>
        <w:spacing w:line="360" w:lineRule="auto"/>
        <w:ind w:left="1080"/>
        <w:jc w:val="both"/>
      </w:pPr>
      <w:r w:rsidRPr="004F28C4">
        <w:rPr>
          <w:bCs/>
        </w:rPr>
        <w:t>Bước 4: Đối với các tin ngắn đã vượt quá mốc hai mươi tư giờ và không được lưu vào mục nổi bật (is_archived = false), hệ thống tự động cập nhật trạng thái để ẩn nội dung khỏi dòng thời gian; các tin thuộc mục nổi bật được giữ nguyên trên trang hồ sơ.</w:t>
      </w:r>
    </w:p>
    <w:p w14:paraId="17A5EC23" w14:textId="77777777" w:rsidR="00F469D7" w:rsidRPr="004F28C4" w:rsidRDefault="00F469D7" w:rsidP="001A6549">
      <w:pPr>
        <w:pStyle w:val="ListParagraph"/>
        <w:numPr>
          <w:ilvl w:val="1"/>
          <w:numId w:val="8"/>
        </w:numPr>
        <w:spacing w:line="360" w:lineRule="auto"/>
        <w:jc w:val="both"/>
        <w:rPr>
          <w:lang w:val="vi-VN"/>
        </w:rPr>
      </w:pPr>
      <w:r w:rsidRPr="004F28C4">
        <w:rPr>
          <w:lang w:val="vi-VN"/>
        </w:rPr>
        <w:t>Tiêu chí chấp nhận</w:t>
      </w:r>
    </w:p>
    <w:p w14:paraId="5360B4B5" w14:textId="77777777" w:rsidR="00F469D7" w:rsidRPr="004F28C4" w:rsidRDefault="00F469D7" w:rsidP="001A6549">
      <w:pPr>
        <w:pStyle w:val="ListParagraph"/>
        <w:numPr>
          <w:ilvl w:val="0"/>
          <w:numId w:val="102"/>
        </w:numPr>
        <w:spacing w:line="360" w:lineRule="auto"/>
        <w:jc w:val="both"/>
        <w:rPr>
          <w:lang w:val="vi-VN"/>
        </w:rPr>
      </w:pPr>
      <w:r w:rsidRPr="004F28C4">
        <w:t>Tiếp nhận và xử lý báo cáo</w:t>
      </w:r>
    </w:p>
    <w:p w14:paraId="40017439" w14:textId="77777777" w:rsidR="00F469D7" w:rsidRPr="004F28C4" w:rsidRDefault="00F469D7" w:rsidP="001A6549">
      <w:pPr>
        <w:pStyle w:val="ListParagraph"/>
        <w:numPr>
          <w:ilvl w:val="1"/>
          <w:numId w:val="102"/>
        </w:numPr>
        <w:spacing w:line="360" w:lineRule="auto"/>
        <w:jc w:val="both"/>
        <w:rPr>
          <w:lang w:val="vi-VN"/>
        </w:rPr>
      </w:pPr>
      <w:r w:rsidRPr="004F28C4">
        <w:t>Khi người dùng gửi báo cáo, hệ thống phải bắt buộc ghi nhận mã định danh thực thể bị báo cáo và mã lý do cụ thể. Dữ liệu sau khi gửi phải xuất hiện ngay trong danh sách chờ duyệt của quản trị viên theo thời gian thực.</w:t>
      </w:r>
    </w:p>
    <w:p w14:paraId="12D47AD6" w14:textId="77777777" w:rsidR="00F469D7" w:rsidRPr="004F28C4" w:rsidRDefault="00F469D7" w:rsidP="001A6549">
      <w:pPr>
        <w:pStyle w:val="ListParagraph"/>
        <w:numPr>
          <w:ilvl w:val="1"/>
          <w:numId w:val="102"/>
        </w:numPr>
        <w:spacing w:line="360" w:lineRule="auto"/>
        <w:jc w:val="both"/>
        <w:rPr>
          <w:lang w:val="vi-VN"/>
        </w:rPr>
      </w:pPr>
      <w:r w:rsidRPr="004F28C4">
        <w:t>Khi quản trị viên chọn lệnh ẩn hoặc xóa, bài viết vi phạm phải lập tức biến mất khỏi bảng tin và dòng thời gian của toàn bộ người dùng trên hệ thống, đồng thời cập nhật đúng trạng thái trong cơ sở dữ liệu.</w:t>
      </w:r>
    </w:p>
    <w:p w14:paraId="7C792C32" w14:textId="77777777" w:rsidR="00F469D7" w:rsidRPr="004F28C4" w:rsidRDefault="00F469D7" w:rsidP="001A6549">
      <w:pPr>
        <w:pStyle w:val="ListParagraph"/>
        <w:numPr>
          <w:ilvl w:val="1"/>
          <w:numId w:val="102"/>
        </w:numPr>
        <w:spacing w:line="360" w:lineRule="auto"/>
        <w:jc w:val="both"/>
        <w:rPr>
          <w:lang w:val="vi-VN"/>
        </w:rPr>
      </w:pPr>
      <w:r w:rsidRPr="004F28C4">
        <w:t>Khi quản trị viên thực hiện khóa tài khoản, hệ thống phải cập nhật trạng thái người dùng thành đóng băng, lập tức vô hiệu hóa mã Token và đăng xuất tài khoản đó khỏi mọi thiết bị. Khi mở khóa, trạng thái tài khoản phải chuyển về bình thường và khôi phục đầy đủ quyền truy cập.</w:t>
      </w:r>
    </w:p>
    <w:p w14:paraId="4FA16CCE" w14:textId="77777777" w:rsidR="00F469D7" w:rsidRPr="004F28C4" w:rsidRDefault="00F469D7" w:rsidP="001A6549">
      <w:pPr>
        <w:pStyle w:val="ListParagraph"/>
        <w:numPr>
          <w:ilvl w:val="0"/>
          <w:numId w:val="102"/>
        </w:numPr>
        <w:spacing w:line="360" w:lineRule="auto"/>
        <w:jc w:val="both"/>
        <w:rPr>
          <w:lang w:val="vi-VN"/>
        </w:rPr>
      </w:pPr>
      <w:r w:rsidRPr="004F28C4">
        <w:t>Tự động thu hồi dữ liệu hết hạn</w:t>
      </w:r>
    </w:p>
    <w:p w14:paraId="7ED7F160" w14:textId="77777777" w:rsidR="00F469D7" w:rsidRPr="004F28C4" w:rsidRDefault="00F469D7" w:rsidP="001A6549">
      <w:pPr>
        <w:pStyle w:val="ListParagraph"/>
        <w:numPr>
          <w:ilvl w:val="0"/>
          <w:numId w:val="108"/>
        </w:numPr>
        <w:spacing w:line="360" w:lineRule="auto"/>
        <w:jc w:val="both"/>
      </w:pPr>
      <w:r w:rsidRPr="004F28C4">
        <w:t>Tiến trình ngầm của hệ thống phải tự động kích hoạt và quét cơ sở dữ liệu định kỳ theo chu kỳ thời gian đã thiết lập.</w:t>
      </w:r>
    </w:p>
    <w:p w14:paraId="3D53E836" w14:textId="77777777" w:rsidR="00A22833" w:rsidRPr="004F28C4" w:rsidRDefault="00F469D7" w:rsidP="001A6549">
      <w:pPr>
        <w:pStyle w:val="ListParagraph"/>
        <w:numPr>
          <w:ilvl w:val="0"/>
          <w:numId w:val="108"/>
        </w:numPr>
        <w:spacing w:line="360" w:lineRule="auto"/>
        <w:jc w:val="both"/>
      </w:pPr>
      <w:r w:rsidRPr="004F28C4">
        <w:lastRenderedPageBreak/>
        <w:t>Hệ thống phải ẩn chính xác và toàn bộ các tin ngắn có mốc thời gian hiện tại vượt quá mốc thời gian hết hạn hai mươi tư giờ, ngoại trừ các nội dung đã được người dùng cấu hình đưa vào danh sách lưu trữ nổi bật.</w:t>
      </w:r>
    </w:p>
    <w:p w14:paraId="57002EAA" w14:textId="77777777" w:rsidR="00F469D7" w:rsidRPr="004F28C4" w:rsidRDefault="00215A9F" w:rsidP="001A6549">
      <w:pPr>
        <w:pStyle w:val="ListParagraph"/>
        <w:numPr>
          <w:ilvl w:val="1"/>
          <w:numId w:val="8"/>
        </w:numPr>
        <w:spacing w:line="360" w:lineRule="auto"/>
        <w:jc w:val="both"/>
        <w:rPr>
          <w:lang w:val="vi-VN"/>
        </w:rPr>
      </w:pPr>
      <w:r w:rsidRPr="004F28C4">
        <w:rPr>
          <w:lang w:val="vi-VN"/>
        </w:rPr>
        <w:t>Giá trị thiết kế sơ đồ</w:t>
      </w:r>
    </w:p>
    <w:p w14:paraId="3D0B21CD" w14:textId="77777777" w:rsidR="00215A9F" w:rsidRPr="004F28C4" w:rsidRDefault="00215A9F" w:rsidP="001A6549">
      <w:pPr>
        <w:pStyle w:val="ListParagraph"/>
        <w:numPr>
          <w:ilvl w:val="0"/>
          <w:numId w:val="109"/>
        </w:numPr>
        <w:spacing w:line="360" w:lineRule="auto"/>
        <w:ind w:left="357" w:hanging="357"/>
        <w:jc w:val="both"/>
      </w:pPr>
      <w:r w:rsidRPr="004F28C4">
        <w:t>Biểu đồ sơ đồ ca sử dụng của phân hệ mang lại giá trị lớn trong việc bóc tách quyền hạn bảo mật giữa người dùng và quản trị viên. Việc định hình rõ ràng các lối vào chức năng này giúp lập trình viên thiết kế hệ thống bộ lọc quyền hạn nghiêm ngặt ngay tại tầng gateway của backend.</w:t>
      </w:r>
    </w:p>
    <w:p w14:paraId="6F1C7A7B" w14:textId="77777777" w:rsidR="00215A9F" w:rsidRPr="004F28C4" w:rsidRDefault="00215A9F" w:rsidP="001A6549">
      <w:pPr>
        <w:pStyle w:val="ListParagraph"/>
        <w:numPr>
          <w:ilvl w:val="0"/>
          <w:numId w:val="109"/>
        </w:numPr>
        <w:spacing w:line="360" w:lineRule="auto"/>
        <w:ind w:left="357" w:hanging="357"/>
        <w:jc w:val="both"/>
      </w:pPr>
      <w:r w:rsidRPr="004F28C4">
        <w:t>Sơ đồ cũng cung cấp định hướng mạch lạc để thiết kế cấu trúc dữ liệu dựa trên thực thể báo cáo và trạng thái tài khoản. Việc mô hình hóa hành vi xử lý vi phạm bằng quan hệ mở rộng giúp nhà phát triển xây dựng các hàm API cập nhật trạng thái bản ghi một cách độc lập, tránh gây xung đột dữ liệu.</w:t>
      </w:r>
    </w:p>
    <w:p w14:paraId="3293A5B0" w14:textId="77777777" w:rsidR="00215A9F" w:rsidRPr="004F28C4" w:rsidRDefault="00215A9F" w:rsidP="003C251B">
      <w:pPr>
        <w:pStyle w:val="ListParagraph"/>
        <w:numPr>
          <w:ilvl w:val="0"/>
          <w:numId w:val="109"/>
        </w:numPr>
        <w:spacing w:line="360" w:lineRule="auto"/>
        <w:ind w:left="357" w:hanging="357"/>
        <w:jc w:val="both"/>
      </w:pPr>
      <w:r w:rsidRPr="004F28C4">
        <w:t>Cuối cùng, thiết kế này giúp tối ưu hóa hiệu năng máy chủ thông qua việc bóc tách tác vụ quét tự động ngầm ra khỏi thao tác thủ công. Đây là cơ sở để sinh viên triển khai các thư viện lên lịch tự động nhằm tự động ẩn dữ liệu hết hạn theo chu kỳ mà không gây nghẽn băng thông hệ thống.</w:t>
      </w:r>
    </w:p>
    <w:p w14:paraId="65482514" w14:textId="77777777" w:rsidR="00427B5D" w:rsidRPr="004F28C4" w:rsidRDefault="00B77ADA" w:rsidP="003C251B">
      <w:pPr>
        <w:pStyle w:val="Heading2"/>
        <w:spacing w:line="360" w:lineRule="auto"/>
        <w:rPr>
          <w:i/>
          <w:szCs w:val="24"/>
          <w:lang w:val="vi-VN"/>
        </w:rPr>
      </w:pPr>
      <w:bookmarkStart w:id="51" w:name="_Toc235640653"/>
      <w:r w:rsidRPr="004F28C4">
        <w:rPr>
          <w:i/>
          <w:szCs w:val="24"/>
        </w:rPr>
        <w:t>Biểu</w:t>
      </w:r>
      <w:r w:rsidRPr="004F28C4">
        <w:rPr>
          <w:i/>
          <w:szCs w:val="24"/>
          <w:lang w:val="vi-VN"/>
        </w:rPr>
        <w:t xml:space="preserve"> đồ hoạt động</w:t>
      </w:r>
      <w:bookmarkEnd w:id="51"/>
    </w:p>
    <w:p w14:paraId="1BC36FCC" w14:textId="77777777" w:rsidR="00A22833" w:rsidRPr="004F28C4" w:rsidRDefault="00B2371A" w:rsidP="003C251B">
      <w:pPr>
        <w:pStyle w:val="Heading3"/>
        <w:spacing w:line="360" w:lineRule="auto"/>
        <w:jc w:val="both"/>
        <w:rPr>
          <w:szCs w:val="24"/>
          <w:lang w:val="vi-VN"/>
        </w:rPr>
      </w:pPr>
      <w:bookmarkStart w:id="52" w:name="_Toc235640654"/>
      <w:r w:rsidRPr="004F28C4">
        <w:rPr>
          <w:szCs w:val="24"/>
          <w:lang w:val="vi-VN"/>
        </w:rPr>
        <w:t>Biểu đồ hoạt động chức năng Authentication</w:t>
      </w:r>
      <w:bookmarkEnd w:id="52"/>
    </w:p>
    <w:p w14:paraId="33A49E6E" w14:textId="77777777" w:rsidR="006F3CCD" w:rsidRPr="004F28C4" w:rsidRDefault="006F3CCD" w:rsidP="00E470A9">
      <w:pPr>
        <w:pStyle w:val="ListParagraph"/>
        <w:numPr>
          <w:ilvl w:val="0"/>
          <w:numId w:val="0"/>
        </w:numPr>
        <w:spacing w:line="360" w:lineRule="auto"/>
        <w:ind w:left="360" w:firstLine="360"/>
        <w:jc w:val="both"/>
        <w:rPr>
          <w:lang w:val="vi-VN"/>
        </w:rPr>
      </w:pPr>
      <w:r w:rsidRPr="004F28C4">
        <w:t>Trong hệ thống, tài khoản người dùng có hai trạng thái chính: ACTIVE và SUSPENDED. Hệ thống hiện không sử dụng xác thực email khi đăng ký.</w:t>
      </w:r>
    </w:p>
    <w:p w14:paraId="4D5EBA13" w14:textId="77777777" w:rsidR="00B2371A" w:rsidRPr="004F28C4" w:rsidRDefault="003C251B" w:rsidP="00B2371A">
      <w:pPr>
        <w:rPr>
          <w:sz w:val="22"/>
          <w:szCs w:val="22"/>
          <w:lang w:val="vi-VN"/>
        </w:rPr>
      </w:pPr>
      <w:r w:rsidRPr="004F28C4">
        <w:rPr>
          <w:noProof/>
          <w:sz w:val="22"/>
          <w:szCs w:val="22"/>
        </w:rPr>
        <w:lastRenderedPageBreak/>
        <w:drawing>
          <wp:inline distT="0" distB="0" distL="0" distR="0" wp14:anchorId="55408707" wp14:editId="2DA33434">
            <wp:extent cx="5753435" cy="56515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53255" cy="5651323"/>
                    </a:xfrm>
                    <a:prstGeom prst="rect">
                      <a:avLst/>
                    </a:prstGeom>
                  </pic:spPr>
                </pic:pic>
              </a:graphicData>
            </a:graphic>
          </wp:inline>
        </w:drawing>
      </w:r>
    </w:p>
    <w:p w14:paraId="46155C1E" w14:textId="77777777" w:rsidR="00A22833" w:rsidRPr="004F28C4" w:rsidRDefault="001061A4" w:rsidP="001061A4">
      <w:pPr>
        <w:pStyle w:val="NormalWeb"/>
        <w:spacing w:beforeAutospacing="0" w:afterAutospacing="0" w:line="360" w:lineRule="auto"/>
        <w:jc w:val="center"/>
        <w:rPr>
          <w:lang w:val="vi-VN"/>
        </w:rPr>
      </w:pPr>
      <w:r w:rsidRPr="004F28C4">
        <w:rPr>
          <w:lang w:val="vi-VN"/>
        </w:rPr>
        <w:t>Hình 2- Sơ đồ hoạt động đăng ký</w:t>
      </w:r>
    </w:p>
    <w:p w14:paraId="75DAD9F0" w14:textId="77777777" w:rsidR="001061A4" w:rsidRPr="004F28C4" w:rsidRDefault="003C251B" w:rsidP="001061A4">
      <w:pPr>
        <w:pStyle w:val="NormalWeb"/>
        <w:spacing w:beforeAutospacing="0" w:afterAutospacing="0" w:line="360" w:lineRule="auto"/>
        <w:jc w:val="both"/>
        <w:rPr>
          <w:rFonts w:eastAsia="Times New Roman"/>
          <w:lang w:eastAsia="en-US"/>
        </w:rPr>
      </w:pPr>
      <w:r w:rsidRPr="004F28C4">
        <w:t xml:space="preserve"> </w:t>
      </w:r>
      <w:r w:rsidRPr="004F28C4">
        <w:rPr>
          <w:rFonts w:eastAsia="Times New Roman"/>
          <w:bCs/>
          <w:lang w:eastAsia="en-US"/>
        </w:rPr>
        <w:t>1. Khởi tạo quy trình:</w:t>
      </w:r>
    </w:p>
    <w:p w14:paraId="67E7C292" w14:textId="77777777" w:rsidR="001061A4" w:rsidRPr="004F28C4" w:rsidRDefault="001061A4" w:rsidP="00401A60">
      <w:pPr>
        <w:pStyle w:val="ListParagraph"/>
        <w:numPr>
          <w:ilvl w:val="0"/>
          <w:numId w:val="128"/>
        </w:numPr>
        <w:spacing w:line="360" w:lineRule="auto"/>
        <w:jc w:val="both"/>
      </w:pPr>
      <w:r w:rsidRPr="004F28C4">
        <w:rPr>
          <w:bCs/>
        </w:rPr>
        <w:t>Bắt đầu:</w:t>
      </w:r>
      <w:r w:rsidRPr="004F28C4">
        <w:t xml:space="preserve"> Tại giao diện Client của ứng dụng, Người dùng thực hiện nhập đầy đủ các thông tin đăng ký bao gồm Email, Username và Mật khẩu.</w:t>
      </w:r>
    </w:p>
    <w:p w14:paraId="41205AF1" w14:textId="77777777" w:rsidR="001061A4" w:rsidRPr="004F28C4" w:rsidRDefault="001061A4" w:rsidP="00401A60">
      <w:pPr>
        <w:pStyle w:val="ListParagraph"/>
        <w:numPr>
          <w:ilvl w:val="0"/>
          <w:numId w:val="128"/>
        </w:numPr>
        <w:spacing w:line="360" w:lineRule="auto"/>
        <w:jc w:val="both"/>
      </w:pPr>
      <w:r w:rsidRPr="004F28C4">
        <w:rPr>
          <w:bCs/>
        </w:rPr>
        <w:t>Gửi yêu cầu:</w:t>
      </w:r>
      <w:r w:rsidRPr="004F28C4">
        <w:t xml:space="preserve"> Người dùng nhấn nút "Đăng ký" để Client đóng gói thông tin và gửi toàn bộ dữ liệu sang phân làn Hệ thống.</w:t>
      </w:r>
    </w:p>
    <w:p w14:paraId="114DABB7" w14:textId="77777777" w:rsidR="001061A4" w:rsidRPr="004F28C4" w:rsidRDefault="001061A4" w:rsidP="001061A4">
      <w:pPr>
        <w:spacing w:line="360" w:lineRule="auto"/>
        <w:jc w:val="both"/>
      </w:pPr>
      <w:r w:rsidRPr="004F28C4">
        <w:rPr>
          <w:bCs/>
        </w:rPr>
        <w:t>2. Tiếp nhận và Kiểm tra định dạng:</w:t>
      </w:r>
    </w:p>
    <w:p w14:paraId="6BC14EFD" w14:textId="77777777" w:rsidR="001061A4" w:rsidRPr="004F28C4" w:rsidRDefault="001061A4" w:rsidP="00401A60">
      <w:pPr>
        <w:pStyle w:val="ListParagraph"/>
        <w:numPr>
          <w:ilvl w:val="0"/>
          <w:numId w:val="129"/>
        </w:numPr>
        <w:spacing w:line="360" w:lineRule="auto"/>
        <w:jc w:val="both"/>
      </w:pPr>
      <w:r w:rsidRPr="004F28C4">
        <w:rPr>
          <w:bCs/>
        </w:rPr>
        <w:t>Xử lý ban đầu:</w:t>
      </w:r>
      <w:r w:rsidRPr="004F28C4">
        <w:t xml:space="preserve"> Hệ thống tiếp nhận dữ liệu và thực hiện kiểm tra định dạng Email cùng độ mạnh của Mật khẩu.</w:t>
      </w:r>
    </w:p>
    <w:p w14:paraId="720032FF" w14:textId="77777777" w:rsidR="001061A4" w:rsidRPr="004F28C4" w:rsidRDefault="001061A4" w:rsidP="00401A60">
      <w:pPr>
        <w:pStyle w:val="ListParagraph"/>
        <w:numPr>
          <w:ilvl w:val="0"/>
          <w:numId w:val="129"/>
        </w:numPr>
        <w:spacing w:line="360" w:lineRule="auto"/>
        <w:jc w:val="both"/>
      </w:pPr>
      <w:r w:rsidRPr="004F28C4">
        <w:t>Luồng xử lý chia làm hai hướng đi rõ rệt dựa trên tính hợp lệ của dữ liệu đầu vào.</w:t>
      </w:r>
    </w:p>
    <w:p w14:paraId="0CB160D8" w14:textId="77777777" w:rsidR="001061A4" w:rsidRPr="004F28C4" w:rsidRDefault="001061A4" w:rsidP="00401A60">
      <w:pPr>
        <w:pStyle w:val="ListParagraph"/>
        <w:numPr>
          <w:ilvl w:val="0"/>
          <w:numId w:val="129"/>
        </w:numPr>
        <w:spacing w:line="360" w:lineRule="auto"/>
        <w:jc w:val="both"/>
      </w:pPr>
      <w:r w:rsidRPr="004F28C4">
        <w:rPr>
          <w:bCs/>
        </w:rPr>
        <w:t>Hướng Không hợp lệ:</w:t>
      </w:r>
      <w:r w:rsidRPr="004F28C4">
        <w:t xml:space="preserve"> Phân làn Hệ thống chuyển tín hiệu về làn Người dùng để hiển thị lỗi định dạng dữ liệu trực tiếp tại màn hình đăng ký và kết thúc quy trình.</w:t>
      </w:r>
    </w:p>
    <w:p w14:paraId="0BDCE9DB" w14:textId="77777777" w:rsidR="001061A4" w:rsidRPr="004F28C4" w:rsidRDefault="001061A4" w:rsidP="00401A60">
      <w:pPr>
        <w:pStyle w:val="ListParagraph"/>
        <w:numPr>
          <w:ilvl w:val="0"/>
          <w:numId w:val="129"/>
        </w:numPr>
        <w:spacing w:line="360" w:lineRule="auto"/>
        <w:jc w:val="both"/>
      </w:pPr>
      <w:r w:rsidRPr="004F28C4">
        <w:rPr>
          <w:bCs/>
        </w:rPr>
        <w:lastRenderedPageBreak/>
        <w:t>Hướng Hợp lệ:</w:t>
      </w:r>
      <w:r w:rsidRPr="004F28C4">
        <w:t xml:space="preserve"> Hệ thống tiếp tục chuyển dữ liệu sang bước kiểm tra chuyên sâu trong cơ sở dữ liệu.</w:t>
      </w:r>
    </w:p>
    <w:p w14:paraId="3504308E" w14:textId="77777777" w:rsidR="001061A4" w:rsidRPr="004F28C4" w:rsidRDefault="001061A4" w:rsidP="001061A4">
      <w:pPr>
        <w:spacing w:line="360" w:lineRule="auto"/>
        <w:jc w:val="both"/>
      </w:pPr>
      <w:r w:rsidRPr="004F28C4">
        <w:rPr>
          <w:bCs/>
        </w:rPr>
        <w:t>3. Kiểm tra trùng lặp và Gọi xác thực:</w:t>
      </w:r>
    </w:p>
    <w:p w14:paraId="7CC781B0" w14:textId="77777777" w:rsidR="001061A4" w:rsidRPr="004F28C4" w:rsidRDefault="001061A4" w:rsidP="00401A60">
      <w:pPr>
        <w:pStyle w:val="ListParagraph"/>
        <w:numPr>
          <w:ilvl w:val="0"/>
          <w:numId w:val="130"/>
        </w:numPr>
        <w:spacing w:line="360" w:lineRule="auto"/>
        <w:jc w:val="both"/>
      </w:pPr>
      <w:r w:rsidRPr="004F28C4">
        <w:rPr>
          <w:bCs/>
        </w:rPr>
        <w:t>Truy vấn dữ liệu:</w:t>
      </w:r>
      <w:r w:rsidRPr="004F28C4">
        <w:t xml:space="preserve"> Hệ thống thực hiện gửi truy vấn vào cơ sở dữ liệu để đối chiếu và kiểm tra sự tồn tại của Email đăng ký.</w:t>
      </w:r>
    </w:p>
    <w:p w14:paraId="0CC72F6E" w14:textId="77777777" w:rsidR="001061A4" w:rsidRPr="004F28C4" w:rsidRDefault="001061A4" w:rsidP="00401A60">
      <w:pPr>
        <w:pStyle w:val="ListParagraph"/>
        <w:numPr>
          <w:ilvl w:val="0"/>
          <w:numId w:val="130"/>
        </w:numPr>
        <w:spacing w:line="360" w:lineRule="auto"/>
        <w:jc w:val="both"/>
      </w:pPr>
      <w:r w:rsidRPr="004F28C4">
        <w:t>Phân tách luồng xử lý dựa trên kết quả kiểm tra bản ghi.</w:t>
      </w:r>
    </w:p>
    <w:p w14:paraId="5073576A" w14:textId="77777777" w:rsidR="001061A4" w:rsidRPr="004F28C4" w:rsidRDefault="001061A4" w:rsidP="00401A60">
      <w:pPr>
        <w:pStyle w:val="ListParagraph"/>
        <w:numPr>
          <w:ilvl w:val="0"/>
          <w:numId w:val="130"/>
        </w:numPr>
        <w:spacing w:line="360" w:lineRule="auto"/>
        <w:jc w:val="both"/>
      </w:pPr>
      <w:r w:rsidRPr="004F28C4">
        <w:rPr>
          <w:bCs/>
        </w:rPr>
        <w:t>Hướng Có trùng lặp:</w:t>
      </w:r>
      <w:r w:rsidRPr="004F28C4">
        <w:t xml:space="preserve"> Làn Người dùng nhận thông báo lỗi "Email đã tồn tại" ngay tại màn hình đăng ký và chấm dứt luồng xử lý.</w:t>
      </w:r>
    </w:p>
    <w:p w14:paraId="73ED7025" w14:textId="77777777" w:rsidR="001061A4" w:rsidRPr="004F28C4" w:rsidRDefault="001061A4" w:rsidP="00401A60">
      <w:pPr>
        <w:pStyle w:val="ListParagraph"/>
        <w:numPr>
          <w:ilvl w:val="0"/>
          <w:numId w:val="130"/>
        </w:numPr>
        <w:spacing w:line="360" w:lineRule="auto"/>
        <w:jc w:val="both"/>
      </w:pPr>
      <w:r w:rsidRPr="004F28C4">
        <w:rPr>
          <w:bCs/>
        </w:rPr>
        <w:t>Hướng Không trùng:</w:t>
      </w:r>
      <w:r w:rsidRPr="004F28C4">
        <w:t xml:space="preserve"> Hệ thống thực hiện hành động gọi API tạo tài khoản người dùng mới sang Máy chủ xác thực.</w:t>
      </w:r>
    </w:p>
    <w:p w14:paraId="76F43832" w14:textId="77777777" w:rsidR="001061A4" w:rsidRPr="004F28C4" w:rsidRDefault="001061A4" w:rsidP="001061A4">
      <w:pPr>
        <w:spacing w:line="360" w:lineRule="auto"/>
        <w:jc w:val="both"/>
      </w:pPr>
      <w:r w:rsidRPr="004F28C4">
        <w:rPr>
          <w:bCs/>
        </w:rPr>
        <w:t>4. Khởi tạo và Lưu trữ trạng thái:</w:t>
      </w:r>
    </w:p>
    <w:p w14:paraId="121CC0A4" w14:textId="77777777" w:rsidR="001061A4" w:rsidRPr="004F28C4" w:rsidRDefault="001061A4" w:rsidP="00401A60">
      <w:pPr>
        <w:pStyle w:val="ListParagraph"/>
        <w:numPr>
          <w:ilvl w:val="0"/>
          <w:numId w:val="131"/>
        </w:numPr>
        <w:spacing w:line="360" w:lineRule="auto"/>
        <w:jc w:val="both"/>
      </w:pPr>
      <w:r w:rsidRPr="004F28C4">
        <w:rPr>
          <w:bCs/>
        </w:rPr>
        <w:t>Xử lý tại Keycloak:</w:t>
      </w:r>
      <w:r w:rsidRPr="004F28C4">
        <w:t xml:space="preserve"> Máy chủ Keycloak khởi tạo tài khoản với trạng thái đã kích hoạt sẵn, sau đó phản hồi thành công về Backend.</w:t>
      </w:r>
    </w:p>
    <w:p w14:paraId="74170B66" w14:textId="77777777" w:rsidR="001061A4" w:rsidRPr="004F28C4" w:rsidRDefault="001061A4" w:rsidP="00401A60">
      <w:pPr>
        <w:pStyle w:val="ListParagraph"/>
        <w:numPr>
          <w:ilvl w:val="0"/>
          <w:numId w:val="131"/>
        </w:numPr>
        <w:spacing w:line="360" w:lineRule="auto"/>
        <w:jc w:val="both"/>
      </w:pPr>
      <w:r w:rsidRPr="004F28C4">
        <w:rPr>
          <w:bCs/>
        </w:rPr>
        <w:t>Lưu trữ Database:</w:t>
      </w:r>
      <w:r w:rsidRPr="004F28C4">
        <w:t xml:space="preserve"> Hệ thống tiếp nhận phản hồi từ Keycloak, tạo bản ghi mới trong cơ sở dữ liệu với id_user = sub của Keycloak và thiết lập trạng thái ACTIVE. Nếu ghi cơ sở dữ liệu thất bại, hệ thống rollback bằng cách xóa tài khoản vừa tạo trên Keycloak.</w:t>
      </w:r>
    </w:p>
    <w:p w14:paraId="331D2E42" w14:textId="77777777" w:rsidR="001061A4" w:rsidRPr="004F28C4" w:rsidRDefault="001061A4" w:rsidP="00401A60">
      <w:pPr>
        <w:pStyle w:val="ListParagraph"/>
        <w:numPr>
          <w:ilvl w:val="0"/>
          <w:numId w:val="131"/>
        </w:numPr>
        <w:spacing w:line="360" w:lineRule="auto"/>
        <w:jc w:val="both"/>
      </w:pPr>
      <w:r w:rsidRPr="004F28C4">
        <w:rPr>
          <w:bCs/>
        </w:rPr>
        <w:t>Thông báo Client:</w:t>
      </w:r>
      <w:r w:rsidRPr="004F28C4">
        <w:t xml:space="preserve"> Hệ thống trả về thông báo đăng ký thành công; người dùng có thể đăng nhập ngay.</w:t>
      </w:r>
    </w:p>
    <w:p w14:paraId="01846A87" w14:textId="77777777" w:rsidR="001061A4" w:rsidRPr="004F28C4" w:rsidRDefault="001061A4" w:rsidP="001061A4">
      <w:pPr>
        <w:spacing w:line="360" w:lineRule="auto"/>
        <w:jc w:val="both"/>
      </w:pPr>
      <w:r w:rsidRPr="004F28C4">
        <w:rPr>
          <w:bCs/>
        </w:rPr>
        <w:t>5. Hoàn tất đăng ký:</w:t>
      </w:r>
    </w:p>
    <w:p w14:paraId="4FF77AA2" w14:textId="77777777" w:rsidR="001061A4" w:rsidRPr="004F28C4" w:rsidRDefault="001061A4" w:rsidP="00401A60">
      <w:pPr>
        <w:pStyle w:val="ListParagraph"/>
        <w:numPr>
          <w:ilvl w:val="0"/>
          <w:numId w:val="132"/>
        </w:numPr>
        <w:spacing w:line="360" w:lineRule="auto"/>
        <w:jc w:val="both"/>
      </w:pPr>
      <w:r w:rsidRPr="004F28C4">
        <w:rPr>
          <w:bCs/>
        </w:rPr>
        <w:t>Chờ đợi tương tác:</w:t>
      </w:r>
      <w:r w:rsidRPr="004F28C4">
        <w:t xml:space="preserve"> Do không sử dụng xác thực email, tài khoản được kích hoạt ngay sau khi tạo thành công trên Keycloak và lưu vào cơ sở dữ liệu.</w:t>
      </w:r>
    </w:p>
    <w:p w14:paraId="64287E87" w14:textId="77777777" w:rsidR="001061A4" w:rsidRPr="004F28C4" w:rsidRDefault="001061A4" w:rsidP="00401A60">
      <w:pPr>
        <w:pStyle w:val="ListParagraph"/>
        <w:numPr>
          <w:ilvl w:val="0"/>
          <w:numId w:val="132"/>
        </w:numPr>
        <w:spacing w:line="360" w:lineRule="auto"/>
        <w:jc w:val="both"/>
      </w:pPr>
      <w:r w:rsidRPr="004F28C4">
        <w:t>Hệ thống chuyển hướng người dùng sang trang Đăng nhập để bắt đầu sử dụng.</w:t>
      </w:r>
    </w:p>
    <w:p w14:paraId="008AF902" w14:textId="77777777" w:rsidR="00777C3E" w:rsidRPr="004F28C4" w:rsidRDefault="00777C3E" w:rsidP="001061A4">
      <w:pPr>
        <w:spacing w:line="360" w:lineRule="auto"/>
        <w:ind w:left="1282" w:hanging="360"/>
        <w:jc w:val="both"/>
        <w:rPr>
          <w:lang w:val="vi-VN"/>
        </w:rPr>
      </w:pPr>
      <w:r w:rsidRPr="004F28C4">
        <w:rPr>
          <w:noProof/>
        </w:rPr>
        <w:lastRenderedPageBreak/>
        <w:drawing>
          <wp:inline distT="0" distB="0" distL="0" distR="0" wp14:anchorId="4BA3EE25" wp14:editId="6AF3D6B5">
            <wp:extent cx="4566967" cy="4058292"/>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572235" cy="4062973"/>
                    </a:xfrm>
                    <a:prstGeom prst="rect">
                      <a:avLst/>
                    </a:prstGeom>
                  </pic:spPr>
                </pic:pic>
              </a:graphicData>
            </a:graphic>
          </wp:inline>
        </w:drawing>
      </w:r>
    </w:p>
    <w:p w14:paraId="6E7F6DC8" w14:textId="77777777" w:rsidR="00777C3E" w:rsidRPr="004F28C4" w:rsidRDefault="00777C3E" w:rsidP="00777C3E">
      <w:pPr>
        <w:spacing w:line="360" w:lineRule="auto"/>
        <w:ind w:left="1282"/>
        <w:jc w:val="center"/>
        <w:rPr>
          <w:lang w:val="vi-VN"/>
        </w:rPr>
      </w:pPr>
      <w:r w:rsidRPr="004F28C4">
        <w:rPr>
          <w:lang w:val="vi-VN"/>
        </w:rPr>
        <w:t>Hình 2- Sơ đồ hoạt động đăng nhập</w:t>
      </w:r>
    </w:p>
    <w:p w14:paraId="29A38A5E" w14:textId="77777777" w:rsidR="00777C3E" w:rsidRPr="004F28C4" w:rsidRDefault="00777C3E" w:rsidP="00777C3E">
      <w:pPr>
        <w:spacing w:line="360" w:lineRule="auto"/>
        <w:jc w:val="both"/>
      </w:pPr>
      <w:r w:rsidRPr="004F28C4">
        <w:rPr>
          <w:bCs/>
        </w:rPr>
        <w:t>1. Khởi tạo quy trình:</w:t>
      </w:r>
    </w:p>
    <w:p w14:paraId="02000F25" w14:textId="77777777" w:rsidR="00777C3E" w:rsidRPr="004F28C4" w:rsidRDefault="00777C3E" w:rsidP="00401A60">
      <w:pPr>
        <w:numPr>
          <w:ilvl w:val="0"/>
          <w:numId w:val="133"/>
        </w:numPr>
        <w:spacing w:line="360" w:lineRule="auto"/>
        <w:jc w:val="both"/>
      </w:pPr>
      <w:r w:rsidRPr="004F28C4">
        <w:rPr>
          <w:bCs/>
        </w:rPr>
        <w:t>Bắt đầu:</w:t>
      </w:r>
      <w:r w:rsidRPr="004F28C4">
        <w:t xml:space="preserve"> Tại giao diện Client, Người dùng thực hiện nhập thông tin vào ô Tài khoản &amp; Mật khẩu.</w:t>
      </w:r>
    </w:p>
    <w:p w14:paraId="5751AD7F" w14:textId="77777777" w:rsidR="00777C3E" w:rsidRPr="004F28C4" w:rsidRDefault="00777C3E" w:rsidP="00401A60">
      <w:pPr>
        <w:numPr>
          <w:ilvl w:val="0"/>
          <w:numId w:val="133"/>
        </w:numPr>
        <w:spacing w:line="360" w:lineRule="auto"/>
        <w:jc w:val="both"/>
      </w:pPr>
      <w:r w:rsidRPr="004F28C4">
        <w:rPr>
          <w:bCs/>
        </w:rPr>
        <w:t>Gửi yêu cầu:</w:t>
      </w:r>
      <w:r w:rsidRPr="004F28C4">
        <w:t xml:space="preserve"> Người dùng gửi yêu cầu đăng nhập sang Backend; Backend chuyển tiếp thông tin xác thực sang Máy chủ xác thực.</w:t>
      </w:r>
    </w:p>
    <w:p w14:paraId="7379BDAC" w14:textId="77777777" w:rsidR="00777C3E" w:rsidRPr="004F28C4" w:rsidRDefault="00777C3E" w:rsidP="00777C3E">
      <w:pPr>
        <w:spacing w:line="360" w:lineRule="auto"/>
        <w:jc w:val="both"/>
      </w:pPr>
      <w:r w:rsidRPr="004F28C4">
        <w:rPr>
          <w:bCs/>
        </w:rPr>
        <w:t>2. Tiếp nhận và Đối chiếu thông tin:</w:t>
      </w:r>
    </w:p>
    <w:p w14:paraId="206E6CD7" w14:textId="77777777" w:rsidR="00777C3E" w:rsidRPr="004F28C4" w:rsidRDefault="00777C3E" w:rsidP="00401A60">
      <w:pPr>
        <w:numPr>
          <w:ilvl w:val="0"/>
          <w:numId w:val="134"/>
        </w:numPr>
        <w:spacing w:line="360" w:lineRule="auto"/>
        <w:jc w:val="both"/>
      </w:pPr>
      <w:r w:rsidRPr="004F28C4">
        <w:rPr>
          <w:bCs/>
        </w:rPr>
        <w:t>Xử lý ban đầu:</w:t>
      </w:r>
      <w:r w:rsidRPr="004F28C4">
        <w:t xml:space="preserve"> Máy chủ Keycloak tiếp nhận yêu cầu và tiến hành đối chiếu thông tin mật mã trong hệ thống.</w:t>
      </w:r>
    </w:p>
    <w:p w14:paraId="47524999" w14:textId="77777777" w:rsidR="00777C3E" w:rsidRPr="004F28C4" w:rsidRDefault="00777C3E" w:rsidP="00401A60">
      <w:pPr>
        <w:numPr>
          <w:ilvl w:val="0"/>
          <w:numId w:val="134"/>
        </w:numPr>
        <w:spacing w:line="360" w:lineRule="auto"/>
        <w:jc w:val="both"/>
      </w:pPr>
      <w:r w:rsidRPr="004F28C4">
        <w:rPr>
          <w:bCs/>
        </w:rPr>
        <w:t>Hướng Sai:</w:t>
      </w:r>
      <w:r w:rsidRPr="004F28C4">
        <w:t xml:space="preserve"> Nếu mật mã không chính xác, máy chủ Keycloak chuyển tín hiệu về làn Người dùng để hiển thị báo lỗi sai mật khẩu và kết thúc quy trình.</w:t>
      </w:r>
    </w:p>
    <w:p w14:paraId="3ADE5616" w14:textId="77777777" w:rsidR="00777C3E" w:rsidRPr="004F28C4" w:rsidRDefault="00777C3E" w:rsidP="00401A60">
      <w:pPr>
        <w:numPr>
          <w:ilvl w:val="0"/>
          <w:numId w:val="134"/>
        </w:numPr>
        <w:spacing w:line="360" w:lineRule="auto"/>
        <w:jc w:val="both"/>
      </w:pPr>
      <w:r w:rsidRPr="004F28C4">
        <w:rPr>
          <w:bCs/>
        </w:rPr>
        <w:t>Hướng Đúng:</w:t>
      </w:r>
      <w:r w:rsidRPr="004F28C4">
        <w:t xml:space="preserve"> Nếu mật mã chính xác, luồng dữ liệu tiếp tục chuyển tiếp sang bước kiểm tra quyền truy cập.</w:t>
      </w:r>
    </w:p>
    <w:p w14:paraId="7E996C38" w14:textId="77777777" w:rsidR="00777C3E" w:rsidRPr="004F28C4" w:rsidRDefault="00777C3E" w:rsidP="00777C3E">
      <w:pPr>
        <w:spacing w:line="360" w:lineRule="auto"/>
        <w:jc w:val="both"/>
      </w:pPr>
      <w:r w:rsidRPr="004F28C4">
        <w:rPr>
          <w:bCs/>
        </w:rPr>
        <w:t>3. Kiểm tra trạng thái tài khoản:</w:t>
      </w:r>
    </w:p>
    <w:p w14:paraId="5ED9A591" w14:textId="77777777" w:rsidR="00777C3E" w:rsidRPr="004F28C4" w:rsidRDefault="00777C3E" w:rsidP="00401A60">
      <w:pPr>
        <w:numPr>
          <w:ilvl w:val="0"/>
          <w:numId w:val="135"/>
        </w:numPr>
        <w:spacing w:line="360" w:lineRule="auto"/>
        <w:jc w:val="both"/>
      </w:pPr>
      <w:r w:rsidRPr="004F28C4">
        <w:rPr>
          <w:bCs/>
        </w:rPr>
        <w:t>Truy vấn trạng thái:</w:t>
      </w:r>
      <w:r w:rsidRPr="004F28C4">
        <w:t xml:space="preserve"> Sau khi Keycloak xác thực đúng và cấp Token, Backend giải mã Token và tra cứu trạng thái tài khoản trong cơ sở dữ liệu</w:t>
      </w:r>
      <w:r w:rsidRPr="004F28C4">
        <w:rPr>
          <w:lang w:val="vi-VN"/>
        </w:rPr>
        <w:t>.</w:t>
      </w:r>
    </w:p>
    <w:p w14:paraId="5EB18404" w14:textId="77777777" w:rsidR="00777C3E" w:rsidRPr="004F28C4" w:rsidRDefault="00777C3E" w:rsidP="00401A60">
      <w:pPr>
        <w:numPr>
          <w:ilvl w:val="0"/>
          <w:numId w:val="135"/>
        </w:numPr>
        <w:spacing w:line="360" w:lineRule="auto"/>
        <w:jc w:val="both"/>
      </w:pPr>
      <w:r w:rsidRPr="004F28C4">
        <w:rPr>
          <w:bCs/>
        </w:rPr>
        <w:t>Hướng Bị khóa:</w:t>
      </w:r>
      <w:r w:rsidRPr="004F28C4">
        <w:t xml:space="preserve"> Nếu tài khoản ở trạng thái SUSPENDED, Backend thu hồi Token vừa cấp và trả về lỗi từ chối truy cập, kết thúc luồng.</w:t>
      </w:r>
    </w:p>
    <w:p w14:paraId="5B226D36" w14:textId="77777777" w:rsidR="00777C3E" w:rsidRPr="004F28C4" w:rsidRDefault="00777C3E" w:rsidP="00401A60">
      <w:pPr>
        <w:numPr>
          <w:ilvl w:val="0"/>
          <w:numId w:val="135"/>
        </w:numPr>
        <w:spacing w:line="360" w:lineRule="auto"/>
        <w:jc w:val="both"/>
      </w:pPr>
      <w:r w:rsidRPr="004F28C4">
        <w:rPr>
          <w:bCs/>
        </w:rPr>
        <w:lastRenderedPageBreak/>
        <w:t>Hướng Bình thường:</w:t>
      </w:r>
      <w:r w:rsidRPr="004F28C4">
        <w:t xml:space="preserve"> Nếu tài khoản ACTIVE, Backend trả Token JWT về cho Client.</w:t>
      </w:r>
    </w:p>
    <w:p w14:paraId="52C48FB3" w14:textId="77777777" w:rsidR="00777C3E" w:rsidRPr="004F28C4" w:rsidRDefault="00777C3E" w:rsidP="00777C3E">
      <w:pPr>
        <w:spacing w:line="360" w:lineRule="auto"/>
        <w:jc w:val="both"/>
      </w:pPr>
      <w:r w:rsidRPr="004F28C4">
        <w:rPr>
          <w:bCs/>
        </w:rPr>
        <w:t>4. Cấp phát Token và Hoàn thành quy trình:</w:t>
      </w:r>
    </w:p>
    <w:p w14:paraId="59C9B31F" w14:textId="77777777" w:rsidR="00777C3E" w:rsidRPr="004F28C4" w:rsidRDefault="00777C3E" w:rsidP="00401A60">
      <w:pPr>
        <w:numPr>
          <w:ilvl w:val="0"/>
          <w:numId w:val="136"/>
        </w:numPr>
        <w:spacing w:line="360" w:lineRule="auto"/>
        <w:jc w:val="both"/>
      </w:pPr>
      <w:r w:rsidRPr="004F28C4">
        <w:rPr>
          <w:bCs/>
        </w:rPr>
        <w:t>Trả dữ liệu:</w:t>
      </w:r>
      <w:r w:rsidRPr="004F28C4">
        <w:t xml:space="preserve"> Backend trả Token về Client để lưu phiên làm việc.</w:t>
      </w:r>
    </w:p>
    <w:p w14:paraId="29E99816" w14:textId="77777777" w:rsidR="00777C3E" w:rsidRPr="004F28C4" w:rsidRDefault="00777C3E" w:rsidP="00401A60">
      <w:pPr>
        <w:numPr>
          <w:ilvl w:val="0"/>
          <w:numId w:val="136"/>
        </w:numPr>
        <w:spacing w:line="360" w:lineRule="auto"/>
        <w:jc w:val="both"/>
      </w:pPr>
      <w:r w:rsidRPr="004F28C4">
        <w:rPr>
          <w:bCs/>
        </w:rPr>
        <w:t>Chuyển hướng:</w:t>
      </w:r>
      <w:r w:rsidRPr="004F28C4">
        <w:t xml:space="preserve"> Giao diện Client tiếp nhận Token thành công và thực hiện chuyển hướng người dùng vào giao diện Bảng tin để kết thúc toàn bộ quy trình đăng nhập.</w:t>
      </w:r>
    </w:p>
    <w:p w14:paraId="017C4615" w14:textId="77777777" w:rsidR="00A04E25" w:rsidRPr="004F28C4" w:rsidRDefault="00A04E25" w:rsidP="00A04E25">
      <w:pPr>
        <w:spacing w:line="360" w:lineRule="auto"/>
        <w:jc w:val="both"/>
      </w:pPr>
      <w:r w:rsidRPr="004F28C4">
        <w:rPr>
          <w:bCs/>
        </w:rPr>
        <w:t>Luồng hoạt động: Đăng nhập qua Google</w:t>
      </w:r>
    </w:p>
    <w:p w14:paraId="17994F0D" w14:textId="77777777" w:rsidR="00A04E25" w:rsidRPr="004F28C4" w:rsidRDefault="00A04E25" w:rsidP="00A04E25">
      <w:pPr>
        <w:numPr>
          <w:ilvl w:val="0"/>
          <w:numId w:val="142"/>
        </w:numPr>
        <w:spacing w:line="360" w:lineRule="auto"/>
        <w:jc w:val="both"/>
      </w:pPr>
      <w:r w:rsidRPr="004F28C4">
        <w:rPr>
          <w:bCs/>
        </w:rPr>
        <w:t>Bước 1: Tại màn hình đăng nhập, người dùng nhấn nút "Đăng nhập với Google". Client chuyển hướng trình duyệt đến Keycloak với tham số identity provider là Google.</w:t>
      </w:r>
    </w:p>
    <w:p w14:paraId="6F7A5AC5" w14:textId="77777777" w:rsidR="00A04E25" w:rsidRPr="004F28C4" w:rsidRDefault="00A04E25" w:rsidP="00A04E25">
      <w:pPr>
        <w:numPr>
          <w:ilvl w:val="0"/>
          <w:numId w:val="142"/>
        </w:numPr>
        <w:spacing w:line="360" w:lineRule="auto"/>
        <w:jc w:val="both"/>
      </w:pPr>
      <w:r w:rsidRPr="004F28C4">
        <w:rPr>
          <w:bCs/>
        </w:rPr>
        <w:t>Bước 2: Keycloak chuyển tiếp người dùng đến trang ủy quyền OAuth 2.0 của Google. Người dùng chọn tài khoản Google và chấp thuận quyền truy cập.</w:t>
      </w:r>
    </w:p>
    <w:p w14:paraId="43F933FC" w14:textId="77777777" w:rsidR="00A04E25" w:rsidRPr="004F28C4" w:rsidRDefault="00A04E25" w:rsidP="00A04E25">
      <w:pPr>
        <w:numPr>
          <w:ilvl w:val="0"/>
          <w:numId w:val="142"/>
        </w:numPr>
        <w:spacing w:line="360" w:lineRule="auto"/>
        <w:jc w:val="both"/>
      </w:pPr>
      <w:r w:rsidRPr="004F28C4">
        <w:rPr>
          <w:bCs/>
        </w:rPr>
        <w:t>Bước 3: Google trả mã ủy quyền về Keycloak. Keycloak đổi mã này lấy thông tin định danh của người dùng.</w:t>
      </w:r>
    </w:p>
    <w:p w14:paraId="4A4C28E2" w14:textId="77777777" w:rsidR="00A04E25" w:rsidRPr="004F28C4" w:rsidRDefault="00A04E25" w:rsidP="00A04E25">
      <w:pPr>
        <w:numPr>
          <w:ilvl w:val="0"/>
          <w:numId w:val="142"/>
        </w:numPr>
        <w:spacing w:line="360" w:lineRule="auto"/>
        <w:jc w:val="both"/>
      </w:pPr>
      <w:r w:rsidRPr="004F28C4">
        <w:rPr>
          <w:bCs/>
        </w:rPr>
        <w:t>Bước 4: Keycloak đối chiếu email: nếu tài khoản đã tồn tại thì liên kết định danh Google vào tài khoản đó; nếu chưa tồn tại thì tự động khởi tạo tài khoản mới ở trạng thái ACTIVE</w:t>
      </w:r>
      <w:r w:rsidRPr="004F28C4">
        <w:rPr>
          <w:bCs/>
          <w:lang w:val="vi-VN"/>
        </w:rPr>
        <w:t>.</w:t>
      </w:r>
    </w:p>
    <w:p w14:paraId="66C933E0" w14:textId="77777777" w:rsidR="00A04E25" w:rsidRPr="004F28C4" w:rsidRDefault="00A04E25" w:rsidP="00A04E25">
      <w:pPr>
        <w:numPr>
          <w:ilvl w:val="0"/>
          <w:numId w:val="142"/>
        </w:numPr>
        <w:spacing w:line="360" w:lineRule="auto"/>
        <w:jc w:val="both"/>
      </w:pPr>
      <w:r w:rsidRPr="004F28C4">
        <w:rPr>
          <w:bCs/>
        </w:rPr>
        <w:t>Bước 5: Các bước tiếp theo kế thừa nguyên vẹn từ luồng Đăng nhập tiêu chuẩn. Sơ đồ hoạt động của luồng này dùng chung khung với sơ đồ Đăng nhập, thay bước đối chiếu mật khẩu bằng chuỗi ủy quyền OAuth 2.0 với Google.</w:t>
      </w:r>
    </w:p>
    <w:p w14:paraId="4FD8070B" w14:textId="77777777" w:rsidR="00777C3E" w:rsidRPr="004F28C4" w:rsidRDefault="00777C3E" w:rsidP="00777C3E">
      <w:pPr>
        <w:spacing w:line="360" w:lineRule="auto"/>
        <w:jc w:val="center"/>
        <w:rPr>
          <w:lang w:val="vi-VN"/>
        </w:rPr>
      </w:pPr>
      <w:r w:rsidRPr="004F28C4">
        <w:rPr>
          <w:noProof/>
        </w:rPr>
        <w:lastRenderedPageBreak/>
        <w:drawing>
          <wp:inline distT="0" distB="0" distL="0" distR="0" wp14:anchorId="2780D2B8" wp14:editId="1420A527">
            <wp:extent cx="3054507" cy="40642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054507" cy="4064209"/>
                    </a:xfrm>
                    <a:prstGeom prst="rect">
                      <a:avLst/>
                    </a:prstGeom>
                  </pic:spPr>
                </pic:pic>
              </a:graphicData>
            </a:graphic>
          </wp:inline>
        </w:drawing>
      </w:r>
    </w:p>
    <w:p w14:paraId="2D9315B3" w14:textId="77777777" w:rsidR="00BD4F58" w:rsidRPr="004F28C4" w:rsidRDefault="00777C3E" w:rsidP="00777C3E">
      <w:pPr>
        <w:spacing w:line="360" w:lineRule="auto"/>
        <w:jc w:val="center"/>
        <w:rPr>
          <w:lang w:val="vi-VN"/>
        </w:rPr>
      </w:pPr>
      <w:r w:rsidRPr="004F28C4">
        <w:rPr>
          <w:lang w:val="vi-VN"/>
        </w:rPr>
        <w:t>Hình 2- Sơ đồ hoạt động đăng xuất</w:t>
      </w:r>
    </w:p>
    <w:p w14:paraId="7EB452A9" w14:textId="77777777" w:rsidR="00BD4F58" w:rsidRPr="004F28C4" w:rsidRDefault="00BD4F58" w:rsidP="00BD4F58">
      <w:pPr>
        <w:spacing w:line="360" w:lineRule="auto"/>
        <w:jc w:val="both"/>
      </w:pPr>
      <w:r w:rsidRPr="004F28C4">
        <w:rPr>
          <w:bCs/>
        </w:rPr>
        <w:t>1. Khởi tạo quy trình:</w:t>
      </w:r>
    </w:p>
    <w:p w14:paraId="66D4070B" w14:textId="77777777" w:rsidR="00BD4F58" w:rsidRPr="004F28C4" w:rsidRDefault="00BD4F58" w:rsidP="00401A60">
      <w:pPr>
        <w:numPr>
          <w:ilvl w:val="0"/>
          <w:numId w:val="137"/>
        </w:numPr>
        <w:spacing w:line="360" w:lineRule="auto"/>
        <w:jc w:val="both"/>
      </w:pPr>
      <w:r w:rsidRPr="004F28C4">
        <w:rPr>
          <w:bCs/>
        </w:rPr>
        <w:t>Bắt đầu:</w:t>
      </w:r>
      <w:r w:rsidRPr="004F28C4">
        <w:t xml:space="preserve"> Tại giao diện cấu hình, Người dùng nhấn chọn nút Đăng xuất.</w:t>
      </w:r>
    </w:p>
    <w:p w14:paraId="6F1F0F54" w14:textId="77777777" w:rsidR="00BD4F58" w:rsidRPr="004F28C4" w:rsidRDefault="00BD4F58" w:rsidP="00401A60">
      <w:pPr>
        <w:numPr>
          <w:ilvl w:val="0"/>
          <w:numId w:val="137"/>
        </w:numPr>
        <w:spacing w:line="360" w:lineRule="auto"/>
        <w:jc w:val="both"/>
      </w:pPr>
      <w:r w:rsidRPr="004F28C4">
        <w:rPr>
          <w:bCs/>
        </w:rPr>
        <w:t>Gửi yêu cầu:</w:t>
      </w:r>
      <w:r w:rsidRPr="004F28C4">
        <w:t xml:space="preserve"> Giao diện Client thực hiện đóng gói dữ liệu, gửi yêu cầu hủy phiên kèm mã Token JWT hiện tại lên Hệ thống Backend và Máy chủ xác thực.</w:t>
      </w:r>
    </w:p>
    <w:p w14:paraId="159BFDA8" w14:textId="77777777" w:rsidR="00BD4F58" w:rsidRPr="004F28C4" w:rsidRDefault="00BD4F58" w:rsidP="00BD4F58">
      <w:pPr>
        <w:spacing w:line="360" w:lineRule="auto"/>
        <w:jc w:val="both"/>
      </w:pPr>
      <w:r w:rsidRPr="004F28C4">
        <w:rPr>
          <w:bCs/>
        </w:rPr>
        <w:t>2. Vô hiệu hóa phiên làm việc:</w:t>
      </w:r>
    </w:p>
    <w:p w14:paraId="1C5EDE7D" w14:textId="77777777" w:rsidR="00BD4F58" w:rsidRPr="004F28C4" w:rsidRDefault="00BD4F58" w:rsidP="00401A60">
      <w:pPr>
        <w:numPr>
          <w:ilvl w:val="0"/>
          <w:numId w:val="138"/>
        </w:numPr>
        <w:spacing w:line="360" w:lineRule="auto"/>
        <w:jc w:val="both"/>
      </w:pPr>
      <w:r w:rsidRPr="004F28C4">
        <w:rPr>
          <w:bCs/>
        </w:rPr>
        <w:t>Tiếp nhận:</w:t>
      </w:r>
      <w:r w:rsidRPr="004F28C4">
        <w:t xml:space="preserve"> Hệ thống Backend tiếp nhận yêu cầu từ Client để chuẩn bị giải phóng tài nguyên.</w:t>
      </w:r>
    </w:p>
    <w:p w14:paraId="7E8A2DAF" w14:textId="77777777" w:rsidR="00BD4F58" w:rsidRPr="004F28C4" w:rsidRDefault="00BD4F58" w:rsidP="00401A60">
      <w:pPr>
        <w:numPr>
          <w:ilvl w:val="0"/>
          <w:numId w:val="138"/>
        </w:numPr>
        <w:spacing w:line="360" w:lineRule="auto"/>
        <w:jc w:val="both"/>
      </w:pPr>
      <w:r w:rsidRPr="004F28C4">
        <w:rPr>
          <w:bCs/>
        </w:rPr>
        <w:t>Thu hồi quyền: Máy chủ Keycloak thực hiện hủy phiên làm việc của người dùng và thu hồi Refresh Token, khiến Client không thể gia hạn phiên. Access Token còn lại tự hết hiệu lực theo thời gian sống ngắn đã cấu hình, đảm bảo phiên bị vô hiệu hóa hoàn toàn trong thời gian tối đa bằng TTL của Access Token.</w:t>
      </w:r>
    </w:p>
    <w:p w14:paraId="16078F55" w14:textId="77777777" w:rsidR="00BD4F58" w:rsidRPr="004F28C4" w:rsidRDefault="00BD4F58" w:rsidP="00BD4F58">
      <w:pPr>
        <w:spacing w:line="360" w:lineRule="auto"/>
        <w:jc w:val="both"/>
      </w:pPr>
      <w:r w:rsidRPr="004F28C4">
        <w:rPr>
          <w:bCs/>
        </w:rPr>
        <w:t>3. Giải phóng bộ nhớ và Hoàn thành:</w:t>
      </w:r>
    </w:p>
    <w:p w14:paraId="3B1273FD" w14:textId="77777777" w:rsidR="00BD4F58" w:rsidRPr="004F28C4" w:rsidRDefault="00BD4F58" w:rsidP="00401A60">
      <w:pPr>
        <w:numPr>
          <w:ilvl w:val="0"/>
          <w:numId w:val="139"/>
        </w:numPr>
        <w:spacing w:line="360" w:lineRule="auto"/>
        <w:jc w:val="both"/>
      </w:pPr>
      <w:r w:rsidRPr="004F28C4">
        <w:rPr>
          <w:bCs/>
        </w:rPr>
        <w:t>Xóa dữ liệu:</w:t>
      </w:r>
      <w:r w:rsidRPr="004F28C4">
        <w:t xml:space="preserve"> Giao diện Client thực hiện lệnh xóa bỏ toàn bộ dữ liệu Token đang được lưu trữ cục bộ trên thiết bị.</w:t>
      </w:r>
    </w:p>
    <w:p w14:paraId="4DF88F05" w14:textId="77777777" w:rsidR="00BD4F58" w:rsidRPr="004F28C4" w:rsidRDefault="00BD4F58" w:rsidP="00401A60">
      <w:pPr>
        <w:numPr>
          <w:ilvl w:val="0"/>
          <w:numId w:val="139"/>
        </w:numPr>
        <w:spacing w:line="360" w:lineRule="auto"/>
        <w:jc w:val="both"/>
      </w:pPr>
      <w:r w:rsidRPr="004F28C4">
        <w:rPr>
          <w:bCs/>
        </w:rPr>
        <w:t>Chuyển hướng:</w:t>
      </w:r>
      <w:r w:rsidRPr="004F28C4">
        <w:t xml:space="preserve"> Hệ thống tự động điều hướng màn hình của người dùng quay trở lại giao diện Đăng nhập ban đầu để hoàn tất quy trình.</w:t>
      </w:r>
    </w:p>
    <w:p w14:paraId="5393920D" w14:textId="77777777" w:rsidR="00A04E25" w:rsidRPr="004F28C4" w:rsidRDefault="00A04E25" w:rsidP="00777C3E">
      <w:pPr>
        <w:spacing w:line="360" w:lineRule="auto"/>
        <w:jc w:val="center"/>
        <w:rPr>
          <w:lang w:val="vi-VN"/>
        </w:rPr>
      </w:pPr>
      <w:r w:rsidRPr="004F28C4">
        <w:rPr>
          <w:noProof/>
        </w:rPr>
        <w:lastRenderedPageBreak/>
        <w:drawing>
          <wp:inline distT="0" distB="0" distL="0" distR="0" wp14:anchorId="436C8782" wp14:editId="359764DD">
            <wp:extent cx="2959252" cy="34545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959252" cy="3454578"/>
                    </a:xfrm>
                    <a:prstGeom prst="rect">
                      <a:avLst/>
                    </a:prstGeom>
                  </pic:spPr>
                </pic:pic>
              </a:graphicData>
            </a:graphic>
          </wp:inline>
        </w:drawing>
      </w:r>
    </w:p>
    <w:p w14:paraId="5F56D164" w14:textId="77777777" w:rsidR="00A04E25" w:rsidRPr="004F28C4" w:rsidRDefault="00A04E25" w:rsidP="00490BB7">
      <w:pPr>
        <w:spacing w:line="360" w:lineRule="auto"/>
        <w:jc w:val="center"/>
        <w:rPr>
          <w:lang w:val="vi-VN"/>
        </w:rPr>
      </w:pPr>
      <w:r w:rsidRPr="004F28C4">
        <w:rPr>
          <w:lang w:val="vi-VN"/>
        </w:rPr>
        <w:t xml:space="preserve">Hình 2- Sơ đồ hoạt động khôi phục mật khẩu </w:t>
      </w:r>
    </w:p>
    <w:p w14:paraId="20ABCCE9" w14:textId="77777777" w:rsidR="00A04E25" w:rsidRPr="004F28C4" w:rsidRDefault="00A04E25" w:rsidP="00A04E25">
      <w:pPr>
        <w:spacing w:line="360" w:lineRule="auto"/>
        <w:jc w:val="both"/>
      </w:pPr>
      <w:r w:rsidRPr="004F28C4">
        <w:rPr>
          <w:bCs/>
        </w:rPr>
        <w:t>1. Khởi tạo quy trình:</w:t>
      </w:r>
    </w:p>
    <w:p w14:paraId="79E0C97A" w14:textId="77777777" w:rsidR="00A04E25" w:rsidRPr="004F28C4" w:rsidRDefault="00A04E25" w:rsidP="00A04E25">
      <w:pPr>
        <w:numPr>
          <w:ilvl w:val="0"/>
          <w:numId w:val="140"/>
        </w:numPr>
        <w:spacing w:line="360" w:lineRule="auto"/>
        <w:jc w:val="both"/>
      </w:pPr>
      <w:r w:rsidRPr="004F28C4">
        <w:rPr>
          <w:bCs/>
        </w:rPr>
        <w:t>Bắt đầu:</w:t>
      </w:r>
      <w:r w:rsidRPr="004F28C4">
        <w:t xml:space="preserve"> Tại giao diện Client, Người dùng chọn tính năng Quên mật khẩu và thực hiện nhập địa chỉ Email.</w:t>
      </w:r>
    </w:p>
    <w:p w14:paraId="3F9E4E6C" w14:textId="77777777" w:rsidR="00A04E25" w:rsidRPr="004F28C4" w:rsidRDefault="00A04E25" w:rsidP="00A04E25">
      <w:pPr>
        <w:numPr>
          <w:ilvl w:val="0"/>
          <w:numId w:val="140"/>
        </w:numPr>
        <w:spacing w:line="360" w:lineRule="auto"/>
        <w:jc w:val="both"/>
      </w:pPr>
      <w:r w:rsidRPr="004F28C4">
        <w:rPr>
          <w:bCs/>
        </w:rPr>
        <w:t>Gửi yêu cầu:</w:t>
      </w:r>
      <w:r w:rsidRPr="004F28C4">
        <w:t xml:space="preserve"> Người dùng gửi yêu cầu khôi phục sang phân làn Hệ thống.</w:t>
      </w:r>
    </w:p>
    <w:p w14:paraId="37335DE0" w14:textId="77777777" w:rsidR="00A04E25" w:rsidRPr="004F28C4" w:rsidRDefault="00A04E25" w:rsidP="00A04E25">
      <w:pPr>
        <w:spacing w:line="360" w:lineRule="auto"/>
        <w:jc w:val="both"/>
      </w:pPr>
      <w:r w:rsidRPr="004F28C4">
        <w:rPr>
          <w:bCs/>
        </w:rPr>
        <w:t>2. Kiểm tra thông tin tài khoản:</w:t>
      </w:r>
    </w:p>
    <w:p w14:paraId="48A52FA5" w14:textId="77777777" w:rsidR="00A04E25" w:rsidRPr="004F28C4" w:rsidRDefault="00A04E25" w:rsidP="00A04E25">
      <w:pPr>
        <w:numPr>
          <w:ilvl w:val="0"/>
          <w:numId w:val="141"/>
        </w:numPr>
        <w:spacing w:line="360" w:lineRule="auto"/>
        <w:jc w:val="both"/>
      </w:pPr>
      <w:r w:rsidRPr="004F28C4">
        <w:rPr>
          <w:bCs/>
        </w:rPr>
        <w:t>Xử lý tại Backend:</w:t>
      </w:r>
      <w:r w:rsidRPr="004F28C4">
        <w:t xml:space="preserve"> Hệ thống tiến hành kiểm tra sự tồn tại của Email trong cơ sở dữ liệu.</w:t>
      </w:r>
    </w:p>
    <w:p w14:paraId="04219B8C" w14:textId="77777777" w:rsidR="00A04E25" w:rsidRPr="004F28C4" w:rsidRDefault="00A04E25" w:rsidP="00A04E25">
      <w:pPr>
        <w:numPr>
          <w:ilvl w:val="0"/>
          <w:numId w:val="141"/>
        </w:numPr>
        <w:spacing w:line="360" w:lineRule="auto"/>
        <w:jc w:val="both"/>
      </w:pPr>
      <w:r w:rsidRPr="004F28C4">
        <w:rPr>
          <w:bCs/>
        </w:rPr>
        <w:t>Hướng Không tồn tại:</w:t>
      </w:r>
      <w:r w:rsidRPr="004F28C4">
        <w:t xml:space="preserve"> Nếu không tìm thấy thông tin, hệ thống phản hồi lời nhắc về làn Người dùng để hiển thị báo lỗi Email không tồn tại và kết thúc quy trình.</w:t>
      </w:r>
    </w:p>
    <w:p w14:paraId="1858EBBB" w14:textId="77777777" w:rsidR="00A04E25" w:rsidRPr="004F28C4" w:rsidRDefault="00A04E25" w:rsidP="00A04E25">
      <w:pPr>
        <w:numPr>
          <w:ilvl w:val="0"/>
          <w:numId w:val="141"/>
        </w:numPr>
        <w:spacing w:line="360" w:lineRule="auto"/>
        <w:jc w:val="both"/>
      </w:pPr>
      <w:r w:rsidRPr="004F28C4">
        <w:rPr>
          <w:bCs/>
        </w:rPr>
        <w:t>Hướng Tồn tại:</w:t>
      </w:r>
      <w:r w:rsidRPr="004F28C4">
        <w:t xml:space="preserve"> Nếu Email có trên hệ thống, Backend thực hiện gọi API khôi phục tài khoản sang Máy chủ xác thực.</w:t>
      </w:r>
    </w:p>
    <w:p w14:paraId="26581C4F" w14:textId="77777777" w:rsidR="00A04E25" w:rsidRPr="004F28C4" w:rsidRDefault="00A04E25" w:rsidP="00A04E25">
      <w:pPr>
        <w:spacing w:line="360" w:lineRule="auto"/>
        <w:jc w:val="both"/>
      </w:pPr>
      <w:r w:rsidRPr="004F28C4">
        <w:rPr>
          <w:bCs/>
        </w:rPr>
        <w:t>3. Tạo liên kết và Đặt lại mật khẩu:</w:t>
      </w:r>
    </w:p>
    <w:p w14:paraId="1D42BF18" w14:textId="77777777" w:rsidR="00A04E25" w:rsidRPr="004F28C4" w:rsidRDefault="00A04E25" w:rsidP="00A04E25">
      <w:pPr>
        <w:numPr>
          <w:ilvl w:val="0"/>
          <w:numId w:val="142"/>
        </w:numPr>
        <w:spacing w:line="360" w:lineRule="auto"/>
        <w:jc w:val="both"/>
      </w:pPr>
      <w:r w:rsidRPr="004F28C4">
        <w:rPr>
          <w:bCs/>
        </w:rPr>
        <w:t>Xử lý tại Keycloak:</w:t>
      </w:r>
      <w:r w:rsidRPr="004F28C4">
        <w:t xml:space="preserve"> Máy chủ Keycloak tự động tạo liên kết đổi mật khẩu một lần và kích hoạt hệ thống gửi Email chứa liên kết này tới người dùng.</w:t>
      </w:r>
    </w:p>
    <w:p w14:paraId="24A9BEA2" w14:textId="77777777" w:rsidR="00A04E25" w:rsidRPr="004F28C4" w:rsidRDefault="00A04E25" w:rsidP="00A04E25">
      <w:pPr>
        <w:numPr>
          <w:ilvl w:val="0"/>
          <w:numId w:val="142"/>
        </w:numPr>
        <w:spacing w:line="360" w:lineRule="auto"/>
        <w:jc w:val="both"/>
      </w:pPr>
      <w:r w:rsidRPr="004F28C4">
        <w:rPr>
          <w:bCs/>
        </w:rPr>
        <w:t>Tương tác từ Người dùng:</w:t>
      </w:r>
      <w:r w:rsidRPr="004F28C4">
        <w:t xml:space="preserve"> Tại làn Người dùng, người dùng nhấp vào liên kết nhận được trong hòm thư, mở giao diện đặt lại cấu hình và thực hiện nhập mật khẩu mới.</w:t>
      </w:r>
    </w:p>
    <w:p w14:paraId="1F030832" w14:textId="77777777" w:rsidR="00A04E25" w:rsidRPr="004F28C4" w:rsidRDefault="00A04E25" w:rsidP="00A04E25">
      <w:pPr>
        <w:spacing w:line="360" w:lineRule="auto"/>
        <w:jc w:val="both"/>
      </w:pPr>
      <w:r w:rsidRPr="004F28C4">
        <w:rPr>
          <w:bCs/>
        </w:rPr>
        <w:t>4. Xác thực dữ liệu và Hoàn thành quy trình:</w:t>
      </w:r>
    </w:p>
    <w:p w14:paraId="525E3A9C" w14:textId="77777777" w:rsidR="00A04E25" w:rsidRPr="004F28C4" w:rsidRDefault="00A04E25" w:rsidP="00A04E25">
      <w:pPr>
        <w:numPr>
          <w:ilvl w:val="0"/>
          <w:numId w:val="143"/>
        </w:numPr>
        <w:spacing w:line="360" w:lineRule="auto"/>
        <w:jc w:val="both"/>
      </w:pPr>
      <w:r w:rsidRPr="004F28C4">
        <w:rPr>
          <w:bCs/>
        </w:rPr>
        <w:t>Hướng Yếu:</w:t>
      </w:r>
      <w:r w:rsidRPr="004F28C4">
        <w:t xml:space="preserve"> Nếu mật khẩu mới không đáp ứng yêu cầu an toàn, máy chủ Keycloak phản hồi về làn Người dùng để báo lỗi mật khẩu yếu và chấm dứt luồng.</w:t>
      </w:r>
    </w:p>
    <w:p w14:paraId="03FB415A" w14:textId="77777777" w:rsidR="00A04E25" w:rsidRPr="004F28C4" w:rsidRDefault="00A04E25" w:rsidP="00A04E25">
      <w:pPr>
        <w:numPr>
          <w:ilvl w:val="0"/>
          <w:numId w:val="143"/>
        </w:numPr>
        <w:spacing w:line="360" w:lineRule="auto"/>
        <w:jc w:val="both"/>
      </w:pPr>
      <w:r w:rsidRPr="004F28C4">
        <w:rPr>
          <w:bCs/>
        </w:rPr>
        <w:lastRenderedPageBreak/>
        <w:t>Hướng Hợp lệ:</w:t>
      </w:r>
      <w:r w:rsidRPr="004F28C4">
        <w:t xml:space="preserve"> Nếu mật khẩu đạt yêu cầu bảo mật, máy chủ Keycloak thực hiện cập nhật mã hóa mật khẩu mới vào cơ sở dữ liệu, đồng thời gửi thông báo thành công để hoàn tất quy trình.</w:t>
      </w:r>
    </w:p>
    <w:p w14:paraId="5906C288" w14:textId="77777777" w:rsidR="002632B6" w:rsidRPr="004F28C4" w:rsidRDefault="002632B6" w:rsidP="002632B6">
      <w:pPr>
        <w:spacing w:line="360" w:lineRule="auto"/>
        <w:ind w:left="720"/>
        <w:jc w:val="center"/>
      </w:pPr>
      <w:r w:rsidRPr="004F28C4">
        <w:rPr>
          <w:noProof/>
        </w:rPr>
        <w:drawing>
          <wp:inline distT="0" distB="0" distL="0" distR="0" wp14:anchorId="0C053593" wp14:editId="3EE50039">
            <wp:extent cx="4533254" cy="4190042"/>
            <wp:effectExtent l="0" t="0" r="127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535323" cy="4191955"/>
                    </a:xfrm>
                    <a:prstGeom prst="rect">
                      <a:avLst/>
                    </a:prstGeom>
                  </pic:spPr>
                </pic:pic>
              </a:graphicData>
            </a:graphic>
          </wp:inline>
        </w:drawing>
      </w:r>
    </w:p>
    <w:p w14:paraId="7361B505" w14:textId="77777777" w:rsidR="00A04E25" w:rsidRPr="004F28C4" w:rsidRDefault="00A04E25" w:rsidP="00490BB7">
      <w:pPr>
        <w:spacing w:line="360" w:lineRule="auto"/>
        <w:jc w:val="center"/>
        <w:rPr>
          <w:lang w:val="vi-VN"/>
        </w:rPr>
      </w:pPr>
      <w:r w:rsidRPr="004F28C4">
        <w:rPr>
          <w:lang w:val="vi-VN"/>
        </w:rPr>
        <w:t>Hình 2- Sơ đồ hoạt động đổi mật khẩu</w:t>
      </w:r>
    </w:p>
    <w:p w14:paraId="066A63F3" w14:textId="77777777" w:rsidR="00A04E25" w:rsidRPr="004F28C4" w:rsidRDefault="00A04E25" w:rsidP="00A04E25">
      <w:pPr>
        <w:spacing w:line="360" w:lineRule="auto"/>
        <w:jc w:val="both"/>
      </w:pPr>
      <w:r w:rsidRPr="004F28C4">
        <w:rPr>
          <w:bCs/>
        </w:rPr>
        <w:t>1. Khởi tạo quy trình:</w:t>
      </w:r>
    </w:p>
    <w:p w14:paraId="3A8920BE" w14:textId="77777777" w:rsidR="00A04E25" w:rsidRPr="004F28C4" w:rsidRDefault="00A04E25" w:rsidP="00A04E25">
      <w:pPr>
        <w:numPr>
          <w:ilvl w:val="0"/>
          <w:numId w:val="142"/>
        </w:numPr>
        <w:spacing w:line="360" w:lineRule="auto"/>
        <w:jc w:val="both"/>
      </w:pPr>
      <w:r w:rsidRPr="004F28C4">
        <w:rPr>
          <w:bCs/>
        </w:rPr>
        <w:t>Bắt đầu: Tại giao diện trang cài đặt tài khoản, Người dùng chọn chức năng Đổi mật khẩu, thực hiện nhập mật khẩu hiện tại cùng mật khẩu mới.</w:t>
      </w:r>
    </w:p>
    <w:p w14:paraId="39B9ED18" w14:textId="77777777" w:rsidR="00A04E25" w:rsidRPr="004F28C4" w:rsidRDefault="00A04E25" w:rsidP="00A04E25">
      <w:pPr>
        <w:numPr>
          <w:ilvl w:val="0"/>
          <w:numId w:val="142"/>
        </w:numPr>
        <w:spacing w:line="360" w:lineRule="auto"/>
        <w:jc w:val="both"/>
      </w:pPr>
      <w:r w:rsidRPr="004F28C4">
        <w:rPr>
          <w:bCs/>
        </w:rPr>
        <w:t>Gửi yêu cầu: Người dùng nhấn nút xác nhận, giao diện Client đóng gói thông tin kèm mã Access Token của phiên làm việc hiện tại và gửi yêu cầu sang phân làn Hệ thống.</w:t>
      </w:r>
    </w:p>
    <w:p w14:paraId="2CC983EB" w14:textId="77777777" w:rsidR="00A04E25" w:rsidRPr="004F28C4" w:rsidRDefault="00A04E25" w:rsidP="00A04E25">
      <w:pPr>
        <w:spacing w:line="360" w:lineRule="auto"/>
        <w:jc w:val="both"/>
      </w:pPr>
      <w:r w:rsidRPr="004F28C4">
        <w:rPr>
          <w:bCs/>
        </w:rPr>
        <w:t>2. Tiếp nhận và Chuyển tiếp xác thực:</w:t>
      </w:r>
    </w:p>
    <w:p w14:paraId="49D68BD0" w14:textId="77777777" w:rsidR="00A04E25" w:rsidRPr="004F28C4" w:rsidRDefault="00A04E25" w:rsidP="00A04E25">
      <w:pPr>
        <w:numPr>
          <w:ilvl w:val="0"/>
          <w:numId w:val="142"/>
        </w:numPr>
        <w:spacing w:line="360" w:lineRule="auto"/>
        <w:jc w:val="both"/>
      </w:pPr>
      <w:r w:rsidRPr="004F28C4">
        <w:rPr>
          <w:bCs/>
        </w:rPr>
        <w:t>Xử lý ban đầu: Hệ thống tiếp nhận yêu cầu, xác minh tính hợp lệ của phiên làm việc thông qua Access Token, sau đó gọi API quản trị của Máy chủ xác thực để ủy quyền thực hiện nghiệp vụ đổi mật khẩu. Backend không trực tiếp xử lý hay lưu trữ mật khẩu dưới bất kỳ hình thức nào.</w:t>
      </w:r>
    </w:p>
    <w:p w14:paraId="46BE824E" w14:textId="77777777" w:rsidR="00A04E25" w:rsidRPr="004F28C4" w:rsidRDefault="00A04E25" w:rsidP="00A04E25">
      <w:pPr>
        <w:spacing w:line="360" w:lineRule="auto"/>
        <w:jc w:val="both"/>
      </w:pPr>
      <w:r w:rsidRPr="004F28C4">
        <w:rPr>
          <w:bCs/>
        </w:rPr>
        <w:t>3. Đối chiếu mật khẩu hiện tại:</w:t>
      </w:r>
    </w:p>
    <w:p w14:paraId="1599B8B7" w14:textId="77777777" w:rsidR="00A04E25" w:rsidRPr="004F28C4" w:rsidRDefault="00A04E25" w:rsidP="00A04E25">
      <w:pPr>
        <w:numPr>
          <w:ilvl w:val="0"/>
          <w:numId w:val="142"/>
        </w:numPr>
        <w:spacing w:line="360" w:lineRule="auto"/>
        <w:jc w:val="both"/>
      </w:pPr>
      <w:r w:rsidRPr="004F28C4">
        <w:rPr>
          <w:bCs/>
        </w:rPr>
        <w:lastRenderedPageBreak/>
        <w:t>Truy vấn xác thực: Máy chủ Keycloak tiến hành đối chiếu mật khẩu hiện tại với dữ liệu mã hóa trong kho lưu trữ bảo mật tập trung.</w:t>
      </w:r>
    </w:p>
    <w:p w14:paraId="454FF7CE" w14:textId="77777777" w:rsidR="00A04E25" w:rsidRPr="004F28C4" w:rsidRDefault="00A04E25" w:rsidP="00A04E25">
      <w:pPr>
        <w:numPr>
          <w:ilvl w:val="0"/>
          <w:numId w:val="142"/>
        </w:numPr>
        <w:spacing w:line="360" w:lineRule="auto"/>
        <w:jc w:val="both"/>
      </w:pPr>
      <w:r w:rsidRPr="004F28C4">
        <w:rPr>
          <w:bCs/>
        </w:rPr>
        <w:t>Hướng Sai: Nếu mật khẩu hiện tại không chính xác, Keycloak trả mã lỗi về làn Người dùng để hiển thị cảnh báo mật khẩu hiện tại không đúng và kết thúc quy trình.</w:t>
      </w:r>
    </w:p>
    <w:p w14:paraId="27E283F0" w14:textId="77777777" w:rsidR="00A04E25" w:rsidRPr="004F28C4" w:rsidRDefault="00A04E25" w:rsidP="00A04E25">
      <w:pPr>
        <w:numPr>
          <w:ilvl w:val="0"/>
          <w:numId w:val="142"/>
        </w:numPr>
        <w:spacing w:line="360" w:lineRule="auto"/>
        <w:jc w:val="both"/>
      </w:pPr>
      <w:r w:rsidRPr="004F28C4">
        <w:rPr>
          <w:bCs/>
        </w:rPr>
        <w:t>Hướng Đúng: Nếu mật khẩu hiện tại chính xác, luồng dữ liệu tiếp tục chuyển tiếp sang bước kiểm tra chính sách bảo mật.</w:t>
      </w:r>
    </w:p>
    <w:p w14:paraId="37EC4975" w14:textId="77777777" w:rsidR="00A04E25" w:rsidRPr="004F28C4" w:rsidRDefault="00A04E25" w:rsidP="00A04E25">
      <w:pPr>
        <w:spacing w:line="360" w:lineRule="auto"/>
        <w:jc w:val="both"/>
      </w:pPr>
      <w:r w:rsidRPr="004F28C4">
        <w:rPr>
          <w:bCs/>
        </w:rPr>
        <w:t>4. Kiểm tra độ mạnh mật khẩu mới:</w:t>
      </w:r>
    </w:p>
    <w:p w14:paraId="7ECADAFA" w14:textId="77777777" w:rsidR="00A04E25" w:rsidRPr="004F28C4" w:rsidRDefault="00A04E25" w:rsidP="00A04E25">
      <w:pPr>
        <w:numPr>
          <w:ilvl w:val="0"/>
          <w:numId w:val="142"/>
        </w:numPr>
        <w:spacing w:line="360" w:lineRule="auto"/>
        <w:jc w:val="both"/>
      </w:pPr>
      <w:r w:rsidRPr="004F28C4">
        <w:rPr>
          <w:bCs/>
        </w:rPr>
        <w:t>Đối chiếu chính sách: Máy chủ Keycloak kiểm tra mật khẩu mới theo chính sách bảo mật đã cấu hình</w:t>
      </w:r>
      <w:r w:rsidRPr="004F28C4">
        <w:rPr>
          <w:bCs/>
          <w:lang w:val="vi-VN"/>
        </w:rPr>
        <w:t>.</w:t>
      </w:r>
    </w:p>
    <w:p w14:paraId="473FA1FB" w14:textId="77777777" w:rsidR="00A04E25" w:rsidRPr="004F28C4" w:rsidRDefault="00A04E25" w:rsidP="00A04E25">
      <w:pPr>
        <w:numPr>
          <w:ilvl w:val="0"/>
          <w:numId w:val="142"/>
        </w:numPr>
        <w:spacing w:line="360" w:lineRule="auto"/>
        <w:jc w:val="both"/>
      </w:pPr>
      <w:r w:rsidRPr="004F28C4">
        <w:rPr>
          <w:bCs/>
        </w:rPr>
        <w:t>Hướng Không đạt: Nếu mật khẩu mới không đáp ứng yêu cầu an toàn, Keycloak phản hồi về làn Người dùng để hiển thị báo lỗi mật khẩu yếu và chấm dứt luồng.</w:t>
      </w:r>
    </w:p>
    <w:p w14:paraId="6F35E915" w14:textId="77777777" w:rsidR="00A04E25" w:rsidRPr="004F28C4" w:rsidRDefault="00A04E25" w:rsidP="00A04E25">
      <w:pPr>
        <w:numPr>
          <w:ilvl w:val="0"/>
          <w:numId w:val="142"/>
        </w:numPr>
        <w:spacing w:line="360" w:lineRule="auto"/>
        <w:jc w:val="both"/>
      </w:pPr>
      <w:r w:rsidRPr="004F28C4">
        <w:rPr>
          <w:bCs/>
        </w:rPr>
        <w:t>Hướng Đạt: Nếu mật khẩu mới hợp lệ, luồng xử lý tiếp tục chuyển sang bước cập nhật dữ liệu.</w:t>
      </w:r>
    </w:p>
    <w:p w14:paraId="023BAEBD" w14:textId="77777777" w:rsidR="00A04E25" w:rsidRPr="004F28C4" w:rsidRDefault="00A04E25" w:rsidP="00A04E25">
      <w:pPr>
        <w:spacing w:line="360" w:lineRule="auto"/>
        <w:jc w:val="both"/>
      </w:pPr>
      <w:r w:rsidRPr="004F28C4">
        <w:rPr>
          <w:bCs/>
        </w:rPr>
        <w:t>5. Cập nhật và Hoàn thành quy trình:</w:t>
      </w:r>
    </w:p>
    <w:p w14:paraId="46AB2F8C" w14:textId="77777777" w:rsidR="00A04E25" w:rsidRPr="004F28C4" w:rsidRDefault="00A04E25" w:rsidP="00A04E25">
      <w:pPr>
        <w:numPr>
          <w:ilvl w:val="0"/>
          <w:numId w:val="142"/>
        </w:numPr>
        <w:spacing w:line="360" w:lineRule="auto"/>
        <w:jc w:val="both"/>
      </w:pPr>
      <w:r w:rsidRPr="004F28C4">
        <w:rPr>
          <w:bCs/>
        </w:rPr>
        <w:t>Lưu trữ tập trung: Máy chủ Keycloak thực hiện băm và cập nhật mật khẩu mới vào kho lưu trữ định danh tập trung.</w:t>
      </w:r>
    </w:p>
    <w:p w14:paraId="304BF21E" w14:textId="77777777" w:rsidR="00A04E25" w:rsidRPr="004F28C4" w:rsidRDefault="00A04E25" w:rsidP="00A04E25">
      <w:pPr>
        <w:numPr>
          <w:ilvl w:val="0"/>
          <w:numId w:val="142"/>
        </w:numPr>
        <w:spacing w:line="360" w:lineRule="auto"/>
        <w:jc w:val="both"/>
      </w:pPr>
      <w:r w:rsidRPr="004F28C4">
        <w:rPr>
          <w:bCs/>
        </w:rPr>
        <w:t>Thu hồi phiên cũ: Keycloak đồng thời thu hồi toàn bộ phiên đăng nhập đang hoạt động trên các thiết bị khác, đảm bảo mọi phiên cũ đều phải xác thực lại bằng mật khẩu mới, ngăn chặn rủi ro chiếm quyền truy cập.</w:t>
      </w:r>
    </w:p>
    <w:p w14:paraId="6C9434B9" w14:textId="77777777" w:rsidR="00A04E25" w:rsidRPr="004F28C4" w:rsidRDefault="00A04E25" w:rsidP="00A04E25">
      <w:pPr>
        <w:numPr>
          <w:ilvl w:val="0"/>
          <w:numId w:val="142"/>
        </w:numPr>
        <w:spacing w:line="360" w:lineRule="auto"/>
        <w:jc w:val="both"/>
      </w:pPr>
      <w:r w:rsidRPr="004F28C4">
        <w:rPr>
          <w:bCs/>
        </w:rPr>
        <w:t>Hoàn thành: Keycloak trả kết quả thành công về Backend, Hệ thống chuyển tiếp phản hồi về Client. Giao diện hiển thị thông báo đổi mật khẩu thành công đến người dùng và kết thúc quy trình.</w:t>
      </w:r>
    </w:p>
    <w:p w14:paraId="0CB79685" w14:textId="77777777" w:rsidR="009D2812" w:rsidRPr="004F28C4" w:rsidRDefault="009D2812" w:rsidP="009D2812">
      <w:pPr>
        <w:spacing w:line="360" w:lineRule="auto"/>
        <w:jc w:val="center"/>
        <w:rPr>
          <w:lang w:val="vi-VN"/>
        </w:rPr>
      </w:pPr>
      <w:r w:rsidRPr="004F28C4">
        <w:rPr>
          <w:noProof/>
        </w:rPr>
        <w:lastRenderedPageBreak/>
        <w:drawing>
          <wp:inline distT="0" distB="0" distL="0" distR="0" wp14:anchorId="724670E8" wp14:editId="13666B32">
            <wp:extent cx="3010055" cy="33974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010055" cy="3397425"/>
                    </a:xfrm>
                    <a:prstGeom prst="rect">
                      <a:avLst/>
                    </a:prstGeom>
                  </pic:spPr>
                </pic:pic>
              </a:graphicData>
            </a:graphic>
          </wp:inline>
        </w:drawing>
      </w:r>
    </w:p>
    <w:p w14:paraId="7A1622C9" w14:textId="77777777" w:rsidR="00611F58" w:rsidRPr="004F28C4" w:rsidRDefault="009D2812" w:rsidP="00611F58">
      <w:pPr>
        <w:spacing w:line="360" w:lineRule="auto"/>
        <w:jc w:val="center"/>
        <w:rPr>
          <w:lang w:val="vi-VN"/>
        </w:rPr>
      </w:pPr>
      <w:r w:rsidRPr="004F28C4">
        <w:rPr>
          <w:lang w:val="vi-VN"/>
        </w:rPr>
        <w:t>Hình 2- Sơ đồ hoạt động cập nhật hồ sơ cá nhân</w:t>
      </w:r>
    </w:p>
    <w:p w14:paraId="3E417B3F" w14:textId="77777777" w:rsidR="00611F58" w:rsidRPr="004F28C4" w:rsidRDefault="00611F58" w:rsidP="00611F58">
      <w:pPr>
        <w:pStyle w:val="NormalWeb"/>
        <w:spacing w:beforeAutospacing="0" w:afterAutospacing="0" w:line="360" w:lineRule="auto"/>
        <w:jc w:val="both"/>
      </w:pPr>
      <w:r w:rsidRPr="004F28C4">
        <w:rPr>
          <w:bCs/>
        </w:rPr>
        <w:t>1. Khởi tạo quy trình:</w:t>
      </w:r>
    </w:p>
    <w:p w14:paraId="7121EE09" w14:textId="77777777" w:rsidR="00611F58" w:rsidRPr="004F28C4" w:rsidRDefault="00611F58" w:rsidP="00611F58">
      <w:pPr>
        <w:pStyle w:val="NormalWeb"/>
        <w:numPr>
          <w:ilvl w:val="0"/>
          <w:numId w:val="144"/>
        </w:numPr>
        <w:spacing w:beforeAutospacing="0" w:afterAutospacing="0" w:line="360" w:lineRule="auto"/>
        <w:jc w:val="both"/>
      </w:pPr>
      <w:r w:rsidRPr="004F28C4">
        <w:rPr>
          <w:bCs/>
        </w:rPr>
        <w:t>Bắt đầu:</w:t>
      </w:r>
      <w:r w:rsidRPr="004F28C4">
        <w:t xml:space="preserve"> Tại giao diện trang cá nhân, Người dùng thực hiện chỉnh sửa các trường thông tin mong muốn và tùy chọn thiết lập cấu hình quyền riêng tư.</w:t>
      </w:r>
    </w:p>
    <w:p w14:paraId="3DB5BA6B" w14:textId="77777777" w:rsidR="00611F58" w:rsidRPr="004F28C4" w:rsidRDefault="00611F58" w:rsidP="00611F58">
      <w:pPr>
        <w:pStyle w:val="NormalWeb"/>
        <w:numPr>
          <w:ilvl w:val="0"/>
          <w:numId w:val="144"/>
        </w:numPr>
        <w:spacing w:beforeAutospacing="0" w:afterAutospacing="0" w:line="360" w:lineRule="auto"/>
        <w:jc w:val="both"/>
      </w:pPr>
      <w:r w:rsidRPr="004F28C4">
        <w:rPr>
          <w:bCs/>
        </w:rPr>
        <w:t>Gửi yêu cầu:</w:t>
      </w:r>
      <w:r w:rsidRPr="004F28C4">
        <w:t xml:space="preserve"> Người dùng nhấn chọn nút "Lưu", giao diện Client lập tức đóng gói thông tin và gửi yêu cầu thay đổi sang phân làn Hệ thống.</w:t>
      </w:r>
    </w:p>
    <w:p w14:paraId="7FBD6B1E" w14:textId="77777777" w:rsidR="00611F58" w:rsidRPr="004F28C4" w:rsidRDefault="00611F58" w:rsidP="00611F58">
      <w:pPr>
        <w:pStyle w:val="NormalWeb"/>
        <w:spacing w:beforeAutospacing="0" w:afterAutospacing="0" w:line="360" w:lineRule="auto"/>
        <w:jc w:val="both"/>
      </w:pPr>
      <w:r w:rsidRPr="004F28C4">
        <w:rPr>
          <w:bCs/>
        </w:rPr>
        <w:t>2. Tiếp nhận và Xử lý hình ảnh:</w:t>
      </w:r>
    </w:p>
    <w:p w14:paraId="20C34C58" w14:textId="77777777" w:rsidR="00611F58" w:rsidRPr="004F28C4" w:rsidRDefault="00611F58" w:rsidP="00611F58">
      <w:pPr>
        <w:pStyle w:val="NormalWeb"/>
        <w:numPr>
          <w:ilvl w:val="0"/>
          <w:numId w:val="145"/>
        </w:numPr>
        <w:spacing w:beforeAutospacing="0" w:afterAutospacing="0" w:line="360" w:lineRule="auto"/>
        <w:jc w:val="both"/>
      </w:pPr>
      <w:r w:rsidRPr="004F28C4">
        <w:rPr>
          <w:bCs/>
        </w:rPr>
        <w:t>Xử lý ban đầu:</w:t>
      </w:r>
      <w:r w:rsidRPr="004F28C4">
        <w:t xml:space="preserve"> Hệ thống tiếp nhận dữ liệu và kiểm tra xem người dùng có tải lên tệp ảnh đại diện mới hay không.</w:t>
      </w:r>
    </w:p>
    <w:p w14:paraId="7F549BEA" w14:textId="77777777" w:rsidR="00611F58" w:rsidRPr="004F28C4" w:rsidRDefault="00611F58" w:rsidP="00611F58">
      <w:pPr>
        <w:pStyle w:val="NormalWeb"/>
        <w:numPr>
          <w:ilvl w:val="0"/>
          <w:numId w:val="145"/>
        </w:numPr>
        <w:spacing w:beforeAutospacing="0" w:afterAutospacing="0" w:line="360" w:lineRule="auto"/>
        <w:jc w:val="both"/>
      </w:pPr>
      <w:r w:rsidRPr="004F28C4">
        <w:rPr>
          <w:bCs/>
        </w:rPr>
        <w:t>Hướng Không tải ảnh mới:</w:t>
      </w:r>
      <w:r w:rsidRPr="004F28C4">
        <w:t xml:space="preserve"> Hệ thống giữ nguyên đường dẫn URL ảnh cũ và chuyển thẳng đến bước cập nhật cơ sở dữ liệu.</w:t>
      </w:r>
    </w:p>
    <w:p w14:paraId="6BEE58F1" w14:textId="77777777" w:rsidR="00611F58" w:rsidRPr="004F28C4" w:rsidRDefault="00611F58" w:rsidP="00611F58">
      <w:pPr>
        <w:pStyle w:val="NormalWeb"/>
        <w:numPr>
          <w:ilvl w:val="0"/>
          <w:numId w:val="145"/>
        </w:numPr>
        <w:spacing w:beforeAutospacing="0" w:afterAutospacing="0" w:line="360" w:lineRule="auto"/>
        <w:jc w:val="both"/>
      </w:pPr>
      <w:r w:rsidRPr="004F28C4">
        <w:rPr>
          <w:bCs/>
        </w:rPr>
        <w:t>Hướng Có tải ảnh mới:</w:t>
      </w:r>
      <w:r w:rsidRPr="004F28C4">
        <w:t xml:space="preserve"> Hệ thống tiến hành kiểm tra tính hợp lệ về định dạng và kích thước của tệp ảnh:</w:t>
      </w:r>
    </w:p>
    <w:p w14:paraId="31D6F5FC" w14:textId="77777777" w:rsidR="00611F58" w:rsidRPr="004F28C4" w:rsidRDefault="00611F58" w:rsidP="00611F58">
      <w:pPr>
        <w:pStyle w:val="NormalWeb"/>
        <w:numPr>
          <w:ilvl w:val="1"/>
          <w:numId w:val="145"/>
        </w:numPr>
        <w:spacing w:beforeAutospacing="0" w:afterAutospacing="0" w:line="360" w:lineRule="auto"/>
        <w:jc w:val="both"/>
      </w:pPr>
      <w:r w:rsidRPr="004F28C4">
        <w:rPr>
          <w:iCs/>
        </w:rPr>
        <w:t>Nếu Không hợp lệ:</w:t>
      </w:r>
      <w:r w:rsidRPr="004F28C4">
        <w:t xml:space="preserve"> Hệ thống phản hồi tín hiệu về làn Người dùng để hiển thị báo lỗi tệp ảnh và kết thúc quy trình.</w:t>
      </w:r>
    </w:p>
    <w:p w14:paraId="1EA795B2" w14:textId="77777777" w:rsidR="00611F58" w:rsidRPr="004F28C4" w:rsidRDefault="00611F58" w:rsidP="00611F58">
      <w:pPr>
        <w:pStyle w:val="NormalWeb"/>
        <w:numPr>
          <w:ilvl w:val="1"/>
          <w:numId w:val="145"/>
        </w:numPr>
        <w:spacing w:beforeAutospacing="0" w:afterAutospacing="0" w:line="360" w:lineRule="auto"/>
        <w:jc w:val="both"/>
      </w:pPr>
      <w:r w:rsidRPr="004F28C4">
        <w:rPr>
          <w:iCs/>
        </w:rPr>
        <w:t>Nếu Hợp lệ:</w:t>
      </w:r>
      <w:r w:rsidRPr="004F28C4">
        <w:t xml:space="preserve"> Hệ thống gửi tệp ảnh lên phân làn Dịch vụ lưu trữ. Tại đây, Cloudinary thực hiện lưu trữ hình ảnh, sinh ra đường dẫn trực tuyến và trả URL mới về cho Backend API tiếp nhận.</w:t>
      </w:r>
    </w:p>
    <w:p w14:paraId="1E269CA4" w14:textId="77777777" w:rsidR="00611F58" w:rsidRPr="004F28C4" w:rsidRDefault="00611F58" w:rsidP="00611F58">
      <w:pPr>
        <w:pStyle w:val="NormalWeb"/>
        <w:spacing w:beforeAutospacing="0" w:afterAutospacing="0" w:line="360" w:lineRule="auto"/>
        <w:jc w:val="both"/>
      </w:pPr>
      <w:r w:rsidRPr="004F28C4">
        <w:rPr>
          <w:bCs/>
        </w:rPr>
        <w:t>3. Lưu trữ và Đồng bộ giao diện:</w:t>
      </w:r>
    </w:p>
    <w:p w14:paraId="4A540449" w14:textId="77777777" w:rsidR="00611F58" w:rsidRPr="004F28C4" w:rsidRDefault="00611F58" w:rsidP="00611F58">
      <w:pPr>
        <w:pStyle w:val="NormalWeb"/>
        <w:numPr>
          <w:ilvl w:val="0"/>
          <w:numId w:val="146"/>
        </w:numPr>
        <w:spacing w:beforeAutospacing="0" w:afterAutospacing="0" w:line="360" w:lineRule="auto"/>
        <w:jc w:val="both"/>
      </w:pPr>
      <w:r w:rsidRPr="004F28C4">
        <w:rPr>
          <w:bCs/>
        </w:rPr>
        <w:lastRenderedPageBreak/>
        <w:t>Cập nhật Database:</w:t>
      </w:r>
      <w:r w:rsidRPr="004F28C4">
        <w:t xml:space="preserve"> Sau khi đồng bộ xong phần hình ảnh, Hệ thống thực hiện cập nhật toàn bộ thông tin thay đổi mới vào bảng dữ liệu User trong cơ sở dữ liệu.</w:t>
      </w:r>
    </w:p>
    <w:p w14:paraId="14355404" w14:textId="77777777" w:rsidR="00611F58" w:rsidRPr="004F28C4" w:rsidRDefault="00611F58" w:rsidP="00611F58">
      <w:pPr>
        <w:pStyle w:val="NormalWeb"/>
        <w:numPr>
          <w:ilvl w:val="0"/>
          <w:numId w:val="146"/>
        </w:numPr>
        <w:spacing w:beforeAutospacing="0" w:afterAutospacing="0" w:line="360" w:lineRule="auto"/>
        <w:jc w:val="both"/>
      </w:pPr>
      <w:r w:rsidRPr="004F28C4">
        <w:rPr>
          <w:bCs/>
        </w:rPr>
        <w:t>Phản hồi:</w:t>
      </w:r>
      <w:r w:rsidRPr="004F28C4">
        <w:t xml:space="preserve"> Hệ thống gửi trả trạng thái cập nhật thành công về cho phía Client.</w:t>
      </w:r>
    </w:p>
    <w:p w14:paraId="5CE4DBB8" w14:textId="77777777" w:rsidR="00611F58" w:rsidRPr="004F28C4" w:rsidRDefault="00611F58" w:rsidP="00611F58">
      <w:pPr>
        <w:pStyle w:val="NormalWeb"/>
        <w:numPr>
          <w:ilvl w:val="0"/>
          <w:numId w:val="146"/>
        </w:numPr>
        <w:spacing w:beforeAutospacing="0" w:afterAutospacing="0" w:line="360" w:lineRule="auto"/>
        <w:jc w:val="both"/>
      </w:pPr>
      <w:r w:rsidRPr="004F28C4">
        <w:rPr>
          <w:bCs/>
        </w:rPr>
        <w:t>Hoàn thành:</w:t>
      </w:r>
      <w:r w:rsidRPr="004F28C4">
        <w:t xml:space="preserve"> Giao diện Client nhận tín hiệu, tự động đồng bộ lại toàn bộ dữ liệu mới lên màn hình hiển thị của người dùng và kết thúc quy trình.</w:t>
      </w:r>
    </w:p>
    <w:p w14:paraId="52CDF982" w14:textId="77777777" w:rsidR="00611F58" w:rsidRPr="004F28C4" w:rsidRDefault="00611F58" w:rsidP="00611F58">
      <w:pPr>
        <w:pStyle w:val="Heading3"/>
        <w:spacing w:line="360" w:lineRule="auto"/>
        <w:jc w:val="both"/>
        <w:rPr>
          <w:szCs w:val="24"/>
          <w:lang w:val="vi-VN"/>
        </w:rPr>
      </w:pPr>
      <w:bookmarkStart w:id="53" w:name="_Toc235640655"/>
      <w:r w:rsidRPr="004F28C4">
        <w:rPr>
          <w:szCs w:val="24"/>
          <w:lang w:val="vi-VN"/>
        </w:rPr>
        <w:t>Biểu đồ hoạt động chức năng quản lý bài viết và tương tác</w:t>
      </w:r>
      <w:bookmarkEnd w:id="53"/>
    </w:p>
    <w:p w14:paraId="42E9DDFF" w14:textId="77777777" w:rsidR="00611F58" w:rsidRPr="004F28C4" w:rsidRDefault="002632B6" w:rsidP="00611F58">
      <w:pPr>
        <w:jc w:val="center"/>
        <w:rPr>
          <w:sz w:val="22"/>
          <w:szCs w:val="22"/>
          <w:lang w:val="vi-VN"/>
        </w:rPr>
      </w:pPr>
      <w:r w:rsidRPr="004F28C4">
        <w:rPr>
          <w:noProof/>
          <w:sz w:val="22"/>
          <w:szCs w:val="22"/>
        </w:rPr>
        <w:drawing>
          <wp:inline distT="0" distB="0" distL="0" distR="0" wp14:anchorId="5B2B1AD4" wp14:editId="1FB123AA">
            <wp:extent cx="5580380" cy="375602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580380" cy="3756025"/>
                    </a:xfrm>
                    <a:prstGeom prst="rect">
                      <a:avLst/>
                    </a:prstGeom>
                  </pic:spPr>
                </pic:pic>
              </a:graphicData>
            </a:graphic>
          </wp:inline>
        </w:drawing>
      </w:r>
    </w:p>
    <w:p w14:paraId="20F65D73" w14:textId="77777777" w:rsidR="00611F58" w:rsidRPr="004F28C4" w:rsidRDefault="00611F58" w:rsidP="00B2271B">
      <w:pPr>
        <w:spacing w:line="360" w:lineRule="auto"/>
        <w:jc w:val="center"/>
        <w:rPr>
          <w:sz w:val="22"/>
          <w:szCs w:val="22"/>
          <w:lang w:val="vi-VN"/>
        </w:rPr>
      </w:pPr>
      <w:r w:rsidRPr="004F28C4">
        <w:rPr>
          <w:sz w:val="22"/>
          <w:szCs w:val="22"/>
          <w:lang w:val="vi-VN"/>
        </w:rPr>
        <w:t>Hình 2- Sơ đồ chức năng đăng bài viết</w:t>
      </w:r>
    </w:p>
    <w:p w14:paraId="266BC824" w14:textId="77777777" w:rsidR="00611F58" w:rsidRPr="004F28C4" w:rsidRDefault="00611F58" w:rsidP="00611F58">
      <w:pPr>
        <w:spacing w:line="360" w:lineRule="auto"/>
        <w:jc w:val="both"/>
      </w:pPr>
      <w:r w:rsidRPr="004F28C4">
        <w:rPr>
          <w:bCs/>
        </w:rPr>
        <w:t>1. Khởi tạo quy trình:</w:t>
      </w:r>
    </w:p>
    <w:p w14:paraId="0FE9CBDF" w14:textId="77777777" w:rsidR="00611F58" w:rsidRPr="004F28C4" w:rsidRDefault="00611F58" w:rsidP="00611F58">
      <w:pPr>
        <w:numPr>
          <w:ilvl w:val="0"/>
          <w:numId w:val="147"/>
        </w:numPr>
        <w:spacing w:line="360" w:lineRule="auto"/>
        <w:jc w:val="both"/>
      </w:pPr>
      <w:r w:rsidRPr="004F28C4">
        <w:rPr>
          <w:bCs/>
        </w:rPr>
        <w:t>Bắt đầu:</w:t>
      </w:r>
      <w:r w:rsidRPr="004F28C4">
        <w:t xml:space="preserve"> Tại giao diện Client, Người dùng thực hiện nhập nội dung chữ, chọn danh sách hình ảnh hoặc video ngắn từ thiết bị, đồng thời thêm các từ khóa Hashtag và chọn gắn thẻ bạn bè.</w:t>
      </w:r>
    </w:p>
    <w:p w14:paraId="173EE5BB" w14:textId="77777777" w:rsidR="00611F58" w:rsidRPr="004F28C4" w:rsidRDefault="00611F58" w:rsidP="00611F58">
      <w:pPr>
        <w:numPr>
          <w:ilvl w:val="0"/>
          <w:numId w:val="147"/>
        </w:numPr>
        <w:spacing w:line="360" w:lineRule="auto"/>
        <w:jc w:val="both"/>
      </w:pPr>
      <w:r w:rsidRPr="004F28C4">
        <w:rPr>
          <w:bCs/>
        </w:rPr>
        <w:t>Gửi yêu cầu:</w:t>
      </w:r>
      <w:r w:rsidRPr="004F28C4">
        <w:t xml:space="preserve"> Người dùng nhấn chọn nút "Đăng bài", giao diện Client lập tức chuyển tiếp dữ liệu sang phân làn Hệ thống.</w:t>
      </w:r>
    </w:p>
    <w:p w14:paraId="630007DB" w14:textId="77777777" w:rsidR="00611F58" w:rsidRPr="004F28C4" w:rsidRDefault="00611F58" w:rsidP="00611F58">
      <w:pPr>
        <w:spacing w:line="360" w:lineRule="auto"/>
        <w:jc w:val="both"/>
      </w:pPr>
      <w:r w:rsidRPr="004F28C4">
        <w:rPr>
          <w:bCs/>
        </w:rPr>
        <w:t>2. Lưu trữ tệp và khởi tạo bản ghi:</w:t>
      </w:r>
    </w:p>
    <w:p w14:paraId="133A3CFF" w14:textId="77777777" w:rsidR="00611F58" w:rsidRPr="004F28C4" w:rsidRDefault="00D51BB5" w:rsidP="00611F58">
      <w:pPr>
        <w:numPr>
          <w:ilvl w:val="0"/>
          <w:numId w:val="148"/>
        </w:numPr>
        <w:spacing w:line="360" w:lineRule="auto"/>
        <w:jc w:val="both"/>
      </w:pPr>
      <w:r w:rsidRPr="004F28C4">
        <w:rPr>
          <w:bCs/>
        </w:rPr>
        <w:t>Tiếp nhận: Hệ thống tiếp nhận dữ liệu, đẩy các tệp hình ảnh hoặc video sang phân làn Dịch vụ lưu trữ và nhận về danh sách các đường dẫn trực tuyến.</w:t>
      </w:r>
    </w:p>
    <w:p w14:paraId="3C42AD59" w14:textId="77777777" w:rsidR="00611F58" w:rsidRPr="004F28C4" w:rsidRDefault="00611F58" w:rsidP="00611F58">
      <w:pPr>
        <w:numPr>
          <w:ilvl w:val="0"/>
          <w:numId w:val="148"/>
        </w:numPr>
        <w:spacing w:line="360" w:lineRule="auto"/>
        <w:jc w:val="both"/>
      </w:pPr>
      <w:r w:rsidRPr="004F28C4">
        <w:rPr>
          <w:bCs/>
        </w:rPr>
        <w:t>Khởi tạo bản ghi: Backend tạo bản ghi bài viết, lưu media và các bảng liên kết trung gian</w:t>
      </w:r>
      <w:r w:rsidRPr="004F28C4">
        <w:rPr>
          <w:bCs/>
          <w:lang w:val="vi-VN"/>
        </w:rPr>
        <w:t xml:space="preserve">, </w:t>
      </w:r>
      <w:r w:rsidRPr="004F28C4">
        <w:rPr>
          <w:bCs/>
        </w:rPr>
        <w:t>phát sự kiện sinh embedding vào Kafka (phục vụ gợi ý) và phản hồi thành công ngay về Client.</w:t>
      </w:r>
    </w:p>
    <w:p w14:paraId="6500F756" w14:textId="77777777" w:rsidR="00611F58" w:rsidRPr="004F28C4" w:rsidRDefault="00611F58" w:rsidP="00611F58">
      <w:pPr>
        <w:spacing w:line="360" w:lineRule="auto"/>
        <w:jc w:val="both"/>
      </w:pPr>
      <w:r w:rsidRPr="004F28C4">
        <w:rPr>
          <w:bCs/>
        </w:rPr>
        <w:t>3. Sinh embedding bất đồng bộ:</w:t>
      </w:r>
    </w:p>
    <w:p w14:paraId="711D8D6F" w14:textId="77777777" w:rsidR="00611F58" w:rsidRPr="004F28C4" w:rsidRDefault="00611F58" w:rsidP="00611F58">
      <w:pPr>
        <w:numPr>
          <w:ilvl w:val="0"/>
          <w:numId w:val="149"/>
        </w:numPr>
        <w:spacing w:line="360" w:lineRule="auto"/>
        <w:jc w:val="both"/>
      </w:pPr>
      <w:r w:rsidRPr="004F28C4">
        <w:rPr>
          <w:bCs/>
        </w:rPr>
        <w:lastRenderedPageBreak/>
        <w:t>Tiêu thụ sự kiện: Consumer tiêu thụ sự kiện từ Kafka, gọi mô hình AI sinh vector đặc trưng cho bài viết và lưu lại phục vụ gợi ý nội dung.</w:t>
      </w:r>
    </w:p>
    <w:p w14:paraId="15C7CA72" w14:textId="77777777" w:rsidR="00611F58" w:rsidRPr="004F28C4" w:rsidRDefault="00611F58" w:rsidP="00611F58">
      <w:pPr>
        <w:spacing w:line="360" w:lineRule="auto"/>
        <w:jc w:val="both"/>
      </w:pPr>
      <w:r w:rsidRPr="004F28C4">
        <w:rPr>
          <w:bCs/>
        </w:rPr>
        <w:t>4. Hậu xử lý và Hoàn thành quy trình:</w:t>
      </w:r>
    </w:p>
    <w:p w14:paraId="2CAE3947" w14:textId="77777777" w:rsidR="00611F58" w:rsidRPr="004F28C4" w:rsidRDefault="00611F58" w:rsidP="00611F58">
      <w:pPr>
        <w:numPr>
          <w:ilvl w:val="0"/>
          <w:numId w:val="150"/>
        </w:numPr>
        <w:spacing w:line="360" w:lineRule="auto"/>
        <w:jc w:val="both"/>
      </w:pPr>
      <w:r w:rsidRPr="004F28C4">
        <w:rPr>
          <w:bCs/>
        </w:rPr>
        <w:t>Xử lý Hashtag: Khi người dùng gắn thẻ Hashtag cho bài, hệ thống tạo thẻ mới nếu chưa tồn tại và tăng bộ đếm số lượng bài viết của thẻ.</w:t>
      </w:r>
    </w:p>
    <w:p w14:paraId="32D825AC" w14:textId="77777777" w:rsidR="00611F58" w:rsidRPr="004F28C4" w:rsidRDefault="00611F58" w:rsidP="00611F58">
      <w:pPr>
        <w:numPr>
          <w:ilvl w:val="0"/>
          <w:numId w:val="150"/>
        </w:numPr>
        <w:spacing w:line="360" w:lineRule="auto"/>
        <w:jc w:val="both"/>
      </w:pPr>
      <w:r w:rsidRPr="004F28C4">
        <w:rPr>
          <w:bCs/>
        </w:rPr>
        <w:t>Hoàn thành: Bài viết được đưa vào nguồn dữ liệu bảng tin; người theo dõi sẽ thấy bài khi tải hoặc làm mới bảng tin. Kết thúc quy trình.</w:t>
      </w:r>
    </w:p>
    <w:p w14:paraId="2929F8E6" w14:textId="77777777" w:rsidR="00B2271B" w:rsidRPr="004F28C4" w:rsidRDefault="00B2271B" w:rsidP="002C7D57">
      <w:pPr>
        <w:jc w:val="center"/>
        <w:rPr>
          <w:lang w:val="vi-VN"/>
        </w:rPr>
      </w:pPr>
      <w:bookmarkStart w:id="54" w:name="_Toc235640656"/>
      <w:r w:rsidRPr="004F28C4">
        <w:rPr>
          <w:noProof/>
        </w:rPr>
        <w:drawing>
          <wp:inline distT="0" distB="0" distL="0" distR="0" wp14:anchorId="69B1F2C4" wp14:editId="2E78DAFB">
            <wp:extent cx="4570054" cy="4298950"/>
            <wp:effectExtent l="0" t="0" r="254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582045" cy="4310229"/>
                    </a:xfrm>
                    <a:prstGeom prst="rect">
                      <a:avLst/>
                    </a:prstGeom>
                  </pic:spPr>
                </pic:pic>
              </a:graphicData>
            </a:graphic>
          </wp:inline>
        </w:drawing>
      </w:r>
      <w:bookmarkEnd w:id="54"/>
    </w:p>
    <w:p w14:paraId="4A3E58FC" w14:textId="77777777" w:rsidR="00C90EDD" w:rsidRPr="004F28C4" w:rsidRDefault="00B2271B" w:rsidP="00C90EDD">
      <w:pPr>
        <w:spacing w:line="360" w:lineRule="auto"/>
        <w:jc w:val="center"/>
        <w:rPr>
          <w:lang w:val="vi-VN"/>
        </w:rPr>
      </w:pPr>
      <w:r w:rsidRPr="004F28C4">
        <w:t>Hình</w:t>
      </w:r>
      <w:r w:rsidRPr="004F28C4">
        <w:rPr>
          <w:lang w:val="vi-VN"/>
        </w:rPr>
        <w:t xml:space="preserve"> 2- Sơ đồ tương tác bài viết</w:t>
      </w:r>
    </w:p>
    <w:p w14:paraId="54E895AF" w14:textId="77777777" w:rsidR="00C90EDD" w:rsidRPr="004F28C4" w:rsidRDefault="00C90EDD" w:rsidP="00C90EDD">
      <w:pPr>
        <w:spacing w:line="360" w:lineRule="auto"/>
        <w:jc w:val="both"/>
      </w:pPr>
      <w:r w:rsidRPr="004F28C4">
        <w:rPr>
          <w:bCs/>
        </w:rPr>
        <w:t>1. Khởi tạo quy trình:</w:t>
      </w:r>
    </w:p>
    <w:p w14:paraId="79C3481E" w14:textId="77777777" w:rsidR="00C90EDD" w:rsidRPr="004F28C4" w:rsidRDefault="00C90EDD" w:rsidP="00C90EDD">
      <w:pPr>
        <w:numPr>
          <w:ilvl w:val="0"/>
          <w:numId w:val="151"/>
        </w:numPr>
        <w:spacing w:line="360" w:lineRule="auto"/>
        <w:jc w:val="both"/>
      </w:pPr>
      <w:r w:rsidRPr="004F28C4">
        <w:rPr>
          <w:bCs/>
        </w:rPr>
        <w:t>Bắt đầu:</w:t>
      </w:r>
      <w:r w:rsidRPr="004F28C4">
        <w:t xml:space="preserve"> Tại giao diện bài viết hoặc bình luận, Người dùng nhấn nút tương tác và chọn một loại cảm xúc cụ thể.</w:t>
      </w:r>
    </w:p>
    <w:p w14:paraId="53B2962B" w14:textId="77777777" w:rsidR="00C90EDD" w:rsidRPr="004F28C4" w:rsidRDefault="00C90EDD" w:rsidP="00C90EDD">
      <w:pPr>
        <w:numPr>
          <w:ilvl w:val="0"/>
          <w:numId w:val="151"/>
        </w:numPr>
        <w:spacing w:line="360" w:lineRule="auto"/>
        <w:jc w:val="both"/>
      </w:pPr>
      <w:r w:rsidRPr="004F28C4">
        <w:rPr>
          <w:bCs/>
        </w:rPr>
        <w:t>Gửi yêu cầu:</w:t>
      </w:r>
      <w:r w:rsidRPr="004F28C4">
        <w:t xml:space="preserve"> Giao diện Client đóng gói thông tin và gửi yêu cầu tương tác trực tiếp sang phân làn Hệ thống.</w:t>
      </w:r>
    </w:p>
    <w:p w14:paraId="0537BF6C" w14:textId="77777777" w:rsidR="00C90EDD" w:rsidRPr="004F28C4" w:rsidRDefault="00C90EDD" w:rsidP="00C90EDD">
      <w:pPr>
        <w:spacing w:line="360" w:lineRule="auto"/>
        <w:jc w:val="both"/>
      </w:pPr>
      <w:r w:rsidRPr="004F28C4">
        <w:rPr>
          <w:bCs/>
        </w:rPr>
        <w:t>2. Kiểm tra lịch sử tương tác:</w:t>
      </w:r>
    </w:p>
    <w:p w14:paraId="46B756DE" w14:textId="77777777" w:rsidR="00C90EDD" w:rsidRPr="004F28C4" w:rsidRDefault="00C90EDD" w:rsidP="00C90EDD">
      <w:pPr>
        <w:numPr>
          <w:ilvl w:val="0"/>
          <w:numId w:val="152"/>
        </w:numPr>
        <w:spacing w:line="360" w:lineRule="auto"/>
        <w:jc w:val="both"/>
      </w:pPr>
      <w:r w:rsidRPr="004F28C4">
        <w:rPr>
          <w:bCs/>
        </w:rPr>
        <w:t>Xử lý ban đầu:</w:t>
      </w:r>
      <w:r w:rsidRPr="004F28C4">
        <w:t xml:space="preserve"> Hệ thống tiếp nhận dữ liệu và tiến hành kiểm tra lịch sử tương tác của tài khoản đối với mục này.</w:t>
      </w:r>
    </w:p>
    <w:p w14:paraId="028C6B2D" w14:textId="77777777" w:rsidR="00C90EDD" w:rsidRPr="004F28C4" w:rsidRDefault="00C90EDD" w:rsidP="00C90EDD">
      <w:pPr>
        <w:numPr>
          <w:ilvl w:val="0"/>
          <w:numId w:val="152"/>
        </w:numPr>
        <w:spacing w:line="360" w:lineRule="auto"/>
        <w:jc w:val="both"/>
      </w:pPr>
      <w:r w:rsidRPr="004F28C4">
        <w:rPr>
          <w:bCs/>
        </w:rPr>
        <w:lastRenderedPageBreak/>
        <w:t>Hướng Chưa từng tương tác:</w:t>
      </w:r>
      <w:r w:rsidRPr="004F28C4">
        <w:t xml:space="preserve"> Hệ thống thực hiện tạo một bản ghi tương tác mới trong cơ sở dữ liệu, đồng thời tăng bộ đếm tổng số lượt thích lên thêm một đơn vị.</w:t>
      </w:r>
    </w:p>
    <w:p w14:paraId="5FF85FBC" w14:textId="77777777" w:rsidR="00C90EDD" w:rsidRPr="004F28C4" w:rsidRDefault="00C90EDD" w:rsidP="00C90EDD">
      <w:pPr>
        <w:numPr>
          <w:ilvl w:val="0"/>
          <w:numId w:val="152"/>
        </w:numPr>
        <w:spacing w:line="360" w:lineRule="auto"/>
        <w:jc w:val="both"/>
      </w:pPr>
      <w:r w:rsidRPr="004F28C4">
        <w:rPr>
          <w:bCs/>
        </w:rPr>
        <w:t>Hướng Đã từng tương tác:</w:t>
      </w:r>
      <w:r w:rsidRPr="004F28C4">
        <w:t xml:space="preserve"> Luồng xử lý tiếp tục chuyển tiếp sang bước đối chiếu loại cảm xúc được người dùng chọn lại.</w:t>
      </w:r>
    </w:p>
    <w:p w14:paraId="567D8697" w14:textId="77777777" w:rsidR="00C90EDD" w:rsidRPr="004F28C4" w:rsidRDefault="00C90EDD" w:rsidP="00C90EDD">
      <w:pPr>
        <w:spacing w:line="360" w:lineRule="auto"/>
        <w:jc w:val="both"/>
      </w:pPr>
      <w:r w:rsidRPr="004F28C4">
        <w:rPr>
          <w:bCs/>
        </w:rPr>
        <w:t>3. Đối chiếu loại cảm xúc:</w:t>
      </w:r>
    </w:p>
    <w:p w14:paraId="28A130CA" w14:textId="77777777" w:rsidR="00C90EDD" w:rsidRPr="004F28C4" w:rsidRDefault="00C90EDD" w:rsidP="00C90EDD">
      <w:pPr>
        <w:numPr>
          <w:ilvl w:val="0"/>
          <w:numId w:val="153"/>
        </w:numPr>
        <w:spacing w:line="360" w:lineRule="auto"/>
        <w:jc w:val="both"/>
      </w:pPr>
      <w:r w:rsidRPr="004F28C4">
        <w:rPr>
          <w:bCs/>
        </w:rPr>
        <w:t>Hướng Trùng cảm xúc cũ:</w:t>
      </w:r>
      <w:r w:rsidRPr="004F28C4">
        <w:t xml:space="preserve"> Nếu loại cảm xúc chọn lại giống hệt với cảm xúc cũ, hệ thống thực hiện xóa bản ghi tương tác cũ và giảm bộ đếm tổng số lượt thích đi một đơn vị.</w:t>
      </w:r>
    </w:p>
    <w:p w14:paraId="4AD9785E" w14:textId="77777777" w:rsidR="00C90EDD" w:rsidRPr="004F28C4" w:rsidRDefault="00C90EDD" w:rsidP="00C90EDD">
      <w:pPr>
        <w:numPr>
          <w:ilvl w:val="0"/>
          <w:numId w:val="153"/>
        </w:numPr>
        <w:spacing w:line="360" w:lineRule="auto"/>
        <w:jc w:val="both"/>
      </w:pPr>
      <w:r w:rsidRPr="004F28C4">
        <w:rPr>
          <w:bCs/>
        </w:rPr>
        <w:t>Hướng Khác cảm xúc cũ: Nếu loại cảm xúc chọn lại khác với cảm xúc cũ, hệ thống cập nhật mã cảm xúc mới vào bản ghi, giữ nguyên bộ đếm tổng lượt tương tác nhưng điều chỉnh thống kê theo loại</w:t>
      </w:r>
      <w:r w:rsidRPr="004F28C4">
        <w:rPr>
          <w:bCs/>
          <w:lang w:val="vi-VN"/>
        </w:rPr>
        <w:t>.</w:t>
      </w:r>
    </w:p>
    <w:p w14:paraId="13EB96D4" w14:textId="77777777" w:rsidR="00C90EDD" w:rsidRPr="004F28C4" w:rsidRDefault="00C90EDD" w:rsidP="00C90EDD">
      <w:pPr>
        <w:spacing w:line="360" w:lineRule="auto"/>
        <w:jc w:val="both"/>
      </w:pPr>
      <w:r w:rsidRPr="004F28C4">
        <w:rPr>
          <w:bCs/>
        </w:rPr>
        <w:t>4. Phản hồi và Hoàn thành quy trình:</w:t>
      </w:r>
    </w:p>
    <w:p w14:paraId="5005ECFA" w14:textId="77777777" w:rsidR="00C90EDD" w:rsidRPr="004F28C4" w:rsidRDefault="00C90EDD" w:rsidP="00C90EDD">
      <w:pPr>
        <w:numPr>
          <w:ilvl w:val="0"/>
          <w:numId w:val="154"/>
        </w:numPr>
        <w:spacing w:line="360" w:lineRule="auto"/>
        <w:jc w:val="both"/>
      </w:pPr>
      <w:r w:rsidRPr="004F28C4">
        <w:rPr>
          <w:bCs/>
        </w:rPr>
        <w:t>Trả kết quả:</w:t>
      </w:r>
      <w:r w:rsidRPr="004F28C4">
        <w:t xml:space="preserve"> Hệ thống hoàn tất lưu trữ dữ liệu và gửi phản hồi thành công về phía Client.</w:t>
      </w:r>
    </w:p>
    <w:p w14:paraId="0E6101DF" w14:textId="77777777" w:rsidR="00C90EDD" w:rsidRPr="004F28C4" w:rsidRDefault="00C90EDD" w:rsidP="00C90EDD">
      <w:pPr>
        <w:numPr>
          <w:ilvl w:val="0"/>
          <w:numId w:val="154"/>
        </w:numPr>
        <w:spacing w:line="360" w:lineRule="auto"/>
        <w:jc w:val="both"/>
      </w:pPr>
      <w:r w:rsidRPr="004F28C4">
        <w:rPr>
          <w:bCs/>
        </w:rPr>
        <w:t>Hoàn thành:</w:t>
      </w:r>
      <w:r w:rsidRPr="004F28C4">
        <w:t xml:space="preserve"> Giao diện Client tiếp nhận phản hồi, tự động cập nhật hiển thị thời gian thực lên màn hình của người dùng và kết thúc quy trình.</w:t>
      </w:r>
    </w:p>
    <w:p w14:paraId="3A9193B1" w14:textId="77777777" w:rsidR="00C90EDD" w:rsidRPr="004F28C4" w:rsidRDefault="00152BB9" w:rsidP="00B2271B">
      <w:pPr>
        <w:jc w:val="center"/>
        <w:rPr>
          <w:szCs w:val="22"/>
          <w:lang w:val="vi-VN"/>
        </w:rPr>
      </w:pPr>
      <w:r w:rsidRPr="004F28C4">
        <w:rPr>
          <w:noProof/>
          <w:szCs w:val="22"/>
        </w:rPr>
        <w:drawing>
          <wp:inline distT="0" distB="0" distL="0" distR="0" wp14:anchorId="2E214AC6" wp14:editId="4E3E581C">
            <wp:extent cx="2387723" cy="30545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387723" cy="3054507"/>
                    </a:xfrm>
                    <a:prstGeom prst="rect">
                      <a:avLst/>
                    </a:prstGeom>
                  </pic:spPr>
                </pic:pic>
              </a:graphicData>
            </a:graphic>
          </wp:inline>
        </w:drawing>
      </w:r>
    </w:p>
    <w:p w14:paraId="7DDBB24E" w14:textId="77777777" w:rsidR="00C90EDD" w:rsidRPr="004F28C4" w:rsidRDefault="00C90EDD" w:rsidP="00C90EDD">
      <w:pPr>
        <w:spacing w:line="360" w:lineRule="auto"/>
        <w:jc w:val="center"/>
        <w:rPr>
          <w:szCs w:val="22"/>
          <w:lang w:val="vi-VN"/>
        </w:rPr>
      </w:pPr>
      <w:r w:rsidRPr="004F28C4">
        <w:rPr>
          <w:szCs w:val="22"/>
          <w:lang w:val="vi-VN"/>
        </w:rPr>
        <w:t>Hình 2- Sơ đồ chức năng bình luận</w:t>
      </w:r>
    </w:p>
    <w:p w14:paraId="705465B3" w14:textId="77777777" w:rsidR="00C90EDD" w:rsidRPr="004F28C4" w:rsidRDefault="00C90EDD" w:rsidP="00C90EDD">
      <w:pPr>
        <w:spacing w:line="360" w:lineRule="auto"/>
        <w:jc w:val="both"/>
      </w:pPr>
      <w:r w:rsidRPr="004F28C4">
        <w:rPr>
          <w:bCs/>
        </w:rPr>
        <w:t>1. Khởi tạo quy trình:</w:t>
      </w:r>
    </w:p>
    <w:p w14:paraId="70CE7E88" w14:textId="77777777" w:rsidR="00C90EDD" w:rsidRPr="004F28C4" w:rsidRDefault="00C90EDD" w:rsidP="00C90EDD">
      <w:pPr>
        <w:numPr>
          <w:ilvl w:val="0"/>
          <w:numId w:val="155"/>
        </w:numPr>
        <w:spacing w:line="360" w:lineRule="auto"/>
        <w:jc w:val="both"/>
      </w:pPr>
      <w:r w:rsidRPr="004F28C4">
        <w:rPr>
          <w:bCs/>
        </w:rPr>
        <w:t>Bắt đầu:</w:t>
      </w:r>
      <w:r w:rsidRPr="004F28C4">
        <w:t xml:space="preserve"> Tại giao diện bài viết công khai, Người dùng thực hiện nhập nội dung chữ vào ô bình luận và nhấn nút gửi.</w:t>
      </w:r>
    </w:p>
    <w:p w14:paraId="3CD92702" w14:textId="77777777" w:rsidR="00C90EDD" w:rsidRPr="004F28C4" w:rsidRDefault="00C90EDD" w:rsidP="00C90EDD">
      <w:pPr>
        <w:numPr>
          <w:ilvl w:val="0"/>
          <w:numId w:val="155"/>
        </w:numPr>
        <w:spacing w:line="360" w:lineRule="auto"/>
        <w:jc w:val="both"/>
      </w:pPr>
      <w:r w:rsidRPr="004F28C4">
        <w:rPr>
          <w:bCs/>
        </w:rPr>
        <w:t>Gửi yêu cầu:</w:t>
      </w:r>
      <w:r w:rsidRPr="004F28C4">
        <w:t xml:space="preserve"> Giao diện Client lập tức đóng gói thông tin và chuyển tiếp dữ liệu sang phân làn Hệ thống.</w:t>
      </w:r>
    </w:p>
    <w:p w14:paraId="71BA5E73" w14:textId="77777777" w:rsidR="00C90EDD" w:rsidRPr="004F28C4" w:rsidRDefault="00C90EDD" w:rsidP="00C90EDD">
      <w:pPr>
        <w:spacing w:line="360" w:lineRule="auto"/>
        <w:jc w:val="both"/>
      </w:pPr>
      <w:r w:rsidRPr="004F28C4">
        <w:rPr>
          <w:bCs/>
        </w:rPr>
        <w:lastRenderedPageBreak/>
        <w:t>2. Kiểm tra tính hợp lệ dữ liệu:</w:t>
      </w:r>
    </w:p>
    <w:p w14:paraId="15C6631B" w14:textId="77777777" w:rsidR="00C90EDD" w:rsidRPr="004F28C4" w:rsidRDefault="00C90EDD" w:rsidP="00C90EDD">
      <w:pPr>
        <w:numPr>
          <w:ilvl w:val="0"/>
          <w:numId w:val="156"/>
        </w:numPr>
        <w:spacing w:line="360" w:lineRule="auto"/>
        <w:jc w:val="both"/>
      </w:pPr>
      <w:r w:rsidRPr="004F28C4">
        <w:rPr>
          <w:bCs/>
        </w:rPr>
        <w:t>Xử lý ban đầu:</w:t>
      </w:r>
      <w:r w:rsidRPr="004F28C4">
        <w:t xml:space="preserve"> Hệ thống tiếp nhận dữ liệu và tiến hành kiểm tra xem nội dung bình luận có bị bỏ trống hay không.</w:t>
      </w:r>
    </w:p>
    <w:p w14:paraId="76D4CA10" w14:textId="77777777" w:rsidR="00C90EDD" w:rsidRPr="004F28C4" w:rsidRDefault="00C90EDD" w:rsidP="00C90EDD">
      <w:pPr>
        <w:numPr>
          <w:ilvl w:val="0"/>
          <w:numId w:val="156"/>
        </w:numPr>
        <w:spacing w:line="360" w:lineRule="auto"/>
        <w:jc w:val="both"/>
      </w:pPr>
      <w:r w:rsidRPr="004F28C4">
        <w:rPr>
          <w:bCs/>
        </w:rPr>
        <w:t>Hướng Có trống:</w:t>
      </w:r>
      <w:r w:rsidRPr="004F28C4">
        <w:t xml:space="preserve"> Nếu nội dung rỗng, hệ thống phản hồi về làn Người dùng để hiển thị báo lỗi nội dung trống và kết thúc quy trình.</w:t>
      </w:r>
    </w:p>
    <w:p w14:paraId="5C58BE0C" w14:textId="77777777" w:rsidR="00C90EDD" w:rsidRPr="004F28C4" w:rsidRDefault="00C90EDD" w:rsidP="00C90EDD">
      <w:pPr>
        <w:numPr>
          <w:ilvl w:val="0"/>
          <w:numId w:val="156"/>
        </w:numPr>
        <w:spacing w:line="360" w:lineRule="auto"/>
        <w:jc w:val="both"/>
      </w:pPr>
      <w:r w:rsidRPr="004F28C4">
        <w:rPr>
          <w:bCs/>
        </w:rPr>
        <w:t>Hướng Không trống:</w:t>
      </w:r>
      <w:r w:rsidRPr="004F28C4">
        <w:t xml:space="preserve"> Nếu nội dung hợp lệ, luồng xử lý tiếp tục chuyển tiếp sang bước kiểm tra phân cấp.</w:t>
      </w:r>
    </w:p>
    <w:p w14:paraId="537FC479" w14:textId="77777777" w:rsidR="00C90EDD" w:rsidRPr="004F28C4" w:rsidRDefault="00C90EDD" w:rsidP="00C90EDD">
      <w:pPr>
        <w:spacing w:line="360" w:lineRule="auto"/>
        <w:jc w:val="both"/>
      </w:pPr>
      <w:r w:rsidRPr="004F28C4">
        <w:rPr>
          <w:bCs/>
        </w:rPr>
        <w:t>3. Phân cấp và Lưu trữ dữ liệu:</w:t>
      </w:r>
    </w:p>
    <w:p w14:paraId="67A1484C" w14:textId="77777777" w:rsidR="00C90EDD" w:rsidRPr="004F28C4" w:rsidRDefault="00C90EDD" w:rsidP="00C90EDD">
      <w:pPr>
        <w:numPr>
          <w:ilvl w:val="0"/>
          <w:numId w:val="157"/>
        </w:numPr>
        <w:spacing w:line="360" w:lineRule="auto"/>
        <w:jc w:val="both"/>
      </w:pPr>
      <w:r w:rsidRPr="004F28C4">
        <w:rPr>
          <w:bCs/>
        </w:rPr>
        <w:t>Hướng Bình luận mới:</w:t>
      </w:r>
      <w:r w:rsidRPr="004F28C4">
        <w:t xml:space="preserve"> Nếu đây là bình luận cấp một, hệ thống thực hiện lưu bản ghi mới vào cơ sở dữ liệu với trường mã bình luận cha để trống.</w:t>
      </w:r>
    </w:p>
    <w:p w14:paraId="315F6C7E" w14:textId="77777777" w:rsidR="00C90EDD" w:rsidRPr="004F28C4" w:rsidRDefault="00C90EDD" w:rsidP="00C90EDD">
      <w:pPr>
        <w:numPr>
          <w:ilvl w:val="0"/>
          <w:numId w:val="157"/>
        </w:numPr>
        <w:spacing w:line="360" w:lineRule="auto"/>
        <w:jc w:val="both"/>
      </w:pPr>
      <w:r w:rsidRPr="004F28C4">
        <w:rPr>
          <w:bCs/>
        </w:rPr>
        <w:t>Hướng Trả lời bình luận:</w:t>
      </w:r>
      <w:r w:rsidRPr="004F28C4">
        <w:t xml:space="preserve"> Nếu đây là phản hồi cho một bình luận có sẵn, hệ thống thực hiện truy vấn và gán mã định danh của bình luận cha vào trường liên kết.</w:t>
      </w:r>
    </w:p>
    <w:p w14:paraId="34D1F24B" w14:textId="77777777" w:rsidR="00C90EDD" w:rsidRPr="004F28C4" w:rsidRDefault="00C90EDD" w:rsidP="00C90EDD">
      <w:pPr>
        <w:numPr>
          <w:ilvl w:val="0"/>
          <w:numId w:val="157"/>
        </w:numPr>
        <w:spacing w:line="360" w:lineRule="auto"/>
        <w:jc w:val="both"/>
      </w:pPr>
      <w:r w:rsidRPr="004F28C4">
        <w:rPr>
          <w:bCs/>
        </w:rPr>
        <w:t>Lưu trữ Database:</w:t>
      </w:r>
      <w:r w:rsidRPr="004F28C4">
        <w:t xml:space="preserve"> Sau khi xác định cấu trúc phân cấp, hệ thống ghi dữ liệu vào bảng Comment. Hệ thống chỉ hỗ trợ tối đa 2 cấp (bình luận và trả lời); số lượng bình luận được đếm trực tiếp khi hiển thị.</w:t>
      </w:r>
    </w:p>
    <w:p w14:paraId="7548FCE3" w14:textId="77777777" w:rsidR="00C90EDD" w:rsidRPr="004F28C4" w:rsidRDefault="00C90EDD" w:rsidP="00C90EDD">
      <w:pPr>
        <w:spacing w:line="360" w:lineRule="auto"/>
        <w:jc w:val="both"/>
      </w:pPr>
      <w:r w:rsidRPr="004F28C4">
        <w:rPr>
          <w:bCs/>
        </w:rPr>
        <w:t>4. Phản hồi và Hoàn thành quy trình:</w:t>
      </w:r>
    </w:p>
    <w:p w14:paraId="0C1A81E9" w14:textId="77777777" w:rsidR="00C90EDD" w:rsidRPr="004F28C4" w:rsidRDefault="00C90EDD" w:rsidP="00C90EDD">
      <w:pPr>
        <w:numPr>
          <w:ilvl w:val="0"/>
          <w:numId w:val="158"/>
        </w:numPr>
        <w:spacing w:line="360" w:lineRule="auto"/>
        <w:jc w:val="both"/>
      </w:pPr>
      <w:r w:rsidRPr="004F28C4">
        <w:rPr>
          <w:bCs/>
        </w:rPr>
        <w:t>Trả kết quả:</w:t>
      </w:r>
      <w:r w:rsidRPr="004F28C4">
        <w:t xml:space="preserve"> Hệ thống hoàn tất lưu trữ dữ liệu và gửi trạng thái thành công về phía Client.</w:t>
      </w:r>
    </w:p>
    <w:p w14:paraId="6FF67B6B" w14:textId="77777777" w:rsidR="00C90EDD" w:rsidRPr="004F28C4" w:rsidRDefault="00C90EDD" w:rsidP="00C90EDD">
      <w:pPr>
        <w:numPr>
          <w:ilvl w:val="0"/>
          <w:numId w:val="158"/>
        </w:numPr>
        <w:spacing w:line="360" w:lineRule="auto"/>
        <w:jc w:val="both"/>
      </w:pPr>
      <w:r w:rsidRPr="004F28C4">
        <w:rPr>
          <w:bCs/>
        </w:rPr>
        <w:t>Hoàn thành:</w:t>
      </w:r>
      <w:r w:rsidRPr="004F28C4">
        <w:t xml:space="preserve"> Giao diện Client tiếp nhận phản hồi, tự động sắp xếp và hiển thị nội dung phân cấp trực quan ra màn hình của người dùng để kết thúc quy trình.</w:t>
      </w:r>
    </w:p>
    <w:p w14:paraId="5DE9A56A" w14:textId="77777777" w:rsidR="00D3715A" w:rsidRPr="004F28C4" w:rsidRDefault="00D3715A" w:rsidP="00B2271B">
      <w:pPr>
        <w:jc w:val="center"/>
        <w:rPr>
          <w:szCs w:val="22"/>
          <w:lang w:val="vi-VN"/>
        </w:rPr>
      </w:pPr>
      <w:r w:rsidRPr="004F28C4">
        <w:rPr>
          <w:noProof/>
          <w:szCs w:val="22"/>
        </w:rPr>
        <w:drawing>
          <wp:inline distT="0" distB="0" distL="0" distR="0" wp14:anchorId="48C6FD44" wp14:editId="14EF0467">
            <wp:extent cx="3016405" cy="31053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016405" cy="3105310"/>
                    </a:xfrm>
                    <a:prstGeom prst="rect">
                      <a:avLst/>
                    </a:prstGeom>
                  </pic:spPr>
                </pic:pic>
              </a:graphicData>
            </a:graphic>
          </wp:inline>
        </w:drawing>
      </w:r>
      <w:r w:rsidRPr="004F28C4">
        <w:rPr>
          <w:szCs w:val="22"/>
        </w:rPr>
        <w:t xml:space="preserve"> </w:t>
      </w:r>
    </w:p>
    <w:p w14:paraId="677BC2ED" w14:textId="77777777" w:rsidR="00D3715A" w:rsidRPr="004F28C4" w:rsidRDefault="00D3715A" w:rsidP="00D3715A">
      <w:pPr>
        <w:spacing w:line="360" w:lineRule="auto"/>
        <w:jc w:val="center"/>
        <w:rPr>
          <w:lang w:val="vi-VN"/>
        </w:rPr>
      </w:pPr>
      <w:r w:rsidRPr="004F28C4">
        <w:rPr>
          <w:lang w:val="vi-VN"/>
        </w:rPr>
        <w:t>Hình 2-Biểu đồ tìm kiếm theo Hashtag</w:t>
      </w:r>
    </w:p>
    <w:p w14:paraId="11F1DBC3" w14:textId="77777777" w:rsidR="00D3715A" w:rsidRPr="004F28C4" w:rsidRDefault="00D3715A" w:rsidP="00D3715A">
      <w:pPr>
        <w:spacing w:line="360" w:lineRule="auto"/>
        <w:jc w:val="both"/>
      </w:pPr>
      <w:r w:rsidRPr="004F28C4">
        <w:rPr>
          <w:bCs/>
        </w:rPr>
        <w:t>1. Khởi tạo quy trình:</w:t>
      </w:r>
    </w:p>
    <w:p w14:paraId="06887D44" w14:textId="77777777" w:rsidR="00D3715A" w:rsidRPr="004F28C4" w:rsidRDefault="00D3715A" w:rsidP="00D3715A">
      <w:pPr>
        <w:numPr>
          <w:ilvl w:val="0"/>
          <w:numId w:val="159"/>
        </w:numPr>
        <w:spacing w:line="360" w:lineRule="auto"/>
        <w:jc w:val="both"/>
      </w:pPr>
      <w:r w:rsidRPr="004F28C4">
        <w:rPr>
          <w:bCs/>
        </w:rPr>
        <w:lastRenderedPageBreak/>
        <w:t>Bắt đầu:</w:t>
      </w:r>
      <w:r w:rsidRPr="004F28C4">
        <w:t xml:space="preserve"> Tại giao diện ứng dụng, Người dùng thực hiện nhập từ khóa tìm kiếm có chứa ký tự '#' hoặc nhấn chọn trực tiếp vào một thẻ Hashtag đang hiển thị trên bài viết.</w:t>
      </w:r>
    </w:p>
    <w:p w14:paraId="3D3A60BC" w14:textId="77777777" w:rsidR="00D3715A" w:rsidRPr="004F28C4" w:rsidRDefault="00D3715A" w:rsidP="00D3715A">
      <w:pPr>
        <w:numPr>
          <w:ilvl w:val="0"/>
          <w:numId w:val="159"/>
        </w:numPr>
        <w:spacing w:line="360" w:lineRule="auto"/>
        <w:jc w:val="both"/>
      </w:pPr>
      <w:r w:rsidRPr="004F28C4">
        <w:rPr>
          <w:bCs/>
        </w:rPr>
        <w:t>Gửi yêu cầu:</w:t>
      </w:r>
      <w:r w:rsidRPr="004F28C4">
        <w:t xml:space="preserve"> Giao diện Client lập tức đóng gói thông tin và gửi yêu cầu tra cứu dữ liệu sang phân làn Hệ thống</w:t>
      </w:r>
      <w:r w:rsidRPr="004F28C4">
        <w:rPr>
          <w:lang w:val="vi-VN"/>
        </w:rPr>
        <w:t>.</w:t>
      </w:r>
    </w:p>
    <w:p w14:paraId="039DEDA2" w14:textId="77777777" w:rsidR="00D3715A" w:rsidRPr="004F28C4" w:rsidRDefault="00D3715A" w:rsidP="00D3715A">
      <w:pPr>
        <w:spacing w:line="360" w:lineRule="auto"/>
        <w:jc w:val="both"/>
      </w:pPr>
      <w:r w:rsidRPr="004F28C4">
        <w:rPr>
          <w:bCs/>
        </w:rPr>
        <w:t>2. Tiếp nhận và Tra cứu thẻ dữ liệu:</w:t>
      </w:r>
    </w:p>
    <w:p w14:paraId="5CB21174" w14:textId="77777777" w:rsidR="00D3715A" w:rsidRPr="004F28C4" w:rsidRDefault="00D3715A" w:rsidP="00D3715A">
      <w:pPr>
        <w:numPr>
          <w:ilvl w:val="0"/>
          <w:numId w:val="160"/>
        </w:numPr>
        <w:spacing w:line="360" w:lineRule="auto"/>
        <w:jc w:val="both"/>
      </w:pPr>
      <w:r w:rsidRPr="004F28C4">
        <w:rPr>
          <w:bCs/>
        </w:rPr>
        <w:t>Xử lý ban đầu:</w:t>
      </w:r>
      <w:r w:rsidRPr="004F28C4">
        <w:t xml:space="preserve"> Hệ thống tiến hành nhận diện chuỗi ký tự nhận được và thực hiện gửi yêu cầu truy vấn vào bảng Hashtag để tìm kiếm bản ghi trùng khớp.</w:t>
      </w:r>
    </w:p>
    <w:p w14:paraId="3654726C" w14:textId="77777777" w:rsidR="00D3715A" w:rsidRPr="004F28C4" w:rsidRDefault="00D3715A" w:rsidP="00D3715A">
      <w:pPr>
        <w:numPr>
          <w:ilvl w:val="0"/>
          <w:numId w:val="160"/>
        </w:numPr>
        <w:spacing w:line="360" w:lineRule="auto"/>
        <w:jc w:val="both"/>
      </w:pPr>
      <w:r w:rsidRPr="004F28C4">
        <w:rPr>
          <w:bCs/>
        </w:rPr>
        <w:t>Hướng Không tìm thấy:</w:t>
      </w:r>
      <w:r w:rsidRPr="004F28C4">
        <w:t xml:space="preserve"> Nếu không tìm thấy bất kỳ thẻ Hashtag nào khớp với từ khóa, hệ thống phản hồi tín hiệu về làn Người dùng để hiển thị thông báo không tìm thấy và kết thúc quy trình.</w:t>
      </w:r>
    </w:p>
    <w:p w14:paraId="60B6668F" w14:textId="77777777" w:rsidR="00D3715A" w:rsidRPr="004F28C4" w:rsidRDefault="00D3715A" w:rsidP="00D3715A">
      <w:pPr>
        <w:numPr>
          <w:ilvl w:val="0"/>
          <w:numId w:val="160"/>
        </w:numPr>
        <w:spacing w:line="360" w:lineRule="auto"/>
        <w:jc w:val="both"/>
      </w:pPr>
      <w:r w:rsidRPr="004F28C4">
        <w:rPr>
          <w:bCs/>
        </w:rPr>
        <w:t>Hướng Có tìm thấy:</w:t>
      </w:r>
      <w:r w:rsidRPr="004F28C4">
        <w:t xml:space="preserve"> Hệ thống lấy danh sách các thẻ Hashtag khớp với từ khóa để xử lý và trả về.</w:t>
      </w:r>
    </w:p>
    <w:p w14:paraId="5089672C" w14:textId="77777777" w:rsidR="00D3715A" w:rsidRPr="004F28C4" w:rsidRDefault="00D3715A" w:rsidP="00D3715A">
      <w:pPr>
        <w:spacing w:line="360" w:lineRule="auto"/>
        <w:jc w:val="both"/>
      </w:pPr>
      <w:r w:rsidRPr="004F28C4">
        <w:rPr>
          <w:bCs/>
        </w:rPr>
        <w:t>3. Sắp xếp và Trả kết quả:</w:t>
      </w:r>
    </w:p>
    <w:p w14:paraId="4247DA0D" w14:textId="77777777" w:rsidR="00D3715A" w:rsidRPr="004F28C4" w:rsidRDefault="00D3715A" w:rsidP="00D3715A">
      <w:pPr>
        <w:numPr>
          <w:ilvl w:val="0"/>
          <w:numId w:val="161"/>
        </w:numPr>
        <w:spacing w:line="360" w:lineRule="auto"/>
        <w:jc w:val="both"/>
      </w:pPr>
      <w:r w:rsidRPr="004F28C4">
        <w:rPr>
          <w:bCs/>
        </w:rPr>
        <w:t>Sắp xếp xu hướng:</w:t>
      </w:r>
      <w:r w:rsidRPr="004F28C4">
        <w:t xml:space="preserve"> Hệ thống thực hiện sắp xếp các thẻ Hashtag tìm thấy dựa trên giá trị của bộ đếm số lượng bài viết liên quan theo thứ tự từ cao xuống thấp để xác định mức độ xu hướng.</w:t>
      </w:r>
    </w:p>
    <w:p w14:paraId="5985011C" w14:textId="77777777" w:rsidR="00D3715A" w:rsidRPr="004F28C4" w:rsidRDefault="00D3715A" w:rsidP="00D3715A">
      <w:pPr>
        <w:numPr>
          <w:ilvl w:val="0"/>
          <w:numId w:val="161"/>
        </w:numPr>
        <w:spacing w:line="360" w:lineRule="auto"/>
        <w:jc w:val="both"/>
      </w:pPr>
      <w:r w:rsidRPr="004F28C4">
        <w:rPr>
          <w:bCs/>
        </w:rPr>
        <w:t>Truy vấn và Phân trang:</w:t>
      </w:r>
      <w:r w:rsidRPr="004F28C4">
        <w:t xml:space="preserve"> Hệ thống áp dụng phân trang trên danh sách thẻ Hashtag trả về.</w:t>
      </w:r>
    </w:p>
    <w:p w14:paraId="5E886796" w14:textId="77777777" w:rsidR="00D3715A" w:rsidRPr="004F28C4" w:rsidRDefault="00D3715A" w:rsidP="00D3715A">
      <w:pPr>
        <w:numPr>
          <w:ilvl w:val="0"/>
          <w:numId w:val="161"/>
        </w:numPr>
        <w:spacing w:line="360" w:lineRule="auto"/>
        <w:jc w:val="both"/>
      </w:pPr>
      <w:r w:rsidRPr="004F28C4">
        <w:rPr>
          <w:bCs/>
        </w:rPr>
        <w:t>Phản hồi dữ liệu:</w:t>
      </w:r>
      <w:r w:rsidRPr="004F28C4">
        <w:t xml:space="preserve"> Hệ thống trả danh sách thẻ Hashtag về phía Client.</w:t>
      </w:r>
    </w:p>
    <w:p w14:paraId="31FACC38" w14:textId="77777777" w:rsidR="00D3715A" w:rsidRPr="004F28C4" w:rsidRDefault="00D3715A" w:rsidP="00D3715A">
      <w:pPr>
        <w:numPr>
          <w:ilvl w:val="0"/>
          <w:numId w:val="161"/>
        </w:numPr>
        <w:spacing w:line="360" w:lineRule="auto"/>
        <w:jc w:val="both"/>
      </w:pPr>
      <w:r w:rsidRPr="004F28C4">
        <w:rPr>
          <w:bCs/>
        </w:rPr>
        <w:t>Hoàn thành:</w:t>
      </w:r>
      <w:r w:rsidRPr="004F28C4">
        <w:t xml:space="preserve"> Giao diện Client hiển thị danh sách thẻ Hashtag gợi ý cho người dùng để kết thúc quy trình.</w:t>
      </w:r>
    </w:p>
    <w:p w14:paraId="7D795B4E" w14:textId="77777777" w:rsidR="00D3715A" w:rsidRPr="004F28C4" w:rsidRDefault="00D3715A" w:rsidP="00D3715A">
      <w:pPr>
        <w:pStyle w:val="Heading3"/>
        <w:spacing w:line="360" w:lineRule="auto"/>
        <w:jc w:val="both"/>
        <w:rPr>
          <w:szCs w:val="24"/>
          <w:lang w:val="vi-VN"/>
        </w:rPr>
      </w:pPr>
      <w:bookmarkStart w:id="55" w:name="_Toc235640657"/>
      <w:r w:rsidRPr="004F28C4">
        <w:rPr>
          <w:szCs w:val="24"/>
          <w:lang w:val="vi-VN"/>
        </w:rPr>
        <w:lastRenderedPageBreak/>
        <w:t>Biểu đồ hoạt động chức năng truyền thông và kết nối</w:t>
      </w:r>
      <w:bookmarkEnd w:id="55"/>
    </w:p>
    <w:p w14:paraId="33B0ACCF" w14:textId="77777777" w:rsidR="00D3715A" w:rsidRPr="004F28C4" w:rsidRDefault="00D3715A" w:rsidP="00D3715A">
      <w:pPr>
        <w:jc w:val="center"/>
        <w:rPr>
          <w:sz w:val="22"/>
          <w:szCs w:val="22"/>
          <w:lang w:val="vi-VN"/>
        </w:rPr>
      </w:pPr>
      <w:r w:rsidRPr="004F28C4">
        <w:rPr>
          <w:noProof/>
          <w:sz w:val="22"/>
          <w:szCs w:val="22"/>
        </w:rPr>
        <w:drawing>
          <wp:inline distT="0" distB="0" distL="0" distR="0" wp14:anchorId="3088B012" wp14:editId="06D7756A">
            <wp:extent cx="3911801" cy="299735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911801" cy="2997354"/>
                    </a:xfrm>
                    <a:prstGeom prst="rect">
                      <a:avLst/>
                    </a:prstGeom>
                  </pic:spPr>
                </pic:pic>
              </a:graphicData>
            </a:graphic>
          </wp:inline>
        </w:drawing>
      </w:r>
    </w:p>
    <w:p w14:paraId="1BE24337" w14:textId="77777777" w:rsidR="006F2C7B" w:rsidRPr="004F28C4" w:rsidRDefault="00D3715A" w:rsidP="006F2C7B">
      <w:pPr>
        <w:spacing w:line="360" w:lineRule="auto"/>
        <w:jc w:val="center"/>
        <w:rPr>
          <w:lang w:val="vi-VN"/>
        </w:rPr>
      </w:pPr>
      <w:r w:rsidRPr="004F28C4">
        <w:t>Hình</w:t>
      </w:r>
      <w:r w:rsidRPr="004F28C4">
        <w:rPr>
          <w:lang w:val="vi-VN"/>
        </w:rPr>
        <w:t xml:space="preserve"> 2- Biểu đồ chức năng quản lý kết nối</w:t>
      </w:r>
    </w:p>
    <w:p w14:paraId="5239496E" w14:textId="77777777" w:rsidR="006F2C7B" w:rsidRPr="004F28C4" w:rsidRDefault="006F2C7B" w:rsidP="006F2C7B">
      <w:pPr>
        <w:spacing w:line="360" w:lineRule="auto"/>
        <w:jc w:val="both"/>
      </w:pPr>
      <w:r w:rsidRPr="004F28C4">
        <w:rPr>
          <w:bCs/>
        </w:rPr>
        <w:t>1. Khởi tạo quy trình:</w:t>
      </w:r>
    </w:p>
    <w:p w14:paraId="7AC2E07E" w14:textId="77777777" w:rsidR="006F2C7B" w:rsidRPr="004F28C4" w:rsidRDefault="006F2C7B" w:rsidP="006F2C7B">
      <w:pPr>
        <w:numPr>
          <w:ilvl w:val="0"/>
          <w:numId w:val="162"/>
        </w:numPr>
        <w:spacing w:line="360" w:lineRule="auto"/>
        <w:jc w:val="both"/>
      </w:pPr>
      <w:r w:rsidRPr="004F28C4">
        <w:rPr>
          <w:bCs/>
        </w:rPr>
        <w:t>Bắt đầu:</w:t>
      </w:r>
      <w:r w:rsidRPr="004F28C4">
        <w:t xml:space="preserve"> Tại giao diện ứng dụng, Người dùng truy cập vào trang hồ sơ của một tài khoản khác và nhấn nút "Theo dõi".</w:t>
      </w:r>
    </w:p>
    <w:p w14:paraId="212B3251" w14:textId="77777777" w:rsidR="006F2C7B" w:rsidRPr="004F28C4" w:rsidRDefault="006F2C7B" w:rsidP="006F2C7B">
      <w:pPr>
        <w:numPr>
          <w:ilvl w:val="0"/>
          <w:numId w:val="162"/>
        </w:numPr>
        <w:spacing w:line="360" w:lineRule="auto"/>
        <w:jc w:val="both"/>
      </w:pPr>
      <w:r w:rsidRPr="004F28C4">
        <w:rPr>
          <w:bCs/>
        </w:rPr>
        <w:t>Gửi yêu cầu:</w:t>
      </w:r>
      <w:r w:rsidRPr="004F28C4">
        <w:t xml:space="preserve"> Giao diện Client lập tức đóng gói thông tin và chuyển tiếp yêu cầu kết nối sang phân làn Hệ thống.</w:t>
      </w:r>
    </w:p>
    <w:p w14:paraId="113620AD" w14:textId="77777777" w:rsidR="006F2C7B" w:rsidRPr="004F28C4" w:rsidRDefault="006F2C7B" w:rsidP="006F2C7B">
      <w:pPr>
        <w:spacing w:line="360" w:lineRule="auto"/>
        <w:jc w:val="both"/>
      </w:pPr>
      <w:r w:rsidRPr="004F28C4">
        <w:rPr>
          <w:bCs/>
        </w:rPr>
        <w:t>2. Kiểm tra quyền riêng tư và Xử lý dữ liệu:</w:t>
      </w:r>
    </w:p>
    <w:p w14:paraId="649038C1" w14:textId="77777777" w:rsidR="006F2C7B" w:rsidRPr="004F28C4" w:rsidRDefault="006F2C7B" w:rsidP="006F2C7B">
      <w:pPr>
        <w:numPr>
          <w:ilvl w:val="0"/>
          <w:numId w:val="163"/>
        </w:numPr>
        <w:spacing w:line="360" w:lineRule="auto"/>
        <w:jc w:val="both"/>
      </w:pPr>
      <w:r w:rsidRPr="004F28C4">
        <w:rPr>
          <w:bCs/>
        </w:rPr>
        <w:t>Xử lý ban đầu:</w:t>
      </w:r>
      <w:r w:rsidRPr="004F28C4">
        <w:t xml:space="preserve"> Hệ thống tiếp nhận yêu cầu và tiến hành kiểm tra trường dữ liệu cấu hình quyền riêng tư của tài khoản đích.</w:t>
      </w:r>
    </w:p>
    <w:p w14:paraId="0BDE2EE4" w14:textId="77777777" w:rsidR="006F2C7B" w:rsidRPr="004F28C4" w:rsidRDefault="006F2C7B" w:rsidP="006F2C7B">
      <w:pPr>
        <w:numPr>
          <w:ilvl w:val="0"/>
          <w:numId w:val="163"/>
        </w:numPr>
        <w:spacing w:line="360" w:lineRule="auto"/>
        <w:jc w:val="both"/>
      </w:pPr>
      <w:r w:rsidRPr="004F28C4">
        <w:rPr>
          <w:bCs/>
        </w:rPr>
        <w:t>Hướng Công khai:</w:t>
      </w:r>
      <w:r w:rsidRPr="004F28C4">
        <w:t xml:space="preserve"> Hệ thống khởi tạo bản ghi kết nối mới, thiết lập mối quan hệ theo dõi ở trạng thái chấp nhận và gửi trả kết quả thành công về phía Client.</w:t>
      </w:r>
    </w:p>
    <w:p w14:paraId="65B98E15" w14:textId="77777777" w:rsidR="006F2C7B" w:rsidRPr="004F28C4" w:rsidRDefault="006F2C7B" w:rsidP="006F2C7B">
      <w:pPr>
        <w:numPr>
          <w:ilvl w:val="1"/>
          <w:numId w:val="163"/>
        </w:numPr>
        <w:spacing w:line="360" w:lineRule="auto"/>
        <w:jc w:val="both"/>
      </w:pPr>
      <w:r w:rsidRPr="004F28C4">
        <w:t>Giao diện Client nhận phản hồi, tự động đổi trạng thái nút bấm thành "Đang theo dõi" và kết thúc quy trình.</w:t>
      </w:r>
    </w:p>
    <w:p w14:paraId="1A8CB0BF" w14:textId="77777777" w:rsidR="006F2C7B" w:rsidRPr="004F28C4" w:rsidRDefault="006F2C7B" w:rsidP="006F2C7B">
      <w:pPr>
        <w:numPr>
          <w:ilvl w:val="0"/>
          <w:numId w:val="163"/>
        </w:numPr>
        <w:spacing w:line="360" w:lineRule="auto"/>
        <w:jc w:val="both"/>
      </w:pPr>
      <w:r w:rsidRPr="004F28C4">
        <w:rPr>
          <w:bCs/>
        </w:rPr>
        <w:t>Hướng Riêng tư:</w:t>
      </w:r>
      <w:r w:rsidRPr="004F28C4">
        <w:t xml:space="preserve"> Hệ thống thực hiện lưu bản ghi mối quan hệ sang trạng thái chờ phê duyệt, kích hoạt gửi thông báo đến tài khoản đối phương và trả kết quả chờ duyệt về cho Client.</w:t>
      </w:r>
    </w:p>
    <w:p w14:paraId="22653F31" w14:textId="77777777" w:rsidR="006F2C7B" w:rsidRPr="004F28C4" w:rsidRDefault="006F2C7B" w:rsidP="006F2C7B">
      <w:pPr>
        <w:numPr>
          <w:ilvl w:val="1"/>
          <w:numId w:val="163"/>
        </w:numPr>
        <w:spacing w:line="360" w:lineRule="auto"/>
        <w:jc w:val="both"/>
      </w:pPr>
      <w:r w:rsidRPr="004F28C4">
        <w:t>Giao diện Client nhận phản hồi, tự động đổi trạng thái nút bấm thành "Đã gửi yêu cầu" và kết thúc quy trình.</w:t>
      </w:r>
    </w:p>
    <w:p w14:paraId="2136104C" w14:textId="77777777" w:rsidR="006F2C7B" w:rsidRPr="004F28C4" w:rsidRDefault="006F2C7B" w:rsidP="006F2C7B">
      <w:pPr>
        <w:spacing w:line="360" w:lineRule="auto"/>
        <w:jc w:val="both"/>
        <w:rPr>
          <w:lang w:val="vi-VN"/>
        </w:rPr>
      </w:pPr>
    </w:p>
    <w:p w14:paraId="321BF0C1" w14:textId="77777777" w:rsidR="006F2C7B" w:rsidRPr="004F28C4" w:rsidRDefault="006F2C7B" w:rsidP="00D3715A">
      <w:pPr>
        <w:jc w:val="center"/>
        <w:rPr>
          <w:szCs w:val="22"/>
          <w:lang w:val="vi-VN"/>
        </w:rPr>
      </w:pPr>
      <w:r w:rsidRPr="004F28C4">
        <w:rPr>
          <w:noProof/>
          <w:szCs w:val="22"/>
        </w:rPr>
        <w:lastRenderedPageBreak/>
        <w:drawing>
          <wp:inline distT="0" distB="0" distL="0" distR="0" wp14:anchorId="12C012F1" wp14:editId="6DA35A33">
            <wp:extent cx="4928461" cy="3321973"/>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927345" cy="3321221"/>
                    </a:xfrm>
                    <a:prstGeom prst="rect">
                      <a:avLst/>
                    </a:prstGeom>
                  </pic:spPr>
                </pic:pic>
              </a:graphicData>
            </a:graphic>
          </wp:inline>
        </w:drawing>
      </w:r>
    </w:p>
    <w:p w14:paraId="74EFD7FA" w14:textId="77777777" w:rsidR="006F2C7B" w:rsidRPr="004F28C4" w:rsidRDefault="006F2C7B" w:rsidP="006F2C7B">
      <w:pPr>
        <w:spacing w:line="360" w:lineRule="auto"/>
        <w:jc w:val="center"/>
        <w:rPr>
          <w:lang w:val="vi-VN"/>
        </w:rPr>
      </w:pPr>
      <w:r w:rsidRPr="004F28C4">
        <w:rPr>
          <w:lang w:val="vi-VN"/>
        </w:rPr>
        <w:t>Hình 2- Biểu đồ chức năng đăng tải và xem Story</w:t>
      </w:r>
    </w:p>
    <w:p w14:paraId="303D970B" w14:textId="77777777" w:rsidR="006F2C7B" w:rsidRPr="004F28C4" w:rsidRDefault="006F2C7B" w:rsidP="006F2C7B">
      <w:pPr>
        <w:spacing w:line="360" w:lineRule="auto"/>
        <w:jc w:val="both"/>
      </w:pPr>
      <w:r w:rsidRPr="004F28C4">
        <w:rPr>
          <w:bCs/>
        </w:rPr>
        <w:t>1. Đăng tải Tin ngắn:</w:t>
      </w:r>
    </w:p>
    <w:p w14:paraId="45D85956" w14:textId="77777777" w:rsidR="006F2C7B" w:rsidRPr="004F28C4" w:rsidRDefault="006F2C7B" w:rsidP="006F2C7B">
      <w:pPr>
        <w:numPr>
          <w:ilvl w:val="0"/>
          <w:numId w:val="164"/>
        </w:numPr>
        <w:spacing w:line="360" w:lineRule="auto"/>
        <w:jc w:val="both"/>
      </w:pPr>
      <w:r w:rsidRPr="004F28C4">
        <w:rPr>
          <w:bCs/>
        </w:rPr>
        <w:t>Khởi tạo:</w:t>
      </w:r>
      <w:r w:rsidRPr="004F28C4">
        <w:t xml:space="preserve"> Tại phân làn Người đăng, người dùng chọn hình ảnh hoặc video ngắn và gửi yêu cầu đăng tải.</w:t>
      </w:r>
    </w:p>
    <w:p w14:paraId="17E81801" w14:textId="77777777" w:rsidR="006F2C7B" w:rsidRPr="004F28C4" w:rsidRDefault="006F2C7B" w:rsidP="006F2C7B">
      <w:pPr>
        <w:numPr>
          <w:ilvl w:val="0"/>
          <w:numId w:val="164"/>
        </w:numPr>
        <w:spacing w:line="360" w:lineRule="auto"/>
        <w:jc w:val="both"/>
      </w:pPr>
      <w:r w:rsidRPr="004F28C4">
        <w:rPr>
          <w:bCs/>
        </w:rPr>
        <w:t>Xử lý tại Hệ thống:</w:t>
      </w:r>
      <w:r w:rsidRPr="004F28C4">
        <w:t xml:space="preserve"> Phân làn Hệ thống tiếp nhận tệp tin, tiến hành lưu trữ đa phương tiện, tự động cộng thời hạn mặc định 24 giờ để tính mốc hết hạn và ghi bản ghi mới vào cơ sở dữ liệu.</w:t>
      </w:r>
    </w:p>
    <w:p w14:paraId="3DED9716" w14:textId="77777777" w:rsidR="006F2C7B" w:rsidRPr="004F28C4" w:rsidRDefault="006F2C7B" w:rsidP="006F2C7B">
      <w:pPr>
        <w:spacing w:line="360" w:lineRule="auto"/>
        <w:jc w:val="both"/>
      </w:pPr>
      <w:r w:rsidRPr="004F28C4">
        <w:rPr>
          <w:bCs/>
        </w:rPr>
        <w:t>2. Truy cập và Xem Tin ngắn:</w:t>
      </w:r>
    </w:p>
    <w:p w14:paraId="5EC9EDB9" w14:textId="77777777" w:rsidR="006F2C7B" w:rsidRPr="004F28C4" w:rsidRDefault="006F2C7B" w:rsidP="006F2C7B">
      <w:pPr>
        <w:numPr>
          <w:ilvl w:val="0"/>
          <w:numId w:val="165"/>
        </w:numPr>
        <w:spacing w:line="360" w:lineRule="auto"/>
        <w:jc w:val="both"/>
      </w:pPr>
      <w:r w:rsidRPr="004F28C4">
        <w:rPr>
          <w:bCs/>
        </w:rPr>
        <w:t>Yêu cầu xem:</w:t>
      </w:r>
      <w:r w:rsidRPr="004F28C4">
        <w:t xml:space="preserve"> Tại phân làn Người xem, người dùng nhấn vào ảnh đại diện của người đăng để gửi yêu cầu truy xuất nội dung lên hệ thống.</w:t>
      </w:r>
    </w:p>
    <w:p w14:paraId="03B1BE08" w14:textId="77777777" w:rsidR="006F2C7B" w:rsidRPr="004F28C4" w:rsidRDefault="006F2C7B" w:rsidP="006F2C7B">
      <w:pPr>
        <w:numPr>
          <w:ilvl w:val="0"/>
          <w:numId w:val="165"/>
        </w:numPr>
        <w:spacing w:line="360" w:lineRule="auto"/>
        <w:jc w:val="both"/>
      </w:pPr>
      <w:r w:rsidRPr="004F28C4">
        <w:rPr>
          <w:bCs/>
        </w:rPr>
        <w:t>Trả dữ liệu:</w:t>
      </w:r>
      <w:r w:rsidRPr="004F28C4">
        <w:t xml:space="preserve"> Hệ thống xử lý yêu cầu và trả dữ liệu Story tương ứng về thiết bị Người xem.</w:t>
      </w:r>
    </w:p>
    <w:p w14:paraId="54D3FAFE" w14:textId="77777777" w:rsidR="006F2C7B" w:rsidRPr="004F28C4" w:rsidRDefault="006F2C7B" w:rsidP="006F2C7B">
      <w:pPr>
        <w:numPr>
          <w:ilvl w:val="0"/>
          <w:numId w:val="165"/>
        </w:numPr>
        <w:spacing w:line="360" w:lineRule="auto"/>
        <w:jc w:val="both"/>
      </w:pPr>
      <w:r w:rsidRPr="004F28C4">
        <w:rPr>
          <w:bCs/>
        </w:rPr>
        <w:t>Trình chiếu:</w:t>
      </w:r>
      <w:r w:rsidRPr="004F28C4">
        <w:t xml:space="preserve"> Giao diện Người xem tiếp nhận file và kích hoạt màn hình trình chiếu nội dung Story.</w:t>
      </w:r>
    </w:p>
    <w:p w14:paraId="6350C40E" w14:textId="77777777" w:rsidR="006F2C7B" w:rsidRPr="004F28C4" w:rsidRDefault="006F2C7B" w:rsidP="006F2C7B">
      <w:pPr>
        <w:spacing w:line="360" w:lineRule="auto"/>
        <w:jc w:val="both"/>
      </w:pPr>
      <w:r w:rsidRPr="004F28C4">
        <w:rPr>
          <w:bCs/>
        </w:rPr>
        <w:t>3. Thống kê lượt xem ngầm:</w:t>
      </w:r>
    </w:p>
    <w:p w14:paraId="2C7E2880" w14:textId="77777777" w:rsidR="006F2C7B" w:rsidRPr="004F28C4" w:rsidRDefault="006F2C7B" w:rsidP="006F2C7B">
      <w:pPr>
        <w:numPr>
          <w:ilvl w:val="0"/>
          <w:numId w:val="166"/>
        </w:numPr>
        <w:spacing w:line="360" w:lineRule="auto"/>
        <w:jc w:val="both"/>
      </w:pPr>
      <w:r w:rsidRPr="004F28C4">
        <w:rPr>
          <w:bCs/>
        </w:rPr>
        <w:t>Ghi nhận:</w:t>
      </w:r>
      <w:r w:rsidRPr="004F28C4">
        <w:t xml:space="preserve"> Đồng thời với quá trình hiển thị, Hệ thống tự động kích hoạt một tiến trình chạy ngầm để tạo bản ghi mới vào bảng dữ liệu StoryView.</w:t>
      </w:r>
    </w:p>
    <w:p w14:paraId="7EE4810D" w14:textId="77777777" w:rsidR="006F2C7B" w:rsidRPr="004F28C4" w:rsidRDefault="006F2C7B" w:rsidP="006F2C7B">
      <w:pPr>
        <w:numPr>
          <w:ilvl w:val="0"/>
          <w:numId w:val="166"/>
        </w:numPr>
        <w:spacing w:line="360" w:lineRule="auto"/>
        <w:jc w:val="both"/>
        <w:rPr>
          <w:sz w:val="22"/>
          <w:szCs w:val="22"/>
        </w:rPr>
      </w:pPr>
      <w:r w:rsidRPr="004F28C4">
        <w:rPr>
          <w:bCs/>
        </w:rPr>
        <w:t>Hoàn thành:</w:t>
      </w:r>
      <w:r w:rsidRPr="004F28C4">
        <w:t xml:space="preserve"> Hệ thống lưu lại mã định danh người xem cùng mốc thời gian để phục vụ tính năng thống kê cho chủ nhân bài đăng và kết thúc quy trình.</w:t>
      </w:r>
    </w:p>
    <w:p w14:paraId="1F37C5AA" w14:textId="77777777" w:rsidR="006F2C7B" w:rsidRPr="004F28C4" w:rsidRDefault="006F2C7B" w:rsidP="006F2C7B">
      <w:pPr>
        <w:spacing w:line="360" w:lineRule="auto"/>
        <w:jc w:val="center"/>
        <w:rPr>
          <w:sz w:val="22"/>
          <w:szCs w:val="22"/>
          <w:lang w:val="vi-VN"/>
        </w:rPr>
      </w:pPr>
      <w:r w:rsidRPr="004F28C4">
        <w:rPr>
          <w:noProof/>
          <w:sz w:val="22"/>
          <w:szCs w:val="22"/>
        </w:rPr>
        <w:lastRenderedPageBreak/>
        <w:drawing>
          <wp:inline distT="0" distB="0" distL="0" distR="0" wp14:anchorId="2EC84EA4" wp14:editId="557DA3A6">
            <wp:extent cx="3378374" cy="33021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3378374" cy="3302170"/>
                    </a:xfrm>
                    <a:prstGeom prst="rect">
                      <a:avLst/>
                    </a:prstGeom>
                  </pic:spPr>
                </pic:pic>
              </a:graphicData>
            </a:graphic>
          </wp:inline>
        </w:drawing>
      </w:r>
    </w:p>
    <w:p w14:paraId="39A6BAA3" w14:textId="77777777" w:rsidR="006F2C7B" w:rsidRPr="004F28C4" w:rsidRDefault="006F2C7B" w:rsidP="00EB59A9">
      <w:pPr>
        <w:spacing w:line="360" w:lineRule="auto"/>
        <w:jc w:val="center"/>
        <w:rPr>
          <w:lang w:val="vi-VN"/>
        </w:rPr>
      </w:pPr>
      <w:r w:rsidRPr="004F28C4">
        <w:rPr>
          <w:lang w:val="vi-VN"/>
        </w:rPr>
        <w:t>Hình 2- Biểu đồ hoạt động chức năng nhắn tin</w:t>
      </w:r>
    </w:p>
    <w:p w14:paraId="4C52DBAD" w14:textId="77777777" w:rsidR="00EB59A9" w:rsidRPr="004F28C4" w:rsidRDefault="00EB59A9" w:rsidP="00EB59A9">
      <w:pPr>
        <w:spacing w:line="360" w:lineRule="auto"/>
        <w:jc w:val="both"/>
      </w:pPr>
      <w:r w:rsidRPr="004F28C4">
        <w:rPr>
          <w:bCs/>
        </w:rPr>
        <w:t>1. Khởi tạo không gian hội thoại:</w:t>
      </w:r>
    </w:p>
    <w:p w14:paraId="21C25B3C" w14:textId="77777777" w:rsidR="00EB59A9" w:rsidRPr="004F28C4" w:rsidRDefault="00EB59A9" w:rsidP="00EB59A9">
      <w:pPr>
        <w:numPr>
          <w:ilvl w:val="0"/>
          <w:numId w:val="167"/>
        </w:numPr>
        <w:spacing w:line="360" w:lineRule="auto"/>
        <w:jc w:val="both"/>
      </w:pPr>
      <w:r w:rsidRPr="004F28C4">
        <w:rPr>
          <w:bCs/>
        </w:rPr>
        <w:t>Bắt đầu:</w:t>
      </w:r>
      <w:r w:rsidRPr="004F28C4">
        <w:t xml:space="preserve"> Tại giao diện ứng dụng, Người dùng chọn danh sách bạn bè và nhấn nút bắt đầu cuộc trò chuyện.</w:t>
      </w:r>
    </w:p>
    <w:p w14:paraId="3832C90A" w14:textId="77777777" w:rsidR="00EB59A9" w:rsidRPr="004F28C4" w:rsidRDefault="00EB59A9" w:rsidP="00EB59A9">
      <w:pPr>
        <w:numPr>
          <w:ilvl w:val="0"/>
          <w:numId w:val="167"/>
        </w:numPr>
        <w:spacing w:line="360" w:lineRule="auto"/>
        <w:jc w:val="both"/>
      </w:pPr>
      <w:r w:rsidRPr="004F28C4">
        <w:rPr>
          <w:bCs/>
        </w:rPr>
        <w:t>Kiểm tra dữ liệu:</w:t>
      </w:r>
      <w:r w:rsidRPr="004F28C4">
        <w:t xml:space="preserve"> Phân làn Hệ thống tiếp nhận yêu cầu và thực hiện tra cứu phòng chat trong cơ sở dữ liệu.</w:t>
      </w:r>
    </w:p>
    <w:p w14:paraId="0F575FF9" w14:textId="77777777" w:rsidR="00EB59A9" w:rsidRPr="004F28C4" w:rsidRDefault="00EB59A9" w:rsidP="00EB59A9">
      <w:pPr>
        <w:spacing w:line="360" w:lineRule="auto"/>
        <w:jc w:val="both"/>
      </w:pPr>
      <w:r w:rsidRPr="004F28C4">
        <w:rPr>
          <w:bCs/>
        </w:rPr>
        <w:t>2. Xử lý trạng thái phòng hội thoại:</w:t>
      </w:r>
    </w:p>
    <w:p w14:paraId="2609970B" w14:textId="77777777" w:rsidR="00EB59A9" w:rsidRPr="004F28C4" w:rsidRDefault="00EB59A9" w:rsidP="00EB59A9">
      <w:pPr>
        <w:numPr>
          <w:ilvl w:val="0"/>
          <w:numId w:val="168"/>
        </w:numPr>
        <w:spacing w:line="360" w:lineRule="auto"/>
        <w:jc w:val="both"/>
      </w:pPr>
      <w:r w:rsidRPr="004F28C4">
        <w:rPr>
          <w:bCs/>
        </w:rPr>
        <w:t>Hướng Đã tồn tại:</w:t>
      </w:r>
      <w:r w:rsidRPr="004F28C4">
        <w:t xml:space="preserve"> Nếu phòng hội thoại đã có sẵn, hệ thống tiến hành truy vấn và tải lại toàn bộ lịch sử tin nhắn cũ hiển thị ra màn hình.</w:t>
      </w:r>
    </w:p>
    <w:p w14:paraId="58F454B1" w14:textId="77777777" w:rsidR="00EB59A9" w:rsidRPr="004F28C4" w:rsidRDefault="00EB59A9" w:rsidP="00EB59A9">
      <w:pPr>
        <w:numPr>
          <w:ilvl w:val="0"/>
          <w:numId w:val="168"/>
        </w:numPr>
        <w:spacing w:line="360" w:lineRule="auto"/>
        <w:jc w:val="both"/>
      </w:pPr>
      <w:r w:rsidRPr="004F28C4">
        <w:rPr>
          <w:bCs/>
        </w:rPr>
        <w:t>Hướng Chưa tồn tại:</w:t>
      </w:r>
      <w:r w:rsidRPr="004F28C4">
        <w:t xml:space="preserve"> Nếu là cuộc trò chuyện mới, hệ thống thực hiện khởi tạo phòng hội thoại mới, đồng thời thêm các tài khoản tương ứng vào danh sách thành viên tham gia.</w:t>
      </w:r>
    </w:p>
    <w:p w14:paraId="3061E005" w14:textId="77777777" w:rsidR="00EB59A9" w:rsidRPr="004F28C4" w:rsidRDefault="00EB59A9" w:rsidP="00EB59A9">
      <w:pPr>
        <w:spacing w:line="360" w:lineRule="auto"/>
        <w:jc w:val="both"/>
      </w:pPr>
      <w:r w:rsidRPr="004F28C4">
        <w:rPr>
          <w:bCs/>
        </w:rPr>
        <w:t>3. Soạn thảo và Đồng bộ thông điệp:</w:t>
      </w:r>
    </w:p>
    <w:p w14:paraId="35DBF1DD" w14:textId="77777777" w:rsidR="00EB59A9" w:rsidRPr="004F28C4" w:rsidRDefault="00EB59A9" w:rsidP="00EB59A9">
      <w:pPr>
        <w:numPr>
          <w:ilvl w:val="0"/>
          <w:numId w:val="169"/>
        </w:numPr>
        <w:spacing w:line="360" w:lineRule="auto"/>
        <w:jc w:val="both"/>
      </w:pPr>
      <w:r w:rsidRPr="004F28C4">
        <w:rPr>
          <w:bCs/>
        </w:rPr>
        <w:t>Gửi tin nhắn:</w:t>
      </w:r>
      <w:r w:rsidRPr="004F28C4">
        <w:t xml:space="preserve"> Người dùng thực hiện soạn và gửi thông điệp với các định dạng nội dung tùy chọn</w:t>
      </w:r>
      <w:r w:rsidRPr="004F28C4">
        <w:rPr>
          <w:lang w:val="vi-VN"/>
        </w:rPr>
        <w:t>.</w:t>
      </w:r>
    </w:p>
    <w:p w14:paraId="51DA8127" w14:textId="77777777" w:rsidR="00EB59A9" w:rsidRPr="004F28C4" w:rsidRDefault="00EB59A9" w:rsidP="00EB59A9">
      <w:pPr>
        <w:numPr>
          <w:ilvl w:val="0"/>
          <w:numId w:val="169"/>
        </w:numPr>
        <w:spacing w:line="360" w:lineRule="auto"/>
        <w:jc w:val="both"/>
      </w:pPr>
      <w:r w:rsidRPr="004F28C4">
        <w:rPr>
          <w:bCs/>
        </w:rPr>
        <w:t>Lưu trữ:</w:t>
      </w:r>
      <w:r w:rsidRPr="004F28C4">
        <w:t xml:space="preserve"> Hệ thống đẩy tin nhắn vào Kafka</w:t>
      </w:r>
      <w:r w:rsidRPr="004F28C4">
        <w:rPr>
          <w:lang w:val="vi-VN"/>
        </w:rPr>
        <w:t xml:space="preserve">, </w:t>
      </w:r>
      <w:r w:rsidRPr="004F28C4">
        <w:t>một Consumer tiêu thụ và lưu bản ghi tin nhắn vào cơ sở dữ liệu.</w:t>
      </w:r>
    </w:p>
    <w:p w14:paraId="46999527" w14:textId="77777777" w:rsidR="00EB59A9" w:rsidRPr="004F28C4" w:rsidRDefault="00EB59A9" w:rsidP="00EB59A9">
      <w:pPr>
        <w:spacing w:line="360" w:lineRule="auto"/>
        <w:jc w:val="both"/>
      </w:pPr>
      <w:r w:rsidRPr="004F28C4">
        <w:rPr>
          <w:bCs/>
        </w:rPr>
        <w:t>4. Truyền tải thời gian thực và Hoàn thành:</w:t>
      </w:r>
    </w:p>
    <w:p w14:paraId="0CFBC6CC" w14:textId="77777777" w:rsidR="00EB59A9" w:rsidRPr="004F28C4" w:rsidRDefault="00EB59A9" w:rsidP="00EB59A9">
      <w:pPr>
        <w:numPr>
          <w:ilvl w:val="0"/>
          <w:numId w:val="170"/>
        </w:numPr>
        <w:spacing w:line="360" w:lineRule="auto"/>
        <w:jc w:val="both"/>
      </w:pPr>
      <w:r w:rsidRPr="004F28C4">
        <w:rPr>
          <w:bCs/>
        </w:rPr>
        <w:t>Đẩy dữ liệu:</w:t>
      </w:r>
      <w:r w:rsidRPr="004F28C4">
        <w:t xml:space="preserve"> Sau khi lưu trữ thành công, hệ thống lập tức đẩy gói tin qua cổng kết nối liên tục WebSocket đến trực tiếp giao diện màn hình của các thành viên đang trực tuyến.</w:t>
      </w:r>
    </w:p>
    <w:p w14:paraId="32063A7B" w14:textId="77777777" w:rsidR="00EB59A9" w:rsidRPr="004F28C4" w:rsidRDefault="00EB59A9" w:rsidP="00EB59A9">
      <w:pPr>
        <w:numPr>
          <w:ilvl w:val="0"/>
          <w:numId w:val="170"/>
        </w:numPr>
        <w:spacing w:line="360" w:lineRule="auto"/>
        <w:jc w:val="both"/>
      </w:pPr>
      <w:r w:rsidRPr="004F28C4">
        <w:rPr>
          <w:bCs/>
        </w:rPr>
        <w:lastRenderedPageBreak/>
        <w:t>Hoàn thành:</w:t>
      </w:r>
      <w:r w:rsidRPr="004F28C4">
        <w:t xml:space="preserve"> Giao diện Client hiển thị tin nhắn mới ngay tức thì theo thời gian thực và kết thúc quy trình.</w:t>
      </w:r>
    </w:p>
    <w:p w14:paraId="33FE4744" w14:textId="77777777" w:rsidR="00EB59A9" w:rsidRPr="004F28C4" w:rsidRDefault="00EB59A9" w:rsidP="00EB59A9">
      <w:pPr>
        <w:spacing w:line="360" w:lineRule="auto"/>
        <w:jc w:val="center"/>
        <w:rPr>
          <w:lang w:val="vi-VN"/>
        </w:rPr>
      </w:pPr>
      <w:r w:rsidRPr="004F28C4">
        <w:rPr>
          <w:noProof/>
        </w:rPr>
        <w:drawing>
          <wp:inline distT="0" distB="0" distL="0" distR="0" wp14:anchorId="4FFBE860" wp14:editId="0E0E993F">
            <wp:extent cx="5524784" cy="371494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524784" cy="3714941"/>
                    </a:xfrm>
                    <a:prstGeom prst="rect">
                      <a:avLst/>
                    </a:prstGeom>
                  </pic:spPr>
                </pic:pic>
              </a:graphicData>
            </a:graphic>
          </wp:inline>
        </w:drawing>
      </w:r>
    </w:p>
    <w:p w14:paraId="3D00D997" w14:textId="77777777" w:rsidR="00EB59A9" w:rsidRPr="004F28C4" w:rsidRDefault="00EB59A9" w:rsidP="00EB59A9">
      <w:pPr>
        <w:spacing w:line="360" w:lineRule="auto"/>
        <w:jc w:val="center"/>
        <w:rPr>
          <w:lang w:val="vi-VN"/>
        </w:rPr>
      </w:pPr>
      <w:r w:rsidRPr="004F28C4">
        <w:rPr>
          <w:lang w:val="vi-VN"/>
        </w:rPr>
        <w:t>Hình 2- Biểu đồ chức năng Report</w:t>
      </w:r>
    </w:p>
    <w:p w14:paraId="64A8402F" w14:textId="77777777" w:rsidR="00EB59A9" w:rsidRPr="004F28C4" w:rsidRDefault="00EB59A9" w:rsidP="00EB59A9">
      <w:pPr>
        <w:spacing w:line="360" w:lineRule="auto"/>
        <w:jc w:val="both"/>
      </w:pPr>
      <w:r w:rsidRPr="004F28C4">
        <w:rPr>
          <w:bCs/>
        </w:rPr>
        <w:t>1. Khởi tạo và Lựa chọn lý do:</w:t>
      </w:r>
    </w:p>
    <w:p w14:paraId="25B32C1C" w14:textId="77777777" w:rsidR="00EB59A9" w:rsidRPr="004F28C4" w:rsidRDefault="00EB59A9" w:rsidP="00EB59A9">
      <w:pPr>
        <w:numPr>
          <w:ilvl w:val="0"/>
          <w:numId w:val="171"/>
        </w:numPr>
        <w:spacing w:line="360" w:lineRule="auto"/>
        <w:jc w:val="both"/>
      </w:pPr>
      <w:r w:rsidRPr="004F28C4">
        <w:rPr>
          <w:bCs/>
        </w:rPr>
        <w:t>Bắt đầu:</w:t>
      </w:r>
      <w:r w:rsidRPr="004F28C4">
        <w:t xml:space="preserve"> Tại giao diện bài viết hoặc trang cá nhân, Người dùng nhấn vào biểu tượng dấu ba chấm và chọn tính năng "Báo cáo".</w:t>
      </w:r>
    </w:p>
    <w:p w14:paraId="65AFEA43" w14:textId="77777777" w:rsidR="00EB59A9" w:rsidRPr="004F28C4" w:rsidRDefault="00EB59A9" w:rsidP="00EB59A9">
      <w:pPr>
        <w:numPr>
          <w:ilvl w:val="0"/>
          <w:numId w:val="171"/>
        </w:numPr>
        <w:spacing w:line="360" w:lineRule="auto"/>
        <w:jc w:val="both"/>
      </w:pPr>
      <w:r w:rsidRPr="004F28C4">
        <w:rPr>
          <w:bCs/>
        </w:rPr>
        <w:t>Hiển thị tùy chọn:</w:t>
      </w:r>
      <w:r w:rsidRPr="004F28C4">
        <w:t xml:space="preserve"> Phân làn Hệ thống tiếp nhận yêu cầu và gửi trả danh sách các lý do mẫu được thiết lập sẵn trong cơ sở dữ liệu để hiển thị ra màn hình.</w:t>
      </w:r>
    </w:p>
    <w:p w14:paraId="28BB001B" w14:textId="77777777" w:rsidR="00EB59A9" w:rsidRPr="004F28C4" w:rsidRDefault="00EB59A9" w:rsidP="00EB59A9">
      <w:pPr>
        <w:spacing w:line="360" w:lineRule="auto"/>
        <w:jc w:val="both"/>
      </w:pPr>
      <w:r w:rsidRPr="004F28C4">
        <w:rPr>
          <w:bCs/>
        </w:rPr>
        <w:t>2. Xác nhận và Thu thập dữ liệu:</w:t>
      </w:r>
    </w:p>
    <w:p w14:paraId="28FFD7A3" w14:textId="77777777" w:rsidR="00EB59A9" w:rsidRPr="004F28C4" w:rsidRDefault="00EB59A9" w:rsidP="00EB59A9">
      <w:pPr>
        <w:numPr>
          <w:ilvl w:val="0"/>
          <w:numId w:val="172"/>
        </w:numPr>
        <w:spacing w:line="360" w:lineRule="auto"/>
        <w:jc w:val="both"/>
      </w:pPr>
      <w:r w:rsidRPr="004F28C4">
        <w:rPr>
          <w:bCs/>
        </w:rPr>
        <w:t>Gửi báo cáo:</w:t>
      </w:r>
      <w:r w:rsidRPr="004F28C4">
        <w:t xml:space="preserve"> Người dùng tích chọn một lý do vi phạm phù hợp và nhấn nút xác nhận gửi.</w:t>
      </w:r>
    </w:p>
    <w:p w14:paraId="7A005B28" w14:textId="77777777" w:rsidR="00EB59A9" w:rsidRPr="004F28C4" w:rsidRDefault="00EB59A9" w:rsidP="00EB59A9">
      <w:pPr>
        <w:numPr>
          <w:ilvl w:val="0"/>
          <w:numId w:val="172"/>
        </w:numPr>
        <w:spacing w:line="360" w:lineRule="auto"/>
        <w:jc w:val="both"/>
      </w:pPr>
      <w:r w:rsidRPr="004F28C4">
        <w:rPr>
          <w:bCs/>
        </w:rPr>
        <w:t>Thu thập dữ liệu:</w:t>
      </w:r>
      <w:r w:rsidRPr="004F28C4">
        <w:t xml:space="preserve"> Hệ thống tiến hành thu thập thông tin định danh của người báo cáo, đối tượng bị báo cáo, mã lý do vi phạm và mốc thời gian thực hiện.</w:t>
      </w:r>
    </w:p>
    <w:p w14:paraId="7AB610A7" w14:textId="77777777" w:rsidR="00EB59A9" w:rsidRPr="004F28C4" w:rsidRDefault="00EB59A9" w:rsidP="00EB59A9">
      <w:pPr>
        <w:spacing w:line="360" w:lineRule="auto"/>
        <w:jc w:val="both"/>
      </w:pPr>
      <w:r w:rsidRPr="004F28C4">
        <w:rPr>
          <w:bCs/>
        </w:rPr>
        <w:t>3. Lưu trữ và Đồng bộ quản trị:</w:t>
      </w:r>
    </w:p>
    <w:p w14:paraId="35A9D213" w14:textId="77777777" w:rsidR="00EB59A9" w:rsidRPr="004F28C4" w:rsidRDefault="00EB59A9" w:rsidP="00EB59A9">
      <w:pPr>
        <w:numPr>
          <w:ilvl w:val="0"/>
          <w:numId w:val="173"/>
        </w:numPr>
        <w:spacing w:line="360" w:lineRule="auto"/>
        <w:jc w:val="both"/>
      </w:pPr>
      <w:r w:rsidRPr="004F28C4">
        <w:rPr>
          <w:bCs/>
        </w:rPr>
        <w:t>Ghi nhận Database:</w:t>
      </w:r>
      <w:r w:rsidRPr="004F28C4">
        <w:t xml:space="preserve"> Hệ thống tạo một bản ghi mới lưu vào bảng Report với trạng thái mặc định là "Chờ xử lý".</w:t>
      </w:r>
    </w:p>
    <w:p w14:paraId="4EED0309" w14:textId="77777777" w:rsidR="00EB59A9" w:rsidRPr="004F28C4" w:rsidRDefault="00EB59A9" w:rsidP="00EB59A9">
      <w:pPr>
        <w:numPr>
          <w:ilvl w:val="0"/>
          <w:numId w:val="173"/>
        </w:numPr>
        <w:spacing w:line="360" w:lineRule="auto"/>
        <w:jc w:val="both"/>
      </w:pPr>
      <w:r w:rsidRPr="004F28C4">
        <w:rPr>
          <w:bCs/>
        </w:rPr>
        <w:t>Đồng bộ Admin:</w:t>
      </w:r>
      <w:r w:rsidRPr="004F28C4">
        <w:t xml:space="preserve"> Gói dữ liệu được đồng bộ trực tiếp về hàng đợi hiển thị của trang quản trị Admin Dashboard để chờ xử lý.</w:t>
      </w:r>
    </w:p>
    <w:p w14:paraId="759A4BD4" w14:textId="77777777" w:rsidR="00EB59A9" w:rsidRPr="004F28C4" w:rsidRDefault="00EB59A9" w:rsidP="00EB59A9">
      <w:pPr>
        <w:numPr>
          <w:ilvl w:val="0"/>
          <w:numId w:val="173"/>
        </w:numPr>
        <w:spacing w:line="360" w:lineRule="auto"/>
        <w:jc w:val="both"/>
        <w:rPr>
          <w:sz w:val="22"/>
          <w:szCs w:val="22"/>
        </w:rPr>
      </w:pPr>
      <w:r w:rsidRPr="004F28C4">
        <w:rPr>
          <w:bCs/>
        </w:rPr>
        <w:lastRenderedPageBreak/>
        <w:t>Hoàn thành:</w:t>
      </w:r>
      <w:r w:rsidRPr="004F28C4">
        <w:t xml:space="preserve"> Giao diện Client nhận phản hồi, hiển thị thông báo gửi báo cáo thành công đến người dùng và kết thúc quy trình.</w:t>
      </w:r>
    </w:p>
    <w:p w14:paraId="3B5C02DF" w14:textId="77777777" w:rsidR="00FD2DA0" w:rsidRPr="004F28C4" w:rsidRDefault="00FD2DA0" w:rsidP="00FD2DA0">
      <w:pPr>
        <w:spacing w:line="360" w:lineRule="auto"/>
        <w:jc w:val="center"/>
        <w:rPr>
          <w:lang w:val="vi-VN"/>
        </w:rPr>
      </w:pPr>
      <w:r w:rsidRPr="004F28C4">
        <w:rPr>
          <w:noProof/>
        </w:rPr>
        <w:drawing>
          <wp:inline distT="0" distB="0" distL="0" distR="0" wp14:anchorId="6119CEB7" wp14:editId="361C319A">
            <wp:extent cx="5943600" cy="319659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3196590"/>
                    </a:xfrm>
                    <a:prstGeom prst="rect">
                      <a:avLst/>
                    </a:prstGeom>
                  </pic:spPr>
                </pic:pic>
              </a:graphicData>
            </a:graphic>
          </wp:inline>
        </w:drawing>
      </w:r>
      <w:r w:rsidRPr="004F28C4">
        <w:t>Hình</w:t>
      </w:r>
      <w:r w:rsidRPr="004F28C4">
        <w:rPr>
          <w:lang w:val="vi-VN"/>
        </w:rPr>
        <w:t xml:space="preserve"> 2- Biểu đồ chức năng xử lý nội dung báo cáo</w:t>
      </w:r>
    </w:p>
    <w:p w14:paraId="53E6EC6B" w14:textId="77777777" w:rsidR="00FD2DA0" w:rsidRPr="004F28C4" w:rsidRDefault="00FD2DA0" w:rsidP="00FD2DA0">
      <w:pPr>
        <w:pStyle w:val="NormalWeb"/>
        <w:spacing w:beforeAutospacing="0" w:afterAutospacing="0" w:line="360" w:lineRule="auto"/>
        <w:jc w:val="both"/>
      </w:pPr>
      <w:r w:rsidRPr="004F28C4">
        <w:rPr>
          <w:bCs/>
        </w:rPr>
        <w:t>1. Khảo sát nội dung báo cáo:</w:t>
      </w:r>
    </w:p>
    <w:p w14:paraId="5D08A2AE" w14:textId="77777777" w:rsidR="00FD2DA0" w:rsidRPr="004F28C4" w:rsidRDefault="00FD2DA0" w:rsidP="00FD2DA0">
      <w:pPr>
        <w:pStyle w:val="NormalWeb"/>
        <w:numPr>
          <w:ilvl w:val="0"/>
          <w:numId w:val="174"/>
        </w:numPr>
        <w:spacing w:beforeAutospacing="0" w:afterAutospacing="0" w:line="360" w:lineRule="auto"/>
        <w:jc w:val="both"/>
      </w:pPr>
      <w:r w:rsidRPr="004F28C4">
        <w:rPr>
          <w:bCs/>
        </w:rPr>
        <w:t>Bắt đầu:</w:t>
      </w:r>
      <w:r w:rsidRPr="004F28C4">
        <w:t xml:space="preserve"> Tại trang quản lý hệ thống, Quản trị viên thực hiện truy cập vào phân hệ duyệt danh sách các báo cáo vi phạm đang tồn đọng.</w:t>
      </w:r>
    </w:p>
    <w:p w14:paraId="2F55D6F0" w14:textId="77777777" w:rsidR="00FD2DA0" w:rsidRPr="004F28C4" w:rsidRDefault="00FD2DA0" w:rsidP="00FD2DA0">
      <w:pPr>
        <w:pStyle w:val="NormalWeb"/>
        <w:numPr>
          <w:ilvl w:val="0"/>
          <w:numId w:val="174"/>
        </w:numPr>
        <w:spacing w:beforeAutospacing="0" w:afterAutospacing="0" w:line="360" w:lineRule="auto"/>
        <w:jc w:val="both"/>
      </w:pPr>
      <w:r w:rsidRPr="004F28C4">
        <w:rPr>
          <w:bCs/>
        </w:rPr>
        <w:t>Xem chi tiết:</w:t>
      </w:r>
      <w:r w:rsidRPr="004F28C4">
        <w:t xml:space="preserve"> Quản trị viên nhấn chọn một bản ghi cụ thể để xem chi tiết, hệ thống hiển thị nội dung thực tế bị gắn cờ đi kèm lý do vi phạm để làm cơ sở đối chiếu.</w:t>
      </w:r>
    </w:p>
    <w:p w14:paraId="0B2373FB" w14:textId="77777777" w:rsidR="00FD2DA0" w:rsidRPr="004F28C4" w:rsidRDefault="00FD2DA0" w:rsidP="00FD2DA0">
      <w:pPr>
        <w:pStyle w:val="NormalWeb"/>
        <w:spacing w:beforeAutospacing="0" w:afterAutospacing="0" w:line="360" w:lineRule="auto"/>
        <w:jc w:val="both"/>
      </w:pPr>
      <w:r w:rsidRPr="004F28C4">
        <w:rPr>
          <w:bCs/>
        </w:rPr>
        <w:t>2. Phân nhánh quyết định xử lý:</w:t>
      </w:r>
      <w:r w:rsidRPr="004F28C4">
        <w:t xml:space="preserve"> Dựa trên kết quả đối chiếu nội dung, Quản trị viên đưa ra một trong các quyết định rẽ nhánh sau:</w:t>
      </w:r>
    </w:p>
    <w:p w14:paraId="6A251FE6" w14:textId="77777777" w:rsidR="00FD2DA0" w:rsidRPr="004F28C4" w:rsidRDefault="00FD2DA0" w:rsidP="00FD2DA0">
      <w:pPr>
        <w:pStyle w:val="NormalWeb"/>
        <w:numPr>
          <w:ilvl w:val="0"/>
          <w:numId w:val="175"/>
        </w:numPr>
        <w:spacing w:beforeAutospacing="0" w:afterAutospacing="0" w:line="360" w:lineRule="auto"/>
        <w:jc w:val="both"/>
      </w:pPr>
      <w:r w:rsidRPr="004F28C4">
        <w:rPr>
          <w:bCs/>
        </w:rPr>
        <w:t>Trường hợp Bác bỏ báo cáo:</w:t>
      </w:r>
    </w:p>
    <w:p w14:paraId="2D45B1D8" w14:textId="77777777" w:rsidR="00FD2DA0" w:rsidRPr="004F28C4" w:rsidRDefault="00FD2DA0" w:rsidP="00FD2DA0">
      <w:pPr>
        <w:pStyle w:val="NormalWeb"/>
        <w:numPr>
          <w:ilvl w:val="1"/>
          <w:numId w:val="175"/>
        </w:numPr>
        <w:spacing w:beforeAutospacing="0" w:afterAutospacing="0" w:line="360" w:lineRule="auto"/>
        <w:jc w:val="both"/>
      </w:pPr>
      <w:r w:rsidRPr="004F28C4">
        <w:t>Quản trị viên nhấn chọn lệnh "Bác bỏ".</w:t>
      </w:r>
    </w:p>
    <w:p w14:paraId="65C46589" w14:textId="77777777" w:rsidR="00FD2DA0" w:rsidRPr="004F28C4" w:rsidRDefault="00FD2DA0" w:rsidP="00FD2DA0">
      <w:pPr>
        <w:pStyle w:val="NormalWeb"/>
        <w:numPr>
          <w:ilvl w:val="1"/>
          <w:numId w:val="175"/>
        </w:numPr>
        <w:spacing w:beforeAutospacing="0" w:afterAutospacing="0" w:line="360" w:lineRule="auto"/>
        <w:jc w:val="both"/>
      </w:pPr>
      <w:r w:rsidRPr="004F28C4">
        <w:t xml:space="preserve">Luồng xử lý chuyển sang phân làn </w:t>
      </w:r>
      <w:r w:rsidRPr="004F28C4">
        <w:rPr>
          <w:bCs/>
        </w:rPr>
        <w:t xml:space="preserve">Hệ thống </w:t>
      </w:r>
      <w:r w:rsidRPr="004F28C4">
        <w:t>để cập nhật trạng thái của bản ghi báo cáo thành "Đã bỏ qua", đồng thời giữ nguyên nội dung bài viết/tài khoản trên môi trường mạng xã hội mà không can thiệp.</w:t>
      </w:r>
    </w:p>
    <w:p w14:paraId="3A783035" w14:textId="77777777" w:rsidR="00FD2DA0" w:rsidRPr="004F28C4" w:rsidRDefault="00FD2DA0" w:rsidP="00FD2DA0">
      <w:pPr>
        <w:pStyle w:val="NormalWeb"/>
        <w:numPr>
          <w:ilvl w:val="0"/>
          <w:numId w:val="175"/>
        </w:numPr>
        <w:spacing w:beforeAutospacing="0" w:afterAutospacing="0" w:line="360" w:lineRule="auto"/>
        <w:jc w:val="both"/>
      </w:pPr>
      <w:r w:rsidRPr="004F28C4">
        <w:rPr>
          <w:bCs/>
        </w:rPr>
        <w:t>Trường hợp Xác nhận vi phạm:</w:t>
      </w:r>
    </w:p>
    <w:p w14:paraId="2FDE2943" w14:textId="77777777" w:rsidR="00FD2DA0" w:rsidRPr="004F28C4" w:rsidRDefault="00FD2DA0" w:rsidP="00FD2DA0">
      <w:pPr>
        <w:pStyle w:val="NormalWeb"/>
        <w:numPr>
          <w:ilvl w:val="1"/>
          <w:numId w:val="175"/>
        </w:numPr>
        <w:spacing w:beforeAutospacing="0" w:afterAutospacing="0" w:line="360" w:lineRule="auto"/>
        <w:jc w:val="both"/>
      </w:pPr>
      <w:r w:rsidRPr="004F28C4">
        <w:t xml:space="preserve">Luồng xử lý tiếp tục kiểm tra điều kiện về </w:t>
      </w:r>
      <w:r w:rsidRPr="004F28C4">
        <w:rPr>
          <w:bCs/>
        </w:rPr>
        <w:t>Hình thức vi phạm</w:t>
      </w:r>
      <w:r w:rsidRPr="004F28C4">
        <w:t xml:space="preserve"> để đưa ra chế tài tương ứng:</w:t>
      </w:r>
    </w:p>
    <w:p w14:paraId="78E1B82B" w14:textId="77777777" w:rsidR="00FD2DA0" w:rsidRPr="004F28C4" w:rsidRDefault="00FD2DA0" w:rsidP="00FD2DA0">
      <w:pPr>
        <w:pStyle w:val="NormalWeb"/>
        <w:numPr>
          <w:ilvl w:val="2"/>
          <w:numId w:val="175"/>
        </w:numPr>
        <w:spacing w:beforeAutospacing="0" w:afterAutospacing="0" w:line="360" w:lineRule="auto"/>
        <w:jc w:val="both"/>
      </w:pPr>
      <w:r w:rsidRPr="004F28C4">
        <w:rPr>
          <w:iCs/>
        </w:rPr>
        <w:t>Nếu đối tượng vi phạm là Bài viết:</w:t>
      </w:r>
      <w:r w:rsidRPr="004F28C4">
        <w:t xml:space="preserve"> Quản trị viên chọn lệnh "Xử lý nội dung". Phân làn Hệ thống lập tức thực thi cập nhật trạng thái để ẩn bài viết khỏi bảng tin công khai hoặc tiến hành xóa vĩnh viễn tệp media đa phương tiện khỏi hệ thống lưu trữ.</w:t>
      </w:r>
    </w:p>
    <w:p w14:paraId="066338BE" w14:textId="77777777" w:rsidR="00FD2DA0" w:rsidRPr="004F28C4" w:rsidRDefault="00FD2DA0" w:rsidP="00FD2DA0">
      <w:pPr>
        <w:pStyle w:val="NormalWeb"/>
        <w:numPr>
          <w:ilvl w:val="2"/>
          <w:numId w:val="175"/>
        </w:numPr>
        <w:spacing w:beforeAutospacing="0" w:afterAutospacing="0" w:line="360" w:lineRule="auto"/>
        <w:jc w:val="both"/>
      </w:pPr>
      <w:r w:rsidRPr="004F28C4">
        <w:rPr>
          <w:iCs/>
        </w:rPr>
        <w:lastRenderedPageBreak/>
        <w:t>Nếu đối tượng vi phạm là Tài khoản:</w:t>
      </w:r>
      <w:r w:rsidRPr="004F28C4">
        <w:t xml:space="preserve"> Quản trị viên chọn lệnh "Xử lý tài khoản". Phân làn Hệ thống tiến hành cập nhật trường trạng thái người dùng sang giá trị "Đóng băng" để tước bỏ quyền đăng nhập và hoạt động của tài khoản này.</w:t>
      </w:r>
    </w:p>
    <w:p w14:paraId="278492E3" w14:textId="77777777" w:rsidR="00FD2DA0" w:rsidRPr="004F28C4" w:rsidRDefault="00FD2DA0" w:rsidP="00FD2DA0">
      <w:pPr>
        <w:pStyle w:val="NormalWeb"/>
        <w:spacing w:beforeAutospacing="0" w:afterAutospacing="0" w:line="360" w:lineRule="auto"/>
        <w:jc w:val="both"/>
      </w:pPr>
      <w:r w:rsidRPr="004F28C4">
        <w:rPr>
          <w:bCs/>
        </w:rPr>
        <w:t>3. Đồng bộ trạng thái và Hoàn thành:</w:t>
      </w:r>
    </w:p>
    <w:p w14:paraId="2403DB58" w14:textId="77777777" w:rsidR="00FD2DA0" w:rsidRPr="004F28C4" w:rsidRDefault="00FD2DA0" w:rsidP="00FD2DA0">
      <w:pPr>
        <w:pStyle w:val="NormalWeb"/>
        <w:numPr>
          <w:ilvl w:val="0"/>
          <w:numId w:val="176"/>
        </w:numPr>
        <w:spacing w:beforeAutospacing="0" w:afterAutospacing="0" w:line="360" w:lineRule="auto"/>
        <w:jc w:val="both"/>
      </w:pPr>
      <w:r w:rsidRPr="004F28C4">
        <w:rPr>
          <w:bCs/>
        </w:rPr>
        <w:t>Cập nhật giao diện quản trị:</w:t>
      </w:r>
      <w:r w:rsidRPr="004F28C4">
        <w:t xml:space="preserve"> Sau khi một trong các nhánh xử lý trên hoàn tất lưu trữ dữ liệu vào cơ sở dữ liệu, Hệ thống thực hiện làm mới và đồng bộ lại hàng đợi hiển thị của trang quản trị Admin Dashboard.</w:t>
      </w:r>
    </w:p>
    <w:p w14:paraId="43028062" w14:textId="77777777" w:rsidR="00FD2DA0" w:rsidRPr="004F28C4" w:rsidRDefault="00FD2DA0" w:rsidP="00FD2DA0">
      <w:pPr>
        <w:pStyle w:val="NormalWeb"/>
        <w:numPr>
          <w:ilvl w:val="0"/>
          <w:numId w:val="176"/>
        </w:numPr>
        <w:spacing w:beforeAutospacing="0" w:afterAutospacing="0" w:line="360" w:lineRule="auto"/>
        <w:jc w:val="both"/>
      </w:pPr>
      <w:r w:rsidRPr="004F28C4">
        <w:rPr>
          <w:bCs/>
        </w:rPr>
        <w:t>Kết thúc:</w:t>
      </w:r>
      <w:r w:rsidRPr="004F28C4">
        <w:t xml:space="preserve"> Bản ghi vi phạm được loại bỏ khỏi danh sách chờ duyệt, hoàn thành quy trình xử lý của Quản trị viên.</w:t>
      </w:r>
    </w:p>
    <w:p w14:paraId="5203F908" w14:textId="77777777" w:rsidR="00D95F10" w:rsidRPr="004F28C4" w:rsidRDefault="00D95F10" w:rsidP="00EB59A9">
      <w:pPr>
        <w:spacing w:line="360" w:lineRule="auto"/>
        <w:jc w:val="center"/>
        <w:rPr>
          <w:lang w:val="vi-VN"/>
        </w:rPr>
      </w:pPr>
      <w:r w:rsidRPr="004F28C4">
        <w:rPr>
          <w:noProof/>
        </w:rPr>
        <w:drawing>
          <wp:inline distT="0" distB="0" distL="0" distR="0" wp14:anchorId="72A7A2BB" wp14:editId="241ACC35">
            <wp:extent cx="4338217" cy="4193930"/>
            <wp:effectExtent l="0" t="0" r="571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4336909" cy="4192666"/>
                    </a:xfrm>
                    <a:prstGeom prst="rect">
                      <a:avLst/>
                    </a:prstGeom>
                  </pic:spPr>
                </pic:pic>
              </a:graphicData>
            </a:graphic>
          </wp:inline>
        </w:drawing>
      </w:r>
    </w:p>
    <w:p w14:paraId="7D75820B" w14:textId="77777777" w:rsidR="00D95F10" w:rsidRPr="004F28C4" w:rsidRDefault="00D95F10" w:rsidP="00D95F10">
      <w:pPr>
        <w:spacing w:line="360" w:lineRule="auto"/>
        <w:jc w:val="center"/>
        <w:rPr>
          <w:lang w:val="vi-VN"/>
        </w:rPr>
      </w:pPr>
      <w:r w:rsidRPr="004F28C4">
        <w:rPr>
          <w:lang w:val="vi-VN"/>
        </w:rPr>
        <w:t>Hình 2- Biểu đồ chức năng tự động thu hồi dữ liệu</w:t>
      </w:r>
    </w:p>
    <w:p w14:paraId="200ACD8B" w14:textId="77777777" w:rsidR="00D95F10" w:rsidRPr="004F28C4" w:rsidRDefault="00D95F10" w:rsidP="00D95F10">
      <w:pPr>
        <w:spacing w:line="360" w:lineRule="auto"/>
        <w:jc w:val="both"/>
      </w:pPr>
      <w:r w:rsidRPr="004F28C4">
        <w:rPr>
          <w:bCs/>
        </w:rPr>
        <w:t>1. Kích hoạt tiến trình:</w:t>
      </w:r>
    </w:p>
    <w:p w14:paraId="597C168D" w14:textId="77777777" w:rsidR="00D95F10" w:rsidRPr="004F28C4" w:rsidRDefault="00D95F10" w:rsidP="00D95F10">
      <w:pPr>
        <w:numPr>
          <w:ilvl w:val="0"/>
          <w:numId w:val="177"/>
        </w:numPr>
        <w:spacing w:line="360" w:lineRule="auto"/>
        <w:jc w:val="both"/>
      </w:pPr>
      <w:r w:rsidRPr="004F28C4">
        <w:rPr>
          <w:bCs/>
        </w:rPr>
        <w:t>Bắt đầu:</w:t>
      </w:r>
      <w:r w:rsidRPr="004F28C4">
        <w:t xml:space="preserve"> Tiến trình tự động chạy ngầm của hệ thống tự động kích hoạt theo chu kỳ định sẵn</w:t>
      </w:r>
      <w:r w:rsidRPr="004F28C4">
        <w:rPr>
          <w:lang w:val="vi-VN"/>
        </w:rPr>
        <w:t xml:space="preserve"> </w:t>
      </w:r>
      <w:r w:rsidRPr="004F28C4">
        <w:t>dưới nền máy chủ mà không cần bất kỳ thao tác hay sự can thiệp nào từ phía người dùng hay quản trị viên.</w:t>
      </w:r>
    </w:p>
    <w:p w14:paraId="0879FCE3" w14:textId="77777777" w:rsidR="00D95F10" w:rsidRPr="004F28C4" w:rsidRDefault="00D95F10" w:rsidP="00D95F10">
      <w:pPr>
        <w:numPr>
          <w:ilvl w:val="0"/>
          <w:numId w:val="177"/>
        </w:numPr>
        <w:spacing w:line="360" w:lineRule="auto"/>
        <w:jc w:val="both"/>
      </w:pPr>
      <w:r w:rsidRPr="004F28C4">
        <w:rPr>
          <w:bCs/>
        </w:rPr>
        <w:t xml:space="preserve">Truy vấn ban đầu: Ngay sau khi được kích hoạt, hệ thống gửi truy vấn có điều kiện vào cơ sở dữ liệu, chỉ lấy ra các bản ghi thỏa mãn đồng thời: đang hiển thị, đã quá </w:t>
      </w:r>
      <w:r w:rsidRPr="004F28C4">
        <w:rPr>
          <w:bCs/>
        </w:rPr>
        <w:lastRenderedPageBreak/>
        <w:t>hạn</w:t>
      </w:r>
      <w:r w:rsidRPr="004F28C4">
        <w:rPr>
          <w:bCs/>
          <w:lang w:val="vi-VN"/>
        </w:rPr>
        <w:t xml:space="preserve"> </w:t>
      </w:r>
      <w:r w:rsidRPr="004F28C4">
        <w:rPr>
          <w:bCs/>
        </w:rPr>
        <w:t xml:space="preserve">và không thuộc mục nổi bật </w:t>
      </w:r>
      <w:r w:rsidRPr="004F28C4">
        <w:rPr>
          <w:bCs/>
          <w:lang w:val="vi-VN"/>
        </w:rPr>
        <w:t>.</w:t>
      </w:r>
      <w:r w:rsidRPr="004F28C4">
        <w:rPr>
          <w:bCs/>
        </w:rPr>
        <w:t>Việc lọc trực tiếp bằng truy vấn SQL giúp tránh tải toàn bộ bảng Story vào bộ nhớ ứng dụng.</w:t>
      </w:r>
    </w:p>
    <w:p w14:paraId="4AE745E3" w14:textId="77777777" w:rsidR="00D95F10" w:rsidRPr="004F28C4" w:rsidRDefault="00D95F10" w:rsidP="00D95F10">
      <w:pPr>
        <w:spacing w:line="360" w:lineRule="auto"/>
        <w:jc w:val="both"/>
      </w:pPr>
      <w:r w:rsidRPr="004F28C4">
        <w:rPr>
          <w:bCs/>
        </w:rPr>
        <w:t>2. Duyệt danh sách và Kiểm tra điều kiện:</w:t>
      </w:r>
      <w:r w:rsidRPr="004F28C4">
        <w:t xml:space="preserve"> Hệ thống khởi chạy một vòng lặp để kiểm tra tuần tự từng bản ghi Story có trong danh sách. Đối với mỗi bản ghi, luồng xử lý sẽ bóc tách dữ liệu dựa trên hai tầng điều kiện logic:</w:t>
      </w:r>
    </w:p>
    <w:p w14:paraId="257102DD" w14:textId="77777777" w:rsidR="00D95F10" w:rsidRPr="004F28C4" w:rsidRDefault="00D95F10" w:rsidP="00D95F10">
      <w:pPr>
        <w:numPr>
          <w:ilvl w:val="0"/>
          <w:numId w:val="178"/>
        </w:numPr>
        <w:spacing w:line="360" w:lineRule="auto"/>
        <w:jc w:val="both"/>
      </w:pPr>
      <w:r w:rsidRPr="004F28C4">
        <w:rPr>
          <w:bCs/>
        </w:rPr>
        <w:t>Tầng điều kiện 1: Kiểm tra mốc thời gian hết hạn:</w:t>
      </w:r>
      <w:r w:rsidRPr="004F28C4">
        <w:t xml:space="preserve"> Hệ thống thực hiện so sánh mốc thời gian đồng hồ thực tế ở hiện tại với giá trị mốc thời gian hết hạn được lưu trong bản ghi:</w:t>
      </w:r>
    </w:p>
    <w:p w14:paraId="7B879340" w14:textId="77777777" w:rsidR="00D95F10" w:rsidRPr="004F28C4" w:rsidRDefault="00D95F10" w:rsidP="00D95F10">
      <w:pPr>
        <w:numPr>
          <w:ilvl w:val="1"/>
          <w:numId w:val="178"/>
        </w:numPr>
        <w:spacing w:line="360" w:lineRule="auto"/>
        <w:jc w:val="both"/>
      </w:pPr>
      <w:r w:rsidRPr="004F28C4">
        <w:rPr>
          <w:iCs/>
        </w:rPr>
        <w:t>Nếu Chưa hết hạn (Sai):</w:t>
      </w:r>
      <w:r w:rsidRPr="004F28C4">
        <w:t xml:space="preserve"> Hệ thống lập tức bỏ qua bản ghi này và tiếp tục vòng lặp để chuyển sang kiểm tra bản ghi tiếp theo.</w:t>
      </w:r>
    </w:p>
    <w:p w14:paraId="1B28FC95" w14:textId="77777777" w:rsidR="00D95F10" w:rsidRPr="004F28C4" w:rsidRDefault="00D95F10" w:rsidP="00D95F10">
      <w:pPr>
        <w:numPr>
          <w:ilvl w:val="1"/>
          <w:numId w:val="178"/>
        </w:numPr>
        <w:spacing w:line="360" w:lineRule="auto"/>
        <w:jc w:val="both"/>
      </w:pPr>
      <w:r w:rsidRPr="004F28C4">
        <w:rPr>
          <w:iCs/>
        </w:rPr>
        <w:t>Nếu Đã hết hạn (Đúng):</w:t>
      </w:r>
      <w:r w:rsidRPr="004F28C4">
        <w:t xml:space="preserve"> Luồng dữ liệu tiếp tục chuyển xuống tầng kiểm tra thứ hai để xác định tính ngoại lệ.</w:t>
      </w:r>
    </w:p>
    <w:p w14:paraId="0E6E9D33" w14:textId="77777777" w:rsidR="00D95F10" w:rsidRPr="004F28C4" w:rsidRDefault="00D95F10" w:rsidP="00D95F10">
      <w:pPr>
        <w:numPr>
          <w:ilvl w:val="0"/>
          <w:numId w:val="178"/>
        </w:numPr>
        <w:spacing w:line="360" w:lineRule="auto"/>
        <w:jc w:val="both"/>
      </w:pPr>
      <w:r w:rsidRPr="004F28C4">
        <w:rPr>
          <w:bCs/>
        </w:rPr>
        <w:t>Tầng điều kiện 2: Kiểm tra cấu hình lưu trữ:</w:t>
      </w:r>
      <w:r w:rsidRPr="004F28C4">
        <w:t xml:space="preserve"> Hệ thống đối chiếu trường dữ liệu kiểm tra xem tin ngắn này có được chủ nhân lưu trữ vào mục nổi bật hay không:</w:t>
      </w:r>
    </w:p>
    <w:p w14:paraId="4491626D" w14:textId="77777777" w:rsidR="00D95F10" w:rsidRPr="004F28C4" w:rsidRDefault="00D95F10" w:rsidP="00D95F10">
      <w:pPr>
        <w:numPr>
          <w:ilvl w:val="1"/>
          <w:numId w:val="178"/>
        </w:numPr>
        <w:spacing w:line="360" w:lineRule="auto"/>
        <w:jc w:val="both"/>
      </w:pPr>
      <w:r w:rsidRPr="004F28C4">
        <w:rPr>
          <w:iCs/>
        </w:rPr>
        <w:t>Trường hợp thuộc Mục nổi bật:</w:t>
      </w:r>
      <w:r w:rsidRPr="004F28C4">
        <w:t xml:space="preserve"> Hệ thống bỏ qua, giữ nguyên bản ghi và tiếp tục vòng lặp để đảm bảo tính năng lưu trữ vĩnh viễn hoạt động chính xác.</w:t>
      </w:r>
    </w:p>
    <w:p w14:paraId="1879D295" w14:textId="77777777" w:rsidR="00D95F10" w:rsidRPr="004F28C4" w:rsidRDefault="00D95F10" w:rsidP="00D95F10">
      <w:pPr>
        <w:numPr>
          <w:ilvl w:val="1"/>
          <w:numId w:val="178"/>
        </w:numPr>
        <w:spacing w:line="360" w:lineRule="auto"/>
        <w:jc w:val="both"/>
      </w:pPr>
      <w:r w:rsidRPr="004F28C4">
        <w:rPr>
          <w:iCs/>
        </w:rPr>
        <w:t>Trường hợp không thuộc Mục nổi bật:</w:t>
      </w:r>
      <w:r w:rsidRPr="004F28C4">
        <w:t xml:space="preserve"> Hệ thống xác định đây là tin ngắn hết hạn thông thường cần phải thu hồi và chuyển sang bước xử lý tự động.</w:t>
      </w:r>
    </w:p>
    <w:p w14:paraId="14904F96" w14:textId="77777777" w:rsidR="00D95F10" w:rsidRPr="004F28C4" w:rsidRDefault="00D95F10" w:rsidP="00D95F10">
      <w:pPr>
        <w:spacing w:line="360" w:lineRule="auto"/>
        <w:jc w:val="both"/>
      </w:pPr>
      <w:r w:rsidRPr="004F28C4">
        <w:rPr>
          <w:bCs/>
        </w:rPr>
        <w:t>3. Xử lý thu hồi dữ liệu và Hoàn thành quy trình:</w:t>
      </w:r>
    </w:p>
    <w:p w14:paraId="7F49DC78" w14:textId="77777777" w:rsidR="00D95F10" w:rsidRPr="004F28C4" w:rsidRDefault="00D95F10" w:rsidP="00D95F10">
      <w:pPr>
        <w:numPr>
          <w:ilvl w:val="0"/>
          <w:numId w:val="179"/>
        </w:numPr>
        <w:spacing w:line="360" w:lineRule="auto"/>
        <w:jc w:val="both"/>
      </w:pPr>
      <w:r w:rsidRPr="004F28C4">
        <w:rPr>
          <w:bCs/>
        </w:rPr>
        <w:t>Thu hồi tự động:</w:t>
      </w:r>
      <w:r w:rsidRPr="004F28C4">
        <w:t xml:space="preserve"> Hệ thống thực hiện song song hai tác vụ xử lý dữ liệu:</w:t>
      </w:r>
    </w:p>
    <w:p w14:paraId="4F9BE386" w14:textId="77777777" w:rsidR="00D95F10" w:rsidRPr="004F28C4" w:rsidRDefault="00D95F10" w:rsidP="00D95F10">
      <w:pPr>
        <w:numPr>
          <w:ilvl w:val="1"/>
          <w:numId w:val="179"/>
        </w:numPr>
        <w:spacing w:line="360" w:lineRule="auto"/>
        <w:jc w:val="both"/>
      </w:pPr>
      <w:r w:rsidRPr="004F28C4">
        <w:t>Xóa các bản ghi Story hết hạn khỏi cơ sở dữ liệu.</w:t>
      </w:r>
    </w:p>
    <w:p w14:paraId="2A74764E" w14:textId="77777777" w:rsidR="00D95F10" w:rsidRPr="004F28C4" w:rsidRDefault="00D95F10" w:rsidP="00D95F10">
      <w:pPr>
        <w:numPr>
          <w:ilvl w:val="1"/>
          <w:numId w:val="179"/>
        </w:numPr>
        <w:spacing w:line="360" w:lineRule="auto"/>
        <w:jc w:val="both"/>
      </w:pPr>
      <w:r w:rsidRPr="004F28C4">
        <w:t>Gỡ bỏ biểu tượng hiển thị của Story này khỏi dòng thời gian của tất cả những người dùng đang theo dõi chủ nhân bài đăng.</w:t>
      </w:r>
    </w:p>
    <w:p w14:paraId="50EB5405" w14:textId="77777777" w:rsidR="00D95F10" w:rsidRPr="004F28C4" w:rsidRDefault="00D95F10" w:rsidP="00D95F10">
      <w:pPr>
        <w:numPr>
          <w:ilvl w:val="0"/>
          <w:numId w:val="179"/>
        </w:numPr>
        <w:spacing w:line="360" w:lineRule="auto"/>
        <w:jc w:val="both"/>
      </w:pPr>
      <w:r w:rsidRPr="004F28C4">
        <w:rPr>
          <w:bCs/>
        </w:rPr>
        <w:t>Kết thúc:</w:t>
      </w:r>
      <w:r w:rsidRPr="004F28C4">
        <w:t xml:space="preserve"> Sau khi xử lý xong, hệ thống quay trở lại vòng lặp. Tiến trình duyệt dữ liệu lặp đi lặp lại liên tục cho đến khi không còn bản ghi nào trong danh sách cần quét hệ thống tự động giải phóng bộ nhớ nền và kết thúc quy trình của chu kỳ hiện tại.</w:t>
      </w:r>
    </w:p>
    <w:p w14:paraId="6F031ACE" w14:textId="77777777" w:rsidR="00F40BB1" w:rsidRPr="004F28C4" w:rsidRDefault="00A33EE1" w:rsidP="00A33EE1">
      <w:pPr>
        <w:pStyle w:val="Heading2"/>
        <w:rPr>
          <w:szCs w:val="24"/>
          <w:lang w:val="vi-VN"/>
        </w:rPr>
      </w:pPr>
      <w:bookmarkStart w:id="56" w:name="_Toc235640658"/>
      <w:r w:rsidRPr="004F28C4">
        <w:rPr>
          <w:szCs w:val="24"/>
        </w:rPr>
        <w:t>Biểu</w:t>
      </w:r>
      <w:r w:rsidRPr="004F28C4">
        <w:rPr>
          <w:szCs w:val="24"/>
          <w:lang w:val="vi-VN"/>
        </w:rPr>
        <w:t xml:space="preserve"> đồ tuần tự</w:t>
      </w:r>
      <w:bookmarkEnd w:id="56"/>
    </w:p>
    <w:p w14:paraId="65284C9E" w14:textId="77777777" w:rsidR="00A33EE1" w:rsidRPr="004F28C4" w:rsidRDefault="00A33EE1" w:rsidP="00A33EE1">
      <w:pPr>
        <w:pStyle w:val="Heading3"/>
        <w:rPr>
          <w:szCs w:val="24"/>
          <w:lang w:val="vi-VN"/>
        </w:rPr>
      </w:pPr>
      <w:bookmarkStart w:id="57" w:name="_Toc235640659"/>
      <w:r w:rsidRPr="004F28C4">
        <w:rPr>
          <w:szCs w:val="24"/>
          <w:lang w:val="vi-VN"/>
        </w:rPr>
        <w:t>Biểu đồ tuần tự chức năng đăng ký</w:t>
      </w:r>
      <w:bookmarkEnd w:id="57"/>
    </w:p>
    <w:p w14:paraId="561025EF" w14:textId="77777777" w:rsidR="00A33EE1" w:rsidRPr="004F28C4" w:rsidRDefault="00A33EE1" w:rsidP="00A33EE1">
      <w:pPr>
        <w:rPr>
          <w:lang w:val="vi-VN"/>
        </w:rPr>
      </w:pPr>
    </w:p>
    <w:p w14:paraId="448C282D" w14:textId="77777777" w:rsidR="003274F2" w:rsidRPr="004F28C4" w:rsidRDefault="003274F2" w:rsidP="002C7D57">
      <w:pPr>
        <w:rPr>
          <w:lang w:val="vi-VN"/>
        </w:rPr>
      </w:pPr>
      <w:bookmarkStart w:id="58" w:name="_Toc235640660"/>
      <w:r w:rsidRPr="004F28C4">
        <w:rPr>
          <w:noProof/>
        </w:rPr>
        <w:lastRenderedPageBreak/>
        <w:drawing>
          <wp:inline distT="0" distB="0" distL="0" distR="0" wp14:anchorId="3318D2DD" wp14:editId="5A5E384F">
            <wp:extent cx="5302523" cy="36577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302523" cy="3657788"/>
                    </a:xfrm>
                    <a:prstGeom prst="rect">
                      <a:avLst/>
                    </a:prstGeom>
                  </pic:spPr>
                </pic:pic>
              </a:graphicData>
            </a:graphic>
          </wp:inline>
        </w:drawing>
      </w:r>
      <w:bookmarkEnd w:id="58"/>
    </w:p>
    <w:p w14:paraId="4FEE24D5" w14:textId="77777777" w:rsidR="003274F2" w:rsidRPr="004F28C4" w:rsidRDefault="003274F2" w:rsidP="002C7D57">
      <w:pPr>
        <w:pStyle w:val="Captions"/>
        <w:rPr>
          <w:b/>
          <w:i/>
          <w:lang w:val="vi-VN"/>
        </w:rPr>
      </w:pPr>
      <w:bookmarkStart w:id="59" w:name="_Toc235640661"/>
      <w:r w:rsidRPr="004F28C4">
        <w:rPr>
          <w:lang w:val="vi-VN"/>
        </w:rPr>
        <w:t>Hình 2-1 Biểu đồ chức năng đăng ký</w:t>
      </w:r>
      <w:bookmarkEnd w:id="59"/>
    </w:p>
    <w:p w14:paraId="7E07DB16" w14:textId="77777777" w:rsidR="003274F2" w:rsidRPr="004F28C4" w:rsidRDefault="003274F2" w:rsidP="003274F2">
      <w:pPr>
        <w:pStyle w:val="Heading3"/>
        <w:rPr>
          <w:szCs w:val="24"/>
          <w:lang w:val="vi-VN"/>
        </w:rPr>
      </w:pPr>
      <w:bookmarkStart w:id="60" w:name="_Toc235640662"/>
      <w:r w:rsidRPr="004F28C4">
        <w:rPr>
          <w:szCs w:val="24"/>
          <w:lang w:val="vi-VN"/>
        </w:rPr>
        <w:t>Biểu đồ tuần tự chức năng đăng nhập</w:t>
      </w:r>
      <w:bookmarkEnd w:id="60"/>
    </w:p>
    <w:p w14:paraId="0E6CE7C9" w14:textId="77777777" w:rsidR="003274F2" w:rsidRPr="004F28C4" w:rsidRDefault="003274F2" w:rsidP="002C7D57">
      <w:pPr>
        <w:rPr>
          <w:lang w:val="vi-VN"/>
        </w:rPr>
      </w:pPr>
      <w:bookmarkStart w:id="61" w:name="_Toc235640663"/>
      <w:r w:rsidRPr="004F28C4">
        <w:rPr>
          <w:noProof/>
        </w:rPr>
        <w:drawing>
          <wp:inline distT="0" distB="0" distL="0" distR="0" wp14:anchorId="6BA3083C" wp14:editId="687FE852">
            <wp:extent cx="4842164" cy="35450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4840084" cy="3543482"/>
                    </a:xfrm>
                    <a:prstGeom prst="rect">
                      <a:avLst/>
                    </a:prstGeom>
                  </pic:spPr>
                </pic:pic>
              </a:graphicData>
            </a:graphic>
          </wp:inline>
        </w:drawing>
      </w:r>
      <w:bookmarkEnd w:id="61"/>
    </w:p>
    <w:p w14:paraId="0304C930" w14:textId="77777777" w:rsidR="00A33EE1" w:rsidRPr="004F28C4" w:rsidRDefault="003274F2" w:rsidP="002C7D57">
      <w:pPr>
        <w:pStyle w:val="Captions"/>
        <w:rPr>
          <w:b/>
          <w:i/>
          <w:lang w:val="vi-VN"/>
        </w:rPr>
      </w:pPr>
      <w:bookmarkStart w:id="62" w:name="_Toc235640664"/>
      <w:r w:rsidRPr="004F28C4">
        <w:rPr>
          <w:lang w:val="vi-VN"/>
        </w:rPr>
        <w:t>Hình 2-2 Biểu đồ chức năng đăng nhập</w:t>
      </w:r>
      <w:bookmarkEnd w:id="62"/>
    </w:p>
    <w:p w14:paraId="69A6EEA2" w14:textId="77777777" w:rsidR="003274F2" w:rsidRPr="004F28C4" w:rsidRDefault="003274F2" w:rsidP="003274F2">
      <w:pPr>
        <w:pStyle w:val="Heading3"/>
        <w:rPr>
          <w:szCs w:val="24"/>
          <w:lang w:val="vi-VN"/>
        </w:rPr>
      </w:pPr>
      <w:bookmarkStart w:id="63" w:name="_Toc235640665"/>
      <w:r w:rsidRPr="004F28C4">
        <w:rPr>
          <w:szCs w:val="24"/>
          <w:lang w:val="vi-VN"/>
        </w:rPr>
        <w:t>Biểu đồ tuần tự chức năng đăng bài có tích hợp AI</w:t>
      </w:r>
      <w:bookmarkEnd w:id="63"/>
    </w:p>
    <w:p w14:paraId="441D9F89" w14:textId="77777777" w:rsidR="003274F2" w:rsidRPr="004F28C4" w:rsidRDefault="003274F2" w:rsidP="003274F2">
      <w:pPr>
        <w:rPr>
          <w:lang w:val="vi-VN"/>
        </w:rPr>
      </w:pPr>
    </w:p>
    <w:p w14:paraId="3F7E1DB7" w14:textId="77777777" w:rsidR="003274F2" w:rsidRPr="004F28C4" w:rsidRDefault="00A33EE1">
      <w:pPr>
        <w:rPr>
          <w:lang w:val="vi-VN"/>
        </w:rPr>
      </w:pPr>
      <w:r w:rsidRPr="004F28C4">
        <w:rPr>
          <w:lang w:val="vi-VN"/>
        </w:rPr>
        <w:br w:type="page"/>
      </w:r>
      <w:r w:rsidR="003274F2" w:rsidRPr="004F28C4">
        <w:rPr>
          <w:noProof/>
        </w:rPr>
        <w:lastRenderedPageBreak/>
        <w:drawing>
          <wp:inline distT="0" distB="0" distL="0" distR="0" wp14:anchorId="0E007BD1" wp14:editId="439AB53A">
            <wp:extent cx="5500254" cy="3630479"/>
            <wp:effectExtent l="0" t="0" r="5715"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502684" cy="3632083"/>
                    </a:xfrm>
                    <a:prstGeom prst="rect">
                      <a:avLst/>
                    </a:prstGeom>
                  </pic:spPr>
                </pic:pic>
              </a:graphicData>
            </a:graphic>
          </wp:inline>
        </w:drawing>
      </w:r>
    </w:p>
    <w:p w14:paraId="6446D23D" w14:textId="77777777" w:rsidR="003274F2" w:rsidRPr="004F28C4" w:rsidRDefault="003274F2" w:rsidP="002C7D57">
      <w:pPr>
        <w:pStyle w:val="Captions"/>
        <w:rPr>
          <w:b/>
          <w:i/>
          <w:lang w:val="vi-VN"/>
        </w:rPr>
      </w:pPr>
      <w:bookmarkStart w:id="64" w:name="_Toc235640666"/>
      <w:r w:rsidRPr="004F28C4">
        <w:rPr>
          <w:lang w:val="vi-VN"/>
        </w:rPr>
        <w:t>Hình 2-3 Biểu đồ chức năng đăng bài</w:t>
      </w:r>
      <w:bookmarkEnd w:id="64"/>
    </w:p>
    <w:p w14:paraId="0BFC696C" w14:textId="77777777" w:rsidR="003274F2" w:rsidRPr="004F28C4" w:rsidRDefault="003274F2">
      <w:pPr>
        <w:rPr>
          <w:lang w:val="vi-VN"/>
        </w:rPr>
      </w:pPr>
    </w:p>
    <w:p w14:paraId="6D64FFFD" w14:textId="77777777" w:rsidR="00A33EE1" w:rsidRPr="004F28C4" w:rsidRDefault="003274F2" w:rsidP="003274F2">
      <w:pPr>
        <w:pStyle w:val="Heading3"/>
        <w:rPr>
          <w:szCs w:val="24"/>
          <w:lang w:val="vi-VN"/>
        </w:rPr>
      </w:pPr>
      <w:bookmarkStart w:id="65" w:name="_Toc235640667"/>
      <w:r w:rsidRPr="004F28C4">
        <w:rPr>
          <w:szCs w:val="24"/>
          <w:lang w:val="vi-VN"/>
        </w:rPr>
        <w:t>Biểu đồ tuần tự chức năng bình luận</w:t>
      </w:r>
      <w:bookmarkEnd w:id="65"/>
    </w:p>
    <w:p w14:paraId="56BD901C" w14:textId="77777777" w:rsidR="003274F2" w:rsidRPr="004F28C4" w:rsidRDefault="003274F2" w:rsidP="003274F2">
      <w:pPr>
        <w:rPr>
          <w:lang w:val="vi-VN"/>
        </w:rPr>
      </w:pPr>
      <w:r w:rsidRPr="004F28C4">
        <w:rPr>
          <w:noProof/>
        </w:rPr>
        <w:drawing>
          <wp:inline distT="0" distB="0" distL="0" distR="0" wp14:anchorId="212743AB" wp14:editId="7A5BC98A">
            <wp:extent cx="5416992" cy="3103418"/>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421679" cy="3106103"/>
                    </a:xfrm>
                    <a:prstGeom prst="rect">
                      <a:avLst/>
                    </a:prstGeom>
                  </pic:spPr>
                </pic:pic>
              </a:graphicData>
            </a:graphic>
          </wp:inline>
        </w:drawing>
      </w:r>
    </w:p>
    <w:p w14:paraId="414E5E1C" w14:textId="77777777" w:rsidR="003274F2" w:rsidRPr="004F28C4" w:rsidRDefault="003274F2" w:rsidP="003274F2">
      <w:pPr>
        <w:jc w:val="center"/>
        <w:rPr>
          <w:lang w:val="vi-VN"/>
        </w:rPr>
      </w:pPr>
      <w:r w:rsidRPr="004F28C4">
        <w:t>Hình</w:t>
      </w:r>
      <w:r w:rsidRPr="004F28C4">
        <w:rPr>
          <w:lang w:val="vi-VN"/>
        </w:rPr>
        <w:t xml:space="preserve"> 2-4 Biểu đồ chức năng bình luận</w:t>
      </w:r>
    </w:p>
    <w:p w14:paraId="767D2D23" w14:textId="77777777" w:rsidR="003274F2" w:rsidRPr="004F28C4" w:rsidRDefault="003274F2" w:rsidP="003274F2">
      <w:pPr>
        <w:pStyle w:val="Heading3"/>
        <w:rPr>
          <w:szCs w:val="24"/>
          <w:lang w:val="vi-VN"/>
        </w:rPr>
      </w:pPr>
      <w:bookmarkStart w:id="66" w:name="_Toc235640668"/>
      <w:r w:rsidRPr="004F28C4">
        <w:rPr>
          <w:szCs w:val="24"/>
          <w:lang w:val="vi-VN"/>
        </w:rPr>
        <w:lastRenderedPageBreak/>
        <w:t>Biểu đồ tuần tự chức năng bày tỏ cảm xúc</w:t>
      </w:r>
      <w:bookmarkEnd w:id="66"/>
    </w:p>
    <w:p w14:paraId="3B39972B" w14:textId="77777777" w:rsidR="003274F2" w:rsidRPr="004F28C4" w:rsidRDefault="003274F2" w:rsidP="003274F2">
      <w:pPr>
        <w:rPr>
          <w:lang w:val="vi-VN"/>
        </w:rPr>
      </w:pPr>
      <w:r w:rsidRPr="004F28C4">
        <w:rPr>
          <w:noProof/>
        </w:rPr>
        <w:drawing>
          <wp:inline distT="0" distB="0" distL="0" distR="0" wp14:anchorId="2E4FABD8" wp14:editId="418048EC">
            <wp:extent cx="5347855" cy="3087216"/>
            <wp:effectExtent l="0" t="0" r="571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351269" cy="3089187"/>
                    </a:xfrm>
                    <a:prstGeom prst="rect">
                      <a:avLst/>
                    </a:prstGeom>
                  </pic:spPr>
                </pic:pic>
              </a:graphicData>
            </a:graphic>
          </wp:inline>
        </w:drawing>
      </w:r>
    </w:p>
    <w:p w14:paraId="2B69256A" w14:textId="77777777" w:rsidR="003274F2" w:rsidRPr="004F28C4" w:rsidRDefault="003274F2" w:rsidP="003274F2">
      <w:pPr>
        <w:jc w:val="center"/>
        <w:rPr>
          <w:lang w:val="vi-VN"/>
        </w:rPr>
      </w:pPr>
      <w:r w:rsidRPr="004F28C4">
        <w:rPr>
          <w:lang w:val="vi-VN"/>
        </w:rPr>
        <w:t>Hình 2-5 Biểu đồ chức năng bày tỏ cảm xúc</w:t>
      </w:r>
    </w:p>
    <w:p w14:paraId="7BCD1059" w14:textId="77777777" w:rsidR="003274F2" w:rsidRPr="004F28C4" w:rsidRDefault="003274F2" w:rsidP="003274F2">
      <w:pPr>
        <w:pStyle w:val="Heading3"/>
        <w:rPr>
          <w:szCs w:val="24"/>
          <w:lang w:val="vi-VN"/>
        </w:rPr>
      </w:pPr>
      <w:bookmarkStart w:id="67" w:name="_Toc235640669"/>
      <w:r w:rsidRPr="004F28C4">
        <w:rPr>
          <w:szCs w:val="24"/>
          <w:lang w:val="vi-VN"/>
        </w:rPr>
        <w:t>Biểu đồ tuần tự chức năng theo dõi</w:t>
      </w:r>
      <w:bookmarkEnd w:id="67"/>
    </w:p>
    <w:p w14:paraId="04F9130F" w14:textId="77777777" w:rsidR="003274F2" w:rsidRPr="004F28C4" w:rsidRDefault="003274F2" w:rsidP="003274F2">
      <w:pPr>
        <w:rPr>
          <w:lang w:val="vi-VN"/>
        </w:rPr>
      </w:pPr>
      <w:r w:rsidRPr="004F28C4">
        <w:rPr>
          <w:noProof/>
        </w:rPr>
        <w:drawing>
          <wp:inline distT="0" distB="0" distL="0" distR="0" wp14:anchorId="717A5C33" wp14:editId="7E3001E4">
            <wp:extent cx="5347855" cy="3428920"/>
            <wp:effectExtent l="0" t="0" r="5715"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343673" cy="3426239"/>
                    </a:xfrm>
                    <a:prstGeom prst="rect">
                      <a:avLst/>
                    </a:prstGeom>
                  </pic:spPr>
                </pic:pic>
              </a:graphicData>
            </a:graphic>
          </wp:inline>
        </w:drawing>
      </w:r>
    </w:p>
    <w:p w14:paraId="625CC924" w14:textId="77777777" w:rsidR="003274F2" w:rsidRPr="004F28C4" w:rsidRDefault="003274F2" w:rsidP="003274F2">
      <w:pPr>
        <w:jc w:val="center"/>
        <w:rPr>
          <w:lang w:val="vi-VN"/>
        </w:rPr>
      </w:pPr>
      <w:r w:rsidRPr="004F28C4">
        <w:rPr>
          <w:lang w:val="vi-VN"/>
        </w:rPr>
        <w:t>Hình 2-6 Biểu đồ chức năng theo dõi</w:t>
      </w:r>
    </w:p>
    <w:p w14:paraId="1C9D47BE" w14:textId="77777777" w:rsidR="003274F2" w:rsidRPr="004F28C4" w:rsidRDefault="003274F2" w:rsidP="003274F2">
      <w:pPr>
        <w:pStyle w:val="Heading3"/>
        <w:rPr>
          <w:szCs w:val="24"/>
          <w:lang w:val="vi-VN"/>
        </w:rPr>
      </w:pPr>
      <w:bookmarkStart w:id="68" w:name="_Toc235640670"/>
      <w:r w:rsidRPr="004F28C4">
        <w:rPr>
          <w:szCs w:val="24"/>
          <w:lang w:val="vi-VN"/>
        </w:rPr>
        <w:lastRenderedPageBreak/>
        <w:t>Biểu đồ tuần tự chức năng Hastag</w:t>
      </w:r>
      <w:bookmarkEnd w:id="68"/>
    </w:p>
    <w:p w14:paraId="58D5F972" w14:textId="77777777" w:rsidR="003274F2" w:rsidRPr="004F28C4" w:rsidRDefault="003274F2" w:rsidP="003274F2">
      <w:pPr>
        <w:rPr>
          <w:lang w:val="vi-VN"/>
        </w:rPr>
      </w:pPr>
      <w:r w:rsidRPr="004F28C4">
        <w:rPr>
          <w:noProof/>
        </w:rPr>
        <w:drawing>
          <wp:inline distT="0" distB="0" distL="0" distR="0" wp14:anchorId="12C5814A" wp14:editId="3DFDB84B">
            <wp:extent cx="5278581" cy="4814262"/>
            <wp:effectExtent l="0" t="0" r="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281291" cy="4816734"/>
                    </a:xfrm>
                    <a:prstGeom prst="rect">
                      <a:avLst/>
                    </a:prstGeom>
                  </pic:spPr>
                </pic:pic>
              </a:graphicData>
            </a:graphic>
          </wp:inline>
        </w:drawing>
      </w:r>
    </w:p>
    <w:p w14:paraId="23CF77D0" w14:textId="77777777" w:rsidR="003274F2" w:rsidRPr="004F28C4" w:rsidRDefault="003274F2" w:rsidP="003274F2">
      <w:pPr>
        <w:jc w:val="center"/>
        <w:rPr>
          <w:lang w:val="vi-VN"/>
        </w:rPr>
      </w:pPr>
      <w:r w:rsidRPr="004F28C4">
        <w:rPr>
          <w:lang w:val="vi-VN"/>
        </w:rPr>
        <w:t>Hình 2-7 Biểu đồ chức năng Hastag</w:t>
      </w:r>
    </w:p>
    <w:p w14:paraId="69342187" w14:textId="77777777" w:rsidR="003274F2" w:rsidRPr="004F28C4" w:rsidRDefault="007D075F" w:rsidP="007D075F">
      <w:pPr>
        <w:pStyle w:val="Heading3"/>
        <w:rPr>
          <w:szCs w:val="24"/>
          <w:lang w:val="vi-VN"/>
        </w:rPr>
      </w:pPr>
      <w:bookmarkStart w:id="69" w:name="_Toc235640671"/>
      <w:r w:rsidRPr="004F28C4">
        <w:rPr>
          <w:szCs w:val="24"/>
          <w:lang w:val="vi-VN"/>
        </w:rPr>
        <w:lastRenderedPageBreak/>
        <w:t>Biểu đồ tuần tự chức năng Story</w:t>
      </w:r>
      <w:bookmarkEnd w:id="69"/>
    </w:p>
    <w:p w14:paraId="0FF73660" w14:textId="77777777" w:rsidR="007D075F" w:rsidRPr="004F28C4" w:rsidRDefault="007D075F" w:rsidP="007D075F">
      <w:pPr>
        <w:rPr>
          <w:lang w:val="vi-VN"/>
        </w:rPr>
      </w:pPr>
      <w:r w:rsidRPr="004F28C4">
        <w:rPr>
          <w:noProof/>
        </w:rPr>
        <w:drawing>
          <wp:inline distT="0" distB="0" distL="0" distR="0" wp14:anchorId="4993E8DE" wp14:editId="4A595B66">
            <wp:extent cx="5360507" cy="362296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357425" cy="3620880"/>
                    </a:xfrm>
                    <a:prstGeom prst="rect">
                      <a:avLst/>
                    </a:prstGeom>
                  </pic:spPr>
                </pic:pic>
              </a:graphicData>
            </a:graphic>
          </wp:inline>
        </w:drawing>
      </w:r>
    </w:p>
    <w:p w14:paraId="19EDBDCB" w14:textId="77777777" w:rsidR="007D075F" w:rsidRPr="004F28C4" w:rsidRDefault="007D075F" w:rsidP="007D075F">
      <w:pPr>
        <w:jc w:val="center"/>
        <w:rPr>
          <w:lang w:val="vi-VN"/>
        </w:rPr>
      </w:pPr>
      <w:r w:rsidRPr="004F28C4">
        <w:rPr>
          <w:lang w:val="vi-VN"/>
        </w:rPr>
        <w:t>Hình 2-8 Biểu đồ chức năng Story</w:t>
      </w:r>
    </w:p>
    <w:p w14:paraId="5096E212" w14:textId="77777777" w:rsidR="007D075F" w:rsidRPr="004F28C4" w:rsidRDefault="007D075F" w:rsidP="007D075F">
      <w:pPr>
        <w:pStyle w:val="Heading3"/>
        <w:rPr>
          <w:szCs w:val="24"/>
          <w:lang w:val="vi-VN"/>
        </w:rPr>
      </w:pPr>
      <w:bookmarkStart w:id="70" w:name="_Toc235640672"/>
      <w:r w:rsidRPr="004F28C4">
        <w:rPr>
          <w:szCs w:val="24"/>
          <w:lang w:val="vi-VN"/>
        </w:rPr>
        <w:t>Biểu đồ tuần tự chức năng nhắn tin</w:t>
      </w:r>
      <w:bookmarkEnd w:id="70"/>
    </w:p>
    <w:p w14:paraId="476BB7C3" w14:textId="77777777" w:rsidR="007D075F" w:rsidRPr="004F28C4" w:rsidRDefault="007D075F" w:rsidP="007D075F">
      <w:pPr>
        <w:rPr>
          <w:b/>
          <w:lang w:val="vi-VN"/>
        </w:rPr>
      </w:pPr>
      <w:r w:rsidRPr="004F28C4">
        <w:rPr>
          <w:b/>
          <w:noProof/>
        </w:rPr>
        <w:drawing>
          <wp:inline distT="0" distB="0" distL="0" distR="0" wp14:anchorId="61142E38" wp14:editId="5E3E1633">
            <wp:extent cx="5565924" cy="2625436"/>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566211" cy="2625571"/>
                    </a:xfrm>
                    <a:prstGeom prst="rect">
                      <a:avLst/>
                    </a:prstGeom>
                  </pic:spPr>
                </pic:pic>
              </a:graphicData>
            </a:graphic>
          </wp:inline>
        </w:drawing>
      </w:r>
    </w:p>
    <w:p w14:paraId="0A758AE9" w14:textId="77777777" w:rsidR="007D075F" w:rsidRPr="004F28C4" w:rsidRDefault="007D075F" w:rsidP="007D075F">
      <w:pPr>
        <w:jc w:val="center"/>
        <w:rPr>
          <w:lang w:val="vi-VN"/>
        </w:rPr>
      </w:pPr>
      <w:r w:rsidRPr="004F28C4">
        <w:rPr>
          <w:lang w:val="vi-VN"/>
        </w:rPr>
        <w:t>Hình 2-9 Biểu đồ chức năng nhắn tin</w:t>
      </w:r>
    </w:p>
    <w:p w14:paraId="5A5EC2AB" w14:textId="7618BB0F" w:rsidR="0002446B" w:rsidRPr="004F28C4" w:rsidRDefault="00070925" w:rsidP="00B13B51">
      <w:pPr>
        <w:pStyle w:val="Heading2"/>
        <w:rPr>
          <w:i/>
          <w:szCs w:val="24"/>
        </w:rPr>
      </w:pPr>
      <w:r w:rsidRPr="004F28C4">
        <w:rPr>
          <w:i/>
          <w:szCs w:val="24"/>
        </w:rPr>
        <w:t xml:space="preserve"> </w:t>
      </w:r>
      <w:r w:rsidR="00A10EE0">
        <w:rPr>
          <w:i/>
          <w:szCs w:val="24"/>
        </w:rPr>
        <w:t>Thiết</w:t>
      </w:r>
      <w:r w:rsidR="00A10EE0">
        <w:rPr>
          <w:i/>
          <w:szCs w:val="24"/>
          <w:lang w:val="vi-VN"/>
        </w:rPr>
        <w:t xml:space="preserve"> kế cơ sở dữ liệu</w:t>
      </w:r>
    </w:p>
    <w:p w14:paraId="005EF28A" w14:textId="77777777" w:rsidR="0002446B" w:rsidRPr="004F28C4" w:rsidRDefault="00070925">
      <w:pPr>
        <w:pStyle w:val="Heading3"/>
        <w:numPr>
          <w:ilvl w:val="0"/>
          <w:numId w:val="0"/>
        </w:numPr>
        <w:spacing w:line="360" w:lineRule="auto"/>
        <w:jc w:val="both"/>
        <w:rPr>
          <w:rFonts w:cs="Times New Roman"/>
          <w:szCs w:val="24"/>
          <w:lang w:val="vi-VN"/>
        </w:rPr>
      </w:pPr>
      <w:bookmarkStart w:id="71" w:name="_Toc235640674"/>
      <w:r w:rsidRPr="004F28C4">
        <w:rPr>
          <w:rFonts w:cs="Times New Roman"/>
          <w:szCs w:val="24"/>
          <w:lang w:val="vi-VN"/>
        </w:rPr>
        <w:t>2.7.1. Xác định mối quan hệ giữa các thực thể trong cơ sở dữ liệu</w:t>
      </w:r>
      <w:bookmarkEnd w:id="71"/>
    </w:p>
    <w:p w14:paraId="558B587F" w14:textId="77777777" w:rsidR="0002446B" w:rsidRPr="004F28C4" w:rsidRDefault="00B13B51">
      <w:pPr>
        <w:spacing w:line="360" w:lineRule="auto"/>
        <w:jc w:val="both"/>
        <w:rPr>
          <w:bCs/>
          <w:lang w:val="vi-VN"/>
        </w:rPr>
      </w:pPr>
      <w:r w:rsidRPr="004F28C4">
        <w:rPr>
          <w:bCs/>
          <w:lang w:val="vi-VN"/>
        </w:rPr>
        <w:t>1. users</w:t>
      </w:r>
    </w:p>
    <w:p w14:paraId="5DCEDB1A" w14:textId="77777777" w:rsidR="0002446B" w:rsidRPr="004F28C4" w:rsidRDefault="00070925" w:rsidP="00EA157D">
      <w:pPr>
        <w:spacing w:line="360" w:lineRule="auto"/>
        <w:ind w:firstLine="720"/>
        <w:jc w:val="both"/>
        <w:rPr>
          <w:lang w:val="vi-VN"/>
        </w:rPr>
      </w:pPr>
      <w:r w:rsidRPr="004F28C4">
        <w:rPr>
          <w:bCs/>
          <w:lang w:val="vi-VN"/>
        </w:rPr>
        <w:t xml:space="preserve">Các thuộc tính: </w:t>
      </w:r>
      <w:r w:rsidRPr="004F28C4">
        <w:rPr>
          <w:lang w:val="vi-VN"/>
        </w:rPr>
        <w:t>id_user (PK), username, email, name, firstname, lastname, surname, photo, description, creation_date, deletion_date, is_checked, is_private, status.</w:t>
      </w:r>
    </w:p>
    <w:p w14:paraId="63B849F0" w14:textId="77777777" w:rsidR="0002446B" w:rsidRPr="004F28C4" w:rsidRDefault="00070925" w:rsidP="00EA157D">
      <w:pPr>
        <w:spacing w:line="360" w:lineRule="auto"/>
        <w:ind w:firstLine="720"/>
        <w:jc w:val="both"/>
        <w:rPr>
          <w:lang w:val="vi-VN"/>
        </w:rPr>
      </w:pPr>
      <w:r w:rsidRPr="004F28C4">
        <w:rPr>
          <w:bCs/>
          <w:lang w:val="vi-VN"/>
        </w:rPr>
        <w:t xml:space="preserve">Giải thích: </w:t>
      </w:r>
      <w:r w:rsidRPr="004F28C4">
        <w:rPr>
          <w:lang w:val="vi-VN"/>
        </w:rPr>
        <w:t xml:space="preserve">Bảng này lưu thông tin hồ sơ của người dùng. Khóa chính id_user trùng với mã sub do Keycloak cấp nên bảng không lưu mật khẩu. Trường status nhận giá trị ACTIVE hoặc SUSPENDED để biết tài khoản đang hoạt động hay bị khóa, còn is_private </w:t>
      </w:r>
      <w:r w:rsidRPr="004F28C4">
        <w:rPr>
          <w:lang w:val="vi-VN"/>
        </w:rPr>
        <w:lastRenderedPageBreak/>
        <w:t>cho biết hồ sơ ở chế độ công khai hay riêng tư. Trường deletion_date dùng cho việc xóa mềm tài khoản.</w:t>
      </w:r>
    </w:p>
    <w:p w14:paraId="2FF95FB2" w14:textId="77777777" w:rsidR="0002446B" w:rsidRPr="004F28C4" w:rsidRDefault="00070925">
      <w:pPr>
        <w:spacing w:line="360" w:lineRule="auto"/>
        <w:jc w:val="both"/>
        <w:rPr>
          <w:bCs/>
          <w:lang w:val="vi-VN"/>
        </w:rPr>
      </w:pPr>
      <w:r w:rsidRPr="004F28C4">
        <w:rPr>
          <w:bCs/>
          <w:lang w:val="vi-VN"/>
        </w:rPr>
        <w:t xml:space="preserve">2. followerships </w:t>
      </w:r>
    </w:p>
    <w:p w14:paraId="0CD8EB89" w14:textId="77777777" w:rsidR="0002446B" w:rsidRPr="004F28C4" w:rsidRDefault="00070925" w:rsidP="00EA157D">
      <w:pPr>
        <w:spacing w:line="360" w:lineRule="auto"/>
        <w:ind w:firstLine="720"/>
        <w:jc w:val="both"/>
        <w:rPr>
          <w:lang w:val="vi-VN"/>
        </w:rPr>
      </w:pPr>
      <w:r w:rsidRPr="004F28C4">
        <w:rPr>
          <w:bCs/>
          <w:lang w:val="vi-VN"/>
        </w:rPr>
        <w:t xml:space="preserve">Các thuộc tính: </w:t>
      </w:r>
      <w:r w:rsidRPr="004F28C4">
        <w:rPr>
          <w:lang w:val="vi-VN"/>
        </w:rPr>
        <w:t>id_followership (PK), id_user_checked (FK), id_user_follower (FK), status, create_time, update_time, accepted_at.</w:t>
      </w:r>
    </w:p>
    <w:p w14:paraId="78D09F43" w14:textId="77777777" w:rsidR="0002446B" w:rsidRPr="004F28C4" w:rsidRDefault="00070925" w:rsidP="00EA157D">
      <w:pPr>
        <w:spacing w:line="360" w:lineRule="auto"/>
        <w:ind w:firstLine="720"/>
        <w:jc w:val="both"/>
        <w:rPr>
          <w:lang w:val="vi-VN"/>
        </w:rPr>
      </w:pPr>
      <w:r w:rsidRPr="004F28C4">
        <w:rPr>
          <w:bCs/>
          <w:lang w:val="vi-VN"/>
        </w:rPr>
        <w:t xml:space="preserve">Giải thích: </w:t>
      </w:r>
      <w:r w:rsidRPr="004F28C4">
        <w:rPr>
          <w:lang w:val="vi-VN"/>
        </w:rPr>
        <w:t>Bảng này lưu quan hệ theo dõi giữa hai người dùng, trong đó id_user_follower là người theo dõi và id_user_checked là người được theo dõi. Trường status nhận các giá trị FOLLOWING, ACCEPTED, PENDING, REJECTED, BLOCKED; quan hệ bắt đầu ở FOLLOWING và chuyển sang ACCEPTED khi được đối phương chấp nhận. Trạng thái BLOCKED dùng chung bảng này để biểu diễn việc chặn, còn accepted_at ghi thời điểm được duyệt.</w:t>
      </w:r>
    </w:p>
    <w:p w14:paraId="767ACBE4" w14:textId="77777777" w:rsidR="0002446B" w:rsidRPr="004F28C4" w:rsidRDefault="00B13B51">
      <w:pPr>
        <w:spacing w:line="360" w:lineRule="auto"/>
        <w:jc w:val="both"/>
        <w:rPr>
          <w:bCs/>
          <w:lang w:val="vi-VN"/>
        </w:rPr>
      </w:pPr>
      <w:r w:rsidRPr="004F28C4">
        <w:rPr>
          <w:bCs/>
          <w:lang w:val="vi-VN"/>
        </w:rPr>
        <w:t>3. posts</w:t>
      </w:r>
    </w:p>
    <w:p w14:paraId="5FECE216" w14:textId="77777777" w:rsidR="0002446B" w:rsidRPr="004F28C4" w:rsidRDefault="00070925" w:rsidP="00EA157D">
      <w:pPr>
        <w:spacing w:line="360" w:lineRule="auto"/>
        <w:ind w:firstLine="720"/>
        <w:jc w:val="both"/>
        <w:rPr>
          <w:lang w:val="vi-VN"/>
        </w:rPr>
      </w:pPr>
      <w:r w:rsidRPr="004F28C4">
        <w:rPr>
          <w:bCs/>
          <w:lang w:val="vi-VN"/>
        </w:rPr>
        <w:t xml:space="preserve">Các thuộc tính: </w:t>
      </w:r>
      <w:r w:rsidRPr="004F28C4">
        <w:rPr>
          <w:lang w:val="vi-VN"/>
        </w:rPr>
        <w:t>id_post (PK), text, post_type, visibility, status, create_time, is_pinned, reaction_count, comment_count, id_original_post (FK), share_count, is_shared, id_user (FK).</w:t>
      </w:r>
    </w:p>
    <w:p w14:paraId="1DAA545D" w14:textId="77777777" w:rsidR="0002446B" w:rsidRPr="004F28C4" w:rsidRDefault="00070925" w:rsidP="00EA157D">
      <w:pPr>
        <w:spacing w:line="360" w:lineRule="auto"/>
        <w:ind w:firstLine="720"/>
        <w:jc w:val="both"/>
        <w:rPr>
          <w:lang w:val="vi-VN"/>
        </w:rPr>
      </w:pPr>
      <w:r w:rsidRPr="004F28C4">
        <w:rPr>
          <w:bCs/>
          <w:lang w:val="vi-VN"/>
        </w:rPr>
        <w:t xml:space="preserve">Giải thích: </w:t>
      </w:r>
      <w:r w:rsidRPr="004F28C4">
        <w:rPr>
          <w:lang w:val="vi-VN"/>
        </w:rPr>
        <w:t>Bảng này lưu bài viết do người dùng đăng, gắn với tác giả qua id_user. Trường post_type cho biết loại bài (TEXT, IMAGE, VIDEO, CAROUSEL) và visibility quy định phạm vi hiển thị (PUBLIC, FOLLOWERS, PRIVATE). Các trường reaction_count, comment_count, share_count là bộ đếm lưu sẵn để truy vấn nhanh. Trường id_original_post tự tham chiếu tới bài gốc khi bài này là một lượt chia sẻ (is_shared = true).</w:t>
      </w:r>
    </w:p>
    <w:p w14:paraId="2A733C9E" w14:textId="77777777" w:rsidR="0002446B" w:rsidRPr="004F28C4" w:rsidRDefault="00B13B51">
      <w:pPr>
        <w:spacing w:line="360" w:lineRule="auto"/>
        <w:jc w:val="both"/>
        <w:rPr>
          <w:bCs/>
          <w:lang w:val="vi-VN"/>
        </w:rPr>
      </w:pPr>
      <w:r w:rsidRPr="004F28C4">
        <w:rPr>
          <w:bCs/>
          <w:lang w:val="vi-VN"/>
        </w:rPr>
        <w:t>4. post_media</w:t>
      </w:r>
    </w:p>
    <w:p w14:paraId="21E94228" w14:textId="77777777" w:rsidR="0002446B" w:rsidRPr="004F28C4" w:rsidRDefault="00070925" w:rsidP="00EA157D">
      <w:pPr>
        <w:spacing w:line="360" w:lineRule="auto"/>
        <w:ind w:firstLine="720"/>
        <w:jc w:val="both"/>
        <w:rPr>
          <w:lang w:val="vi-VN"/>
        </w:rPr>
      </w:pPr>
      <w:r w:rsidRPr="004F28C4">
        <w:rPr>
          <w:bCs/>
          <w:lang w:val="vi-VN"/>
        </w:rPr>
        <w:t xml:space="preserve">Các thuộc tính: </w:t>
      </w:r>
      <w:r w:rsidRPr="004F28C4">
        <w:rPr>
          <w:lang w:val="vi-VN"/>
        </w:rPr>
        <w:t>id_media (PK), id_post (FK), media_url, media_type, display_order, width, height, duration_sec.</w:t>
      </w:r>
    </w:p>
    <w:p w14:paraId="0C9BBA52" w14:textId="77777777" w:rsidR="0002446B" w:rsidRPr="004F28C4" w:rsidRDefault="00070925" w:rsidP="00EA157D">
      <w:pPr>
        <w:spacing w:line="360" w:lineRule="auto"/>
        <w:ind w:firstLine="720"/>
        <w:jc w:val="both"/>
        <w:rPr>
          <w:lang w:val="vi-VN"/>
        </w:rPr>
      </w:pPr>
      <w:r w:rsidRPr="004F28C4">
        <w:rPr>
          <w:bCs/>
          <w:lang w:val="vi-VN"/>
        </w:rPr>
        <w:t xml:space="preserve">Giải thích: </w:t>
      </w:r>
      <w:r w:rsidRPr="004F28C4">
        <w:rPr>
          <w:lang w:val="vi-VN"/>
        </w:rPr>
        <w:t>Bảng này lưu các tệp ảnh hoặc video đính kèm của một bài viết, liên kết tới bài qua id_post. Trường display_order quy định thứ tự hiển thị trong bài nhiều ảnh, media_type cho biết là IMAGE hay VIDEO. Các trường width, height, duration_sec lưu kích thước và thời lượng để hiển thị đúng tỉ lệ.</w:t>
      </w:r>
    </w:p>
    <w:p w14:paraId="4D47A1B2" w14:textId="77777777" w:rsidR="0002446B" w:rsidRPr="004F28C4" w:rsidRDefault="00B13B51">
      <w:pPr>
        <w:spacing w:line="360" w:lineRule="auto"/>
        <w:jc w:val="both"/>
        <w:rPr>
          <w:bCs/>
          <w:lang w:val="vi-VN"/>
        </w:rPr>
      </w:pPr>
      <w:r w:rsidRPr="004F28C4">
        <w:rPr>
          <w:bCs/>
          <w:lang w:val="vi-VN"/>
        </w:rPr>
        <w:t>5. comments</w:t>
      </w:r>
    </w:p>
    <w:p w14:paraId="5013158F" w14:textId="77777777" w:rsidR="0002446B" w:rsidRPr="004F28C4" w:rsidRDefault="00070925" w:rsidP="00EA157D">
      <w:pPr>
        <w:spacing w:line="360" w:lineRule="auto"/>
        <w:ind w:firstLine="720"/>
        <w:jc w:val="both"/>
        <w:rPr>
          <w:lang w:val="vi-VN"/>
        </w:rPr>
      </w:pPr>
      <w:r w:rsidRPr="004F28C4">
        <w:rPr>
          <w:bCs/>
          <w:lang w:val="vi-VN"/>
        </w:rPr>
        <w:t xml:space="preserve">Các thuộc tính: </w:t>
      </w:r>
      <w:r w:rsidRPr="004F28C4">
        <w:rPr>
          <w:lang w:val="vi-VN"/>
        </w:rPr>
        <w:t>id_comment (PK), text, create_time, id_user (FK), id_post (FK), id_parent_comment (FK), reaction_count.</w:t>
      </w:r>
    </w:p>
    <w:p w14:paraId="072EFE5F" w14:textId="77777777" w:rsidR="0002446B" w:rsidRPr="004F28C4" w:rsidRDefault="00070925" w:rsidP="00EA157D">
      <w:pPr>
        <w:spacing w:line="360" w:lineRule="auto"/>
        <w:ind w:firstLine="720"/>
        <w:jc w:val="both"/>
        <w:rPr>
          <w:lang w:val="vi-VN"/>
        </w:rPr>
      </w:pPr>
      <w:r w:rsidRPr="004F28C4">
        <w:rPr>
          <w:bCs/>
          <w:lang w:val="vi-VN"/>
        </w:rPr>
        <w:t xml:space="preserve">Giải thích: </w:t>
      </w:r>
      <w:r w:rsidRPr="004F28C4">
        <w:rPr>
          <w:lang w:val="vi-VN"/>
        </w:rPr>
        <w:t xml:space="preserve">Bảng này lưu bình luận trên bài viết, gắn với người viết qua id_user và với bài qua id_post. Trường id_parent_comment tự tham chiếu tới bình luận cha để tạo cấu </w:t>
      </w:r>
      <w:r w:rsidRPr="004F28C4">
        <w:rPr>
          <w:lang w:val="vi-VN"/>
        </w:rPr>
        <w:lastRenderedPageBreak/>
        <w:t>trúc phản hồi; hệ thống giới hạn tối đa hai cấp gồm bình luận và trả lời. reaction_count lưu số lượt cảm xúc của bình luận.</w:t>
      </w:r>
    </w:p>
    <w:p w14:paraId="30E139CF" w14:textId="77777777" w:rsidR="0002446B" w:rsidRPr="004F28C4" w:rsidRDefault="00070925">
      <w:pPr>
        <w:spacing w:line="360" w:lineRule="auto"/>
        <w:jc w:val="both"/>
        <w:rPr>
          <w:bCs/>
          <w:lang w:val="vi-VN"/>
        </w:rPr>
      </w:pPr>
      <w:r w:rsidRPr="004F28C4">
        <w:rPr>
          <w:bCs/>
          <w:lang w:val="vi-VN"/>
        </w:rPr>
        <w:t xml:space="preserve">6. hashtags </w:t>
      </w:r>
    </w:p>
    <w:p w14:paraId="4B7395FC" w14:textId="77777777" w:rsidR="0002446B" w:rsidRPr="004F28C4" w:rsidRDefault="00070925" w:rsidP="00EA157D">
      <w:pPr>
        <w:spacing w:line="360" w:lineRule="auto"/>
        <w:ind w:firstLine="720"/>
        <w:jc w:val="both"/>
        <w:rPr>
          <w:lang w:val="vi-VN"/>
        </w:rPr>
      </w:pPr>
      <w:r w:rsidRPr="004F28C4">
        <w:rPr>
          <w:bCs/>
          <w:lang w:val="vi-VN"/>
        </w:rPr>
        <w:t xml:space="preserve">Các thuộc tính: </w:t>
      </w:r>
      <w:r w:rsidRPr="004F28C4">
        <w:rPr>
          <w:lang w:val="vi-VN"/>
        </w:rPr>
        <w:t>id_hashtag (PK), name, post_count, created_at.</w:t>
      </w:r>
    </w:p>
    <w:p w14:paraId="2C4DD1F2" w14:textId="77777777" w:rsidR="0002446B" w:rsidRPr="004F28C4" w:rsidRDefault="00070925" w:rsidP="00EA157D">
      <w:pPr>
        <w:spacing w:line="360" w:lineRule="auto"/>
        <w:ind w:firstLine="720"/>
        <w:jc w:val="both"/>
        <w:rPr>
          <w:lang w:val="vi-VN"/>
        </w:rPr>
      </w:pPr>
      <w:r w:rsidRPr="004F28C4">
        <w:rPr>
          <w:bCs/>
          <w:lang w:val="vi-VN"/>
        </w:rPr>
        <w:t xml:space="preserve">Giải thích: </w:t>
      </w:r>
      <w:r w:rsidRPr="004F28C4">
        <w:rPr>
          <w:lang w:val="vi-VN"/>
        </w:rPr>
        <w:t>Bảng này lưu danh mục thẻ từ khóa. Trường name là duy nhất và không chứa ký tự #. Trường post_count đếm số bài đang dùng thẻ, được cập nhật khi gắn hoặc gỡ thẻ và dùng để sắp xếp thẻ theo mức độ phổ biến.</w:t>
      </w:r>
    </w:p>
    <w:p w14:paraId="407BEBE2" w14:textId="77777777" w:rsidR="0002446B" w:rsidRPr="004F28C4" w:rsidRDefault="00070925">
      <w:pPr>
        <w:spacing w:line="360" w:lineRule="auto"/>
        <w:jc w:val="both"/>
        <w:rPr>
          <w:bCs/>
          <w:lang w:val="vi-VN"/>
        </w:rPr>
      </w:pPr>
      <w:r w:rsidRPr="004F28C4">
        <w:rPr>
          <w:bCs/>
          <w:lang w:val="vi-VN"/>
        </w:rPr>
        <w:t xml:space="preserve">7. post_hashtags </w:t>
      </w:r>
    </w:p>
    <w:p w14:paraId="6D151511" w14:textId="77777777" w:rsidR="0002446B" w:rsidRPr="004F28C4" w:rsidRDefault="00070925" w:rsidP="00EA157D">
      <w:pPr>
        <w:spacing w:line="360" w:lineRule="auto"/>
        <w:ind w:firstLine="720"/>
        <w:jc w:val="both"/>
        <w:rPr>
          <w:lang w:val="vi-VN"/>
        </w:rPr>
      </w:pPr>
      <w:r w:rsidRPr="004F28C4">
        <w:rPr>
          <w:bCs/>
          <w:lang w:val="vi-VN"/>
        </w:rPr>
        <w:t xml:space="preserve">Các thuộc tính: </w:t>
      </w:r>
      <w:r w:rsidRPr="004F28C4">
        <w:rPr>
          <w:lang w:val="vi-VN"/>
        </w:rPr>
        <w:t>id_post (PK, FK), id_hashtag (PK, FK).</w:t>
      </w:r>
    </w:p>
    <w:p w14:paraId="5CD61074" w14:textId="77777777" w:rsidR="0002446B" w:rsidRPr="004F28C4" w:rsidRDefault="00070925" w:rsidP="00EA157D">
      <w:pPr>
        <w:spacing w:line="360" w:lineRule="auto"/>
        <w:ind w:firstLine="720"/>
        <w:jc w:val="both"/>
        <w:rPr>
          <w:lang w:val="vi-VN"/>
        </w:rPr>
      </w:pPr>
      <w:r w:rsidRPr="004F28C4">
        <w:rPr>
          <w:bCs/>
          <w:lang w:val="vi-VN"/>
        </w:rPr>
        <w:t xml:space="preserve">Giải thích: </w:t>
      </w:r>
      <w:r w:rsidRPr="004F28C4">
        <w:rPr>
          <w:lang w:val="vi-VN"/>
        </w:rPr>
        <w:t>Bảng trung gian nối nhiều-nhiều giữa bài viết và thẻ từ khóa. Khóa chính là tổ hợp (id_post, id_hashtag); mỗi dòng thể hiện một bài viết được gắn một thẻ.</w:t>
      </w:r>
    </w:p>
    <w:p w14:paraId="1B4225E8" w14:textId="77777777" w:rsidR="0002446B" w:rsidRPr="004F28C4" w:rsidRDefault="00070925">
      <w:pPr>
        <w:spacing w:line="360" w:lineRule="auto"/>
        <w:jc w:val="both"/>
        <w:rPr>
          <w:bCs/>
          <w:lang w:val="vi-VN"/>
        </w:rPr>
      </w:pPr>
      <w:r w:rsidRPr="004F28C4">
        <w:rPr>
          <w:bCs/>
          <w:lang w:val="vi-VN"/>
        </w:rPr>
        <w:t xml:space="preserve">8. post_user_tags </w:t>
      </w:r>
    </w:p>
    <w:p w14:paraId="53B5011C" w14:textId="77777777" w:rsidR="0002446B" w:rsidRPr="004F28C4" w:rsidRDefault="00070925" w:rsidP="00EA157D">
      <w:pPr>
        <w:spacing w:line="360" w:lineRule="auto"/>
        <w:ind w:firstLine="720"/>
        <w:jc w:val="both"/>
        <w:rPr>
          <w:lang w:val="vi-VN"/>
        </w:rPr>
      </w:pPr>
      <w:r w:rsidRPr="004F28C4">
        <w:rPr>
          <w:bCs/>
          <w:lang w:val="vi-VN"/>
        </w:rPr>
        <w:t xml:space="preserve">Các thuộc tính: </w:t>
      </w:r>
      <w:r w:rsidRPr="004F28C4">
        <w:rPr>
          <w:lang w:val="vi-VN"/>
        </w:rPr>
        <w:t>id_post (PK, FK), id_user (PK, FK).</w:t>
      </w:r>
    </w:p>
    <w:p w14:paraId="61F8621E" w14:textId="77777777" w:rsidR="0002446B" w:rsidRPr="004F28C4" w:rsidRDefault="00070925" w:rsidP="00EA157D">
      <w:pPr>
        <w:spacing w:line="360" w:lineRule="auto"/>
        <w:ind w:firstLine="720"/>
        <w:jc w:val="both"/>
        <w:rPr>
          <w:lang w:val="vi-VN"/>
        </w:rPr>
      </w:pPr>
      <w:r w:rsidRPr="004F28C4">
        <w:rPr>
          <w:bCs/>
          <w:lang w:val="vi-VN"/>
        </w:rPr>
        <w:t xml:space="preserve">Giải thích: </w:t>
      </w:r>
      <w:r w:rsidRPr="004F28C4">
        <w:rPr>
          <w:lang w:val="vi-VN"/>
        </w:rPr>
        <w:t>Bảng trung gian nối nhiều-nhiều dùng để gắn thẻ (nhắc tên @mention) người dùng trong bài viết. Khóa chính tổ hợp (id_post, id_user) giúp mỗi người chỉ được gắn một lần trong một bài.</w:t>
      </w:r>
    </w:p>
    <w:p w14:paraId="10D8F5AA" w14:textId="77777777" w:rsidR="0002446B" w:rsidRPr="004F28C4" w:rsidRDefault="00070925">
      <w:pPr>
        <w:spacing w:line="360" w:lineRule="auto"/>
        <w:jc w:val="both"/>
        <w:rPr>
          <w:bCs/>
          <w:lang w:val="vi-VN"/>
        </w:rPr>
      </w:pPr>
      <w:r w:rsidRPr="004F28C4">
        <w:rPr>
          <w:bCs/>
          <w:lang w:val="vi-VN"/>
        </w:rPr>
        <w:t xml:space="preserve">9. likes </w:t>
      </w:r>
    </w:p>
    <w:p w14:paraId="6E552949" w14:textId="77777777" w:rsidR="0002446B" w:rsidRPr="004F28C4" w:rsidRDefault="00070925" w:rsidP="00EA157D">
      <w:pPr>
        <w:spacing w:line="360" w:lineRule="auto"/>
        <w:ind w:firstLine="720"/>
        <w:jc w:val="both"/>
        <w:rPr>
          <w:lang w:val="vi-VN"/>
        </w:rPr>
      </w:pPr>
      <w:r w:rsidRPr="004F28C4">
        <w:rPr>
          <w:bCs/>
          <w:lang w:val="vi-VN"/>
        </w:rPr>
        <w:t xml:space="preserve">Các thuộc tính: </w:t>
      </w:r>
      <w:r w:rsidRPr="004F28C4">
        <w:rPr>
          <w:lang w:val="vi-VN"/>
        </w:rPr>
        <w:t>id_like (PK), target_type, target_id, id_user (FK), reaction_type, create_time.</w:t>
      </w:r>
    </w:p>
    <w:p w14:paraId="541DCE01" w14:textId="77777777" w:rsidR="0002446B" w:rsidRPr="004F28C4" w:rsidRDefault="00070925" w:rsidP="00EA157D">
      <w:pPr>
        <w:spacing w:line="360" w:lineRule="auto"/>
        <w:ind w:firstLine="720"/>
        <w:jc w:val="both"/>
        <w:rPr>
          <w:lang w:val="vi-VN"/>
        </w:rPr>
      </w:pPr>
      <w:r w:rsidRPr="004F28C4">
        <w:rPr>
          <w:bCs/>
          <w:lang w:val="vi-VN"/>
        </w:rPr>
        <w:t xml:space="preserve">Giải thích: </w:t>
      </w:r>
      <w:r w:rsidRPr="004F28C4">
        <w:rPr>
          <w:lang w:val="vi-VN"/>
        </w:rPr>
        <w:t>Bảng này lưu lượt bày tỏ cảm xúc theo mô hình đa hình. Cặp target_type và target_id cho biết đối tượng nhận cảm xúc là bài viết (POST) hay bình luận (COMMENT). Trường reaction_type nhận các loại cảm xúc LIKE, HEART, HAHA, WOW, SAD, ANGRY. Ràng buộc duy nhất trên (id_user, target_type, target_id) giúp mỗi người chỉ thả một cảm xúc trên một đối tượng.</w:t>
      </w:r>
    </w:p>
    <w:p w14:paraId="1674D934" w14:textId="77777777" w:rsidR="0002446B" w:rsidRPr="004F28C4" w:rsidRDefault="00070925">
      <w:pPr>
        <w:spacing w:line="360" w:lineRule="auto"/>
        <w:jc w:val="both"/>
        <w:rPr>
          <w:bCs/>
          <w:lang w:val="vi-VN"/>
        </w:rPr>
      </w:pPr>
      <w:r w:rsidRPr="004F28C4">
        <w:rPr>
          <w:bCs/>
          <w:lang w:val="vi-VN"/>
        </w:rPr>
        <w:t xml:space="preserve">10. stories </w:t>
      </w:r>
    </w:p>
    <w:p w14:paraId="1BBD5564" w14:textId="77777777" w:rsidR="0002446B" w:rsidRPr="004F28C4" w:rsidRDefault="00070925" w:rsidP="00EA157D">
      <w:pPr>
        <w:spacing w:line="360" w:lineRule="auto"/>
        <w:ind w:firstLine="720"/>
        <w:jc w:val="both"/>
        <w:rPr>
          <w:lang w:val="vi-VN"/>
        </w:rPr>
      </w:pPr>
      <w:r w:rsidRPr="004F28C4">
        <w:rPr>
          <w:bCs/>
          <w:lang w:val="vi-VN"/>
        </w:rPr>
        <w:t xml:space="preserve">Các thuộc tính: </w:t>
      </w:r>
      <w:r w:rsidRPr="004F28C4">
        <w:rPr>
          <w:lang w:val="vi-VN"/>
        </w:rPr>
        <w:t>id_story (PK), id_user (FK), media_url, media_type, caption, created_at, expires_at, is_archived, metadata.</w:t>
      </w:r>
    </w:p>
    <w:p w14:paraId="4981AB54" w14:textId="77777777" w:rsidR="0002446B" w:rsidRPr="004F28C4" w:rsidRDefault="00070925" w:rsidP="00EA157D">
      <w:pPr>
        <w:spacing w:line="360" w:lineRule="auto"/>
        <w:ind w:firstLine="720"/>
        <w:jc w:val="both"/>
        <w:rPr>
          <w:lang w:val="vi-VN"/>
        </w:rPr>
      </w:pPr>
      <w:r w:rsidRPr="004F28C4">
        <w:rPr>
          <w:bCs/>
          <w:lang w:val="vi-VN"/>
        </w:rPr>
        <w:t xml:space="preserve">Giải thích: </w:t>
      </w:r>
      <w:r w:rsidRPr="004F28C4">
        <w:rPr>
          <w:lang w:val="vi-VN"/>
        </w:rPr>
        <w:t>Bảng này lưu tin ngắn có thời hạn hiển thị. Trường expires_at mặc định bằng thời điểm tạo cộng 24 giờ để hệ thống tự thu hồi khi hết hạn; is_archived = true khi người dùng lưu tin vào mục nổi bật để giữ lại lâu dài. Trường metadata dạng JSON lưu các thành phần kèm theo như sticker, nhạc, chữ.</w:t>
      </w:r>
    </w:p>
    <w:p w14:paraId="0E9692BB" w14:textId="77777777" w:rsidR="00B13B51" w:rsidRPr="004F28C4" w:rsidRDefault="00070925">
      <w:pPr>
        <w:spacing w:line="360" w:lineRule="auto"/>
        <w:jc w:val="both"/>
        <w:rPr>
          <w:bCs/>
          <w:lang w:val="vi-VN"/>
        </w:rPr>
      </w:pPr>
      <w:r w:rsidRPr="004F28C4">
        <w:rPr>
          <w:bCs/>
          <w:lang w:val="vi-VN"/>
        </w:rPr>
        <w:t>11. story_views</w:t>
      </w:r>
    </w:p>
    <w:p w14:paraId="4187C1E9" w14:textId="77777777" w:rsidR="0002446B" w:rsidRPr="004F28C4" w:rsidRDefault="00070925" w:rsidP="00EA157D">
      <w:pPr>
        <w:spacing w:line="360" w:lineRule="auto"/>
        <w:ind w:firstLine="720"/>
        <w:jc w:val="both"/>
        <w:rPr>
          <w:lang w:val="vi-VN"/>
        </w:rPr>
      </w:pPr>
      <w:r w:rsidRPr="004F28C4">
        <w:rPr>
          <w:bCs/>
          <w:lang w:val="vi-VN"/>
        </w:rPr>
        <w:t xml:space="preserve">Các thuộc tính: </w:t>
      </w:r>
      <w:r w:rsidRPr="004F28C4">
        <w:rPr>
          <w:lang w:val="vi-VN"/>
        </w:rPr>
        <w:t>id_story (PK, FK), id_user (PK, FK), viewed_at.</w:t>
      </w:r>
    </w:p>
    <w:p w14:paraId="1026E768" w14:textId="77777777" w:rsidR="0002446B" w:rsidRPr="004F28C4" w:rsidRDefault="00070925" w:rsidP="00EA157D">
      <w:pPr>
        <w:spacing w:line="360" w:lineRule="auto"/>
        <w:ind w:firstLine="720"/>
        <w:jc w:val="both"/>
        <w:rPr>
          <w:lang w:val="vi-VN"/>
        </w:rPr>
      </w:pPr>
      <w:r w:rsidRPr="004F28C4">
        <w:rPr>
          <w:bCs/>
          <w:lang w:val="vi-VN"/>
        </w:rPr>
        <w:lastRenderedPageBreak/>
        <w:t xml:space="preserve">Giải thích: </w:t>
      </w:r>
      <w:r w:rsidRPr="004F28C4">
        <w:rPr>
          <w:lang w:val="vi-VN"/>
        </w:rPr>
        <w:t>Bảng trung gian ghi lại lượt xem tin ngắn. Khóa chính tổ hợp (id_story, id_user) giúp mỗi người chỉ được tính một lần cho một tin; viewed_at lưu thời điểm xem để chủ tin xem danh sách người đã xem.</w:t>
      </w:r>
    </w:p>
    <w:p w14:paraId="3F883981" w14:textId="77777777" w:rsidR="0002446B" w:rsidRPr="004F28C4" w:rsidRDefault="00070925">
      <w:pPr>
        <w:spacing w:line="360" w:lineRule="auto"/>
        <w:jc w:val="both"/>
        <w:rPr>
          <w:bCs/>
          <w:lang w:val="vi-VN"/>
        </w:rPr>
      </w:pPr>
      <w:r w:rsidRPr="004F28C4">
        <w:rPr>
          <w:bCs/>
          <w:lang w:val="vi-VN"/>
        </w:rPr>
        <w:t xml:space="preserve">12. conversations </w:t>
      </w:r>
    </w:p>
    <w:p w14:paraId="6812D098" w14:textId="77777777" w:rsidR="0002446B" w:rsidRPr="004F28C4" w:rsidRDefault="00070925" w:rsidP="00EA157D">
      <w:pPr>
        <w:spacing w:line="360" w:lineRule="auto"/>
        <w:ind w:firstLine="720"/>
        <w:jc w:val="both"/>
        <w:rPr>
          <w:lang w:val="vi-VN"/>
        </w:rPr>
      </w:pPr>
      <w:r w:rsidRPr="004F28C4">
        <w:rPr>
          <w:bCs/>
          <w:lang w:val="vi-VN"/>
        </w:rPr>
        <w:t xml:space="preserve">Các thuộc tính: </w:t>
      </w:r>
      <w:r w:rsidRPr="004F28C4">
        <w:rPr>
          <w:lang w:val="vi-VN"/>
        </w:rPr>
        <w:t>id_conversation (PK), name, type, create_time, last_message_time.</w:t>
      </w:r>
    </w:p>
    <w:p w14:paraId="34D9430B" w14:textId="77777777" w:rsidR="0002446B" w:rsidRPr="004F28C4" w:rsidRDefault="00070925" w:rsidP="00EA157D">
      <w:pPr>
        <w:spacing w:line="360" w:lineRule="auto"/>
        <w:ind w:firstLine="720"/>
        <w:jc w:val="both"/>
        <w:rPr>
          <w:lang w:val="vi-VN"/>
        </w:rPr>
      </w:pPr>
      <w:r w:rsidRPr="004F28C4">
        <w:rPr>
          <w:bCs/>
          <w:lang w:val="vi-VN"/>
        </w:rPr>
        <w:t xml:space="preserve">Giải thích: </w:t>
      </w:r>
      <w:r w:rsidRPr="004F28C4">
        <w:rPr>
          <w:lang w:val="vi-VN"/>
        </w:rPr>
        <w:t>Bảng này lưu các cuộc hội thoại. Trường type phân biệt hội thoại đơn (SINGLE) và hội thoại nhóm (GROUP), name chỉ dùng cho nhóm. Trường last_message_time lưu thời điểm tin mới nhất để sắp xếp danh sách hộp thư.</w:t>
      </w:r>
    </w:p>
    <w:p w14:paraId="0DEDBF16" w14:textId="77777777" w:rsidR="0002446B" w:rsidRPr="004F28C4" w:rsidRDefault="00070925">
      <w:pPr>
        <w:spacing w:line="360" w:lineRule="auto"/>
        <w:jc w:val="both"/>
        <w:rPr>
          <w:bCs/>
          <w:lang w:val="vi-VN"/>
        </w:rPr>
      </w:pPr>
      <w:r w:rsidRPr="004F28C4">
        <w:rPr>
          <w:bCs/>
          <w:lang w:val="vi-VN"/>
        </w:rPr>
        <w:t xml:space="preserve">13. participants </w:t>
      </w:r>
    </w:p>
    <w:p w14:paraId="74C86A68" w14:textId="77777777" w:rsidR="0002446B" w:rsidRPr="004F28C4" w:rsidRDefault="00070925" w:rsidP="00EA157D">
      <w:pPr>
        <w:spacing w:line="360" w:lineRule="auto"/>
        <w:ind w:firstLine="720"/>
        <w:jc w:val="both"/>
        <w:rPr>
          <w:lang w:val="vi-VN"/>
        </w:rPr>
      </w:pPr>
      <w:r w:rsidRPr="004F28C4">
        <w:rPr>
          <w:bCs/>
          <w:lang w:val="vi-VN"/>
        </w:rPr>
        <w:t xml:space="preserve">Các thuộc tính: </w:t>
      </w:r>
      <w:r w:rsidRPr="004F28C4">
        <w:rPr>
          <w:lang w:val="vi-VN"/>
        </w:rPr>
        <w:t>id_participant (PK), id_conversation (FK), id_user (FK), last_read_message_id, joined_time.</w:t>
      </w:r>
    </w:p>
    <w:p w14:paraId="47A7198F" w14:textId="77777777" w:rsidR="0002446B" w:rsidRPr="004F28C4" w:rsidRDefault="00070925" w:rsidP="00EA157D">
      <w:pPr>
        <w:spacing w:line="360" w:lineRule="auto"/>
        <w:ind w:firstLine="720"/>
        <w:jc w:val="both"/>
        <w:rPr>
          <w:lang w:val="vi-VN"/>
        </w:rPr>
      </w:pPr>
      <w:r w:rsidRPr="004F28C4">
        <w:rPr>
          <w:bCs/>
          <w:lang w:val="vi-VN"/>
        </w:rPr>
        <w:t xml:space="preserve">Giải thích: </w:t>
      </w:r>
      <w:r w:rsidRPr="004F28C4">
        <w:rPr>
          <w:lang w:val="vi-VN"/>
        </w:rPr>
        <w:t>Bảng này lưu thành viên tham gia mỗi hội thoại, nối hội thoại với người dùng. Trường last_read_message_id lưu tin cuối cùng mà thành viên đã đọc để đánh dấu đã đọc hay chưa đọc; joined_time ghi thời điểm tham gia.</w:t>
      </w:r>
    </w:p>
    <w:p w14:paraId="708C4D80" w14:textId="77777777" w:rsidR="0002446B" w:rsidRPr="004F28C4" w:rsidRDefault="00070925">
      <w:pPr>
        <w:spacing w:line="360" w:lineRule="auto"/>
        <w:jc w:val="both"/>
        <w:rPr>
          <w:bCs/>
          <w:lang w:val="vi-VN"/>
        </w:rPr>
      </w:pPr>
      <w:r w:rsidRPr="004F28C4">
        <w:rPr>
          <w:bCs/>
          <w:lang w:val="vi-VN"/>
        </w:rPr>
        <w:t xml:space="preserve">14. messages </w:t>
      </w:r>
    </w:p>
    <w:p w14:paraId="51861D70" w14:textId="77777777" w:rsidR="0002446B" w:rsidRPr="004F28C4" w:rsidRDefault="00070925" w:rsidP="00EA157D">
      <w:pPr>
        <w:spacing w:line="360" w:lineRule="auto"/>
        <w:ind w:firstLine="720"/>
        <w:jc w:val="both"/>
        <w:rPr>
          <w:lang w:val="vi-VN"/>
        </w:rPr>
      </w:pPr>
      <w:r w:rsidRPr="004F28C4">
        <w:rPr>
          <w:bCs/>
          <w:lang w:val="vi-VN"/>
        </w:rPr>
        <w:t xml:space="preserve">Các thuộc tính: </w:t>
      </w:r>
      <w:r w:rsidRPr="004F28C4">
        <w:rPr>
          <w:lang w:val="vi-VN"/>
        </w:rPr>
        <w:t>id_message (PK), id_conversation (FK), id_user_transmitter (FK), text, photo, id_shared_post (FK), message_type, create_time.</w:t>
      </w:r>
    </w:p>
    <w:p w14:paraId="212427EF" w14:textId="77777777" w:rsidR="0002446B" w:rsidRPr="004F28C4" w:rsidRDefault="00070925" w:rsidP="00EA157D">
      <w:pPr>
        <w:spacing w:line="360" w:lineRule="auto"/>
        <w:ind w:firstLine="720"/>
        <w:jc w:val="both"/>
        <w:rPr>
          <w:lang w:val="vi-VN"/>
        </w:rPr>
      </w:pPr>
      <w:r w:rsidRPr="004F28C4">
        <w:rPr>
          <w:bCs/>
          <w:lang w:val="vi-VN"/>
        </w:rPr>
        <w:t xml:space="preserve">Giải thích: </w:t>
      </w:r>
      <w:r w:rsidRPr="004F28C4">
        <w:rPr>
          <w:lang w:val="vi-VN"/>
        </w:rPr>
        <w:t>Bảng này lưu nội dung tin nhắn trong hội thoại, gắn với hội thoại qua id_conversation và người gửi qua id_user_transmitter. Trường message_type cho biết định dạng tin (TEXT, IMAGE, VIDEO, SHARED_POST, SYSTEM); id_shared_post trỏ tới bài viết khi tin là dạng chia sẻ bài.</w:t>
      </w:r>
    </w:p>
    <w:p w14:paraId="031CB1ED" w14:textId="77777777" w:rsidR="0002446B" w:rsidRPr="004F28C4" w:rsidRDefault="00070925">
      <w:pPr>
        <w:spacing w:line="360" w:lineRule="auto"/>
        <w:jc w:val="both"/>
        <w:rPr>
          <w:bCs/>
          <w:lang w:val="vi-VN"/>
        </w:rPr>
      </w:pPr>
      <w:r w:rsidRPr="004F28C4">
        <w:rPr>
          <w:bCs/>
          <w:lang w:val="vi-VN"/>
        </w:rPr>
        <w:t xml:space="preserve">15. notifications </w:t>
      </w:r>
    </w:p>
    <w:p w14:paraId="7EE28A1D" w14:textId="77777777" w:rsidR="0002446B" w:rsidRPr="004F28C4" w:rsidRDefault="00070925" w:rsidP="00EA157D">
      <w:pPr>
        <w:spacing w:line="360" w:lineRule="auto"/>
        <w:ind w:firstLine="720"/>
        <w:jc w:val="both"/>
        <w:rPr>
          <w:lang w:val="vi-VN"/>
        </w:rPr>
      </w:pPr>
      <w:r w:rsidRPr="004F28C4">
        <w:rPr>
          <w:bCs/>
          <w:lang w:val="vi-VN"/>
        </w:rPr>
        <w:t xml:space="preserve">Các thuộc tính: </w:t>
      </w:r>
      <w:r w:rsidRPr="004F28C4">
        <w:rPr>
          <w:lang w:val="vi-VN"/>
        </w:rPr>
        <w:t>id_notification (PK), id_recipient (FK), id_actor (FK), type, target_id, is_read, create_time.</w:t>
      </w:r>
    </w:p>
    <w:p w14:paraId="53D98381" w14:textId="77777777" w:rsidR="0002446B" w:rsidRPr="004F28C4" w:rsidRDefault="00070925" w:rsidP="00EA157D">
      <w:pPr>
        <w:spacing w:line="360" w:lineRule="auto"/>
        <w:ind w:firstLine="720"/>
        <w:jc w:val="both"/>
        <w:rPr>
          <w:lang w:val="vi-VN"/>
        </w:rPr>
      </w:pPr>
      <w:r w:rsidRPr="004F28C4">
        <w:rPr>
          <w:bCs/>
          <w:lang w:val="vi-VN"/>
        </w:rPr>
        <w:t xml:space="preserve">Giải thích: </w:t>
      </w:r>
      <w:r w:rsidRPr="004F28C4">
        <w:rPr>
          <w:lang w:val="vi-VN"/>
        </w:rPr>
        <w:t>Bảng này lưu thông báo gửi tới người dùng, trong đó id_recipient là người nhận và id_actor là người gây ra sự kiện (có thể rỗng nếu do hệ thống). Trường type phân loại thông báo (LIKE, COMMENT, REPLY, FOLLOW, FOLLOW_REQUEST, TAG, MESSAGE, SYSTEM); is_read đánh dấu đã đọc; target_id trỏ tới đối tượng liên quan để điều hướng khi người dùng bấm vào.</w:t>
      </w:r>
    </w:p>
    <w:p w14:paraId="5A96DE47" w14:textId="77777777" w:rsidR="0002446B" w:rsidRPr="004F28C4" w:rsidRDefault="00070925">
      <w:pPr>
        <w:spacing w:line="360" w:lineRule="auto"/>
        <w:jc w:val="both"/>
        <w:rPr>
          <w:bCs/>
          <w:lang w:val="vi-VN"/>
        </w:rPr>
      </w:pPr>
      <w:r w:rsidRPr="004F28C4">
        <w:rPr>
          <w:bCs/>
          <w:lang w:val="vi-VN"/>
        </w:rPr>
        <w:t xml:space="preserve">16. reports </w:t>
      </w:r>
    </w:p>
    <w:p w14:paraId="68DA31A4" w14:textId="77777777" w:rsidR="0002446B" w:rsidRPr="004F28C4" w:rsidRDefault="00070925" w:rsidP="00EA157D">
      <w:pPr>
        <w:spacing w:line="360" w:lineRule="auto"/>
        <w:ind w:firstLine="720"/>
        <w:jc w:val="both"/>
        <w:rPr>
          <w:lang w:val="vi-VN"/>
        </w:rPr>
      </w:pPr>
      <w:r w:rsidRPr="004F28C4">
        <w:rPr>
          <w:bCs/>
          <w:lang w:val="vi-VN"/>
        </w:rPr>
        <w:t xml:space="preserve">Các thuộc tính: </w:t>
      </w:r>
      <w:r w:rsidRPr="004F28C4">
        <w:rPr>
          <w:lang w:val="vi-VN"/>
        </w:rPr>
        <w:t>id_report (PK), id_reporter (FK), target_type, target_id, id_report_reason (FK), extra_information, status, create_time.</w:t>
      </w:r>
    </w:p>
    <w:p w14:paraId="15AF5758" w14:textId="77777777" w:rsidR="0002446B" w:rsidRPr="004F28C4" w:rsidRDefault="00070925" w:rsidP="00EA157D">
      <w:pPr>
        <w:spacing w:line="360" w:lineRule="auto"/>
        <w:ind w:firstLine="720"/>
        <w:jc w:val="both"/>
        <w:rPr>
          <w:lang w:val="vi-VN"/>
        </w:rPr>
      </w:pPr>
      <w:r w:rsidRPr="004F28C4">
        <w:rPr>
          <w:bCs/>
          <w:lang w:val="vi-VN"/>
        </w:rPr>
        <w:t xml:space="preserve">Giải thích: </w:t>
      </w:r>
      <w:r w:rsidRPr="004F28C4">
        <w:rPr>
          <w:lang w:val="vi-VN"/>
        </w:rPr>
        <w:t xml:space="preserve">Bảng này lưu báo cáo vi phạm theo mô hình đa hình. Cặp target_type và target_id cho biết đối tượng bị báo cáo là bài viết (POST) hay tài khoản (USER). Trường </w:t>
      </w:r>
      <w:r w:rsidRPr="004F28C4">
        <w:rPr>
          <w:lang w:val="vi-VN"/>
        </w:rPr>
        <w:lastRenderedPageBreak/>
        <w:t>id_report_reason trỏ tới lý do mẫu; status theo dõi tiến trình xử lý (PENDING, RESOLVED, REJECTED).</w:t>
      </w:r>
    </w:p>
    <w:p w14:paraId="02B67AA1" w14:textId="77777777" w:rsidR="0002446B" w:rsidRPr="004F28C4" w:rsidRDefault="00070925">
      <w:pPr>
        <w:spacing w:line="360" w:lineRule="auto"/>
        <w:jc w:val="both"/>
        <w:rPr>
          <w:bCs/>
          <w:lang w:val="vi-VN"/>
        </w:rPr>
      </w:pPr>
      <w:r w:rsidRPr="004F28C4">
        <w:rPr>
          <w:bCs/>
          <w:lang w:val="vi-VN"/>
        </w:rPr>
        <w:t xml:space="preserve">17. report_reasons </w:t>
      </w:r>
    </w:p>
    <w:p w14:paraId="2D8B13AF" w14:textId="77777777" w:rsidR="0002446B" w:rsidRPr="004F28C4" w:rsidRDefault="00070925" w:rsidP="00EA157D">
      <w:pPr>
        <w:spacing w:line="360" w:lineRule="auto"/>
        <w:ind w:firstLine="720"/>
        <w:jc w:val="both"/>
        <w:rPr>
          <w:lang w:val="vi-VN"/>
        </w:rPr>
      </w:pPr>
      <w:r w:rsidRPr="004F28C4">
        <w:rPr>
          <w:bCs/>
          <w:lang w:val="vi-VN"/>
        </w:rPr>
        <w:t xml:space="preserve">Các thuộc tính: </w:t>
      </w:r>
      <w:r w:rsidRPr="004F28C4">
        <w:rPr>
          <w:lang w:val="vi-VN"/>
        </w:rPr>
        <w:t>id_report_reason (PK), reason.</w:t>
      </w:r>
    </w:p>
    <w:p w14:paraId="4B7EE5F6" w14:textId="77777777" w:rsidR="0002446B" w:rsidRPr="004F28C4" w:rsidRDefault="00070925" w:rsidP="00EA157D">
      <w:pPr>
        <w:spacing w:line="360" w:lineRule="auto"/>
        <w:ind w:firstLine="720"/>
        <w:jc w:val="both"/>
        <w:rPr>
          <w:lang w:val="vi-VN"/>
        </w:rPr>
      </w:pPr>
      <w:r w:rsidRPr="004F28C4">
        <w:rPr>
          <w:bCs/>
          <w:lang w:val="vi-VN"/>
        </w:rPr>
        <w:t xml:space="preserve">Giải thích: </w:t>
      </w:r>
      <w:r w:rsidRPr="004F28C4">
        <w:rPr>
          <w:lang w:val="vi-VN"/>
        </w:rPr>
        <w:t>Bảng danh mục lưu các lý do báo cáo mẫu như spam, quấy rối hoặc nội dung nhạy cảm để người dùng chọn khi gửi báo cáo.</w:t>
      </w:r>
    </w:p>
    <w:p w14:paraId="5E48E07D" w14:textId="77777777" w:rsidR="0002446B" w:rsidRPr="004F28C4" w:rsidRDefault="00070925">
      <w:pPr>
        <w:spacing w:line="360" w:lineRule="auto"/>
        <w:jc w:val="both"/>
        <w:rPr>
          <w:bCs/>
          <w:lang w:val="vi-VN"/>
        </w:rPr>
      </w:pPr>
      <w:r w:rsidRPr="004F28C4">
        <w:rPr>
          <w:bCs/>
          <w:lang w:val="vi-VN"/>
        </w:rPr>
        <w:t xml:space="preserve">18. bookmarks </w:t>
      </w:r>
    </w:p>
    <w:p w14:paraId="2CD8F83F" w14:textId="77777777" w:rsidR="0002446B" w:rsidRPr="004F28C4" w:rsidRDefault="00070925" w:rsidP="00EA157D">
      <w:pPr>
        <w:spacing w:line="360" w:lineRule="auto"/>
        <w:ind w:firstLine="720"/>
        <w:jc w:val="both"/>
        <w:rPr>
          <w:lang w:val="vi-VN"/>
        </w:rPr>
      </w:pPr>
      <w:r w:rsidRPr="004F28C4">
        <w:rPr>
          <w:bCs/>
          <w:lang w:val="vi-VN"/>
        </w:rPr>
        <w:t xml:space="preserve">Các thuộc tính: </w:t>
      </w:r>
      <w:r w:rsidRPr="004F28C4">
        <w:rPr>
          <w:lang w:val="vi-VN"/>
        </w:rPr>
        <w:t>id_bookmark (PK), id_user (FK), id_post (FK), create_time.</w:t>
      </w:r>
    </w:p>
    <w:p w14:paraId="1AB864C0" w14:textId="77777777" w:rsidR="0002446B" w:rsidRPr="004F28C4" w:rsidRDefault="00070925" w:rsidP="00EA157D">
      <w:pPr>
        <w:spacing w:line="360" w:lineRule="auto"/>
        <w:ind w:firstLine="720"/>
        <w:jc w:val="both"/>
        <w:rPr>
          <w:lang w:val="vi-VN"/>
        </w:rPr>
      </w:pPr>
      <w:r w:rsidRPr="004F28C4">
        <w:rPr>
          <w:bCs/>
          <w:lang w:val="vi-VN"/>
        </w:rPr>
        <w:t xml:space="preserve">Giải thích: </w:t>
      </w:r>
      <w:r w:rsidRPr="004F28C4">
        <w:rPr>
          <w:lang w:val="vi-VN"/>
        </w:rPr>
        <w:t>Bảng này lưu các bài viết được người dùng đánh dấu để xem lại. Ràng buộc duy nhất trên (id_user, id_post) giúp mỗi người chỉ lưu một bài một lần; dữ liệu này còn được dùng làm tín hiệu cho chức năng gợi ý nội dung.</w:t>
      </w:r>
    </w:p>
    <w:p w14:paraId="2EFDE7C0" w14:textId="77777777" w:rsidR="0002446B" w:rsidRPr="004F28C4" w:rsidRDefault="00070925">
      <w:pPr>
        <w:spacing w:line="360" w:lineRule="auto"/>
        <w:jc w:val="both"/>
        <w:rPr>
          <w:bCs/>
          <w:lang w:val="vi-VN"/>
        </w:rPr>
      </w:pPr>
      <w:r w:rsidRPr="004F28C4">
        <w:rPr>
          <w:bCs/>
          <w:lang w:val="vi-VN"/>
        </w:rPr>
        <w:t xml:space="preserve">19. video_view </w:t>
      </w:r>
    </w:p>
    <w:p w14:paraId="5DB08DF6" w14:textId="77777777" w:rsidR="0002446B" w:rsidRPr="004F28C4" w:rsidRDefault="00070925" w:rsidP="00EA157D">
      <w:pPr>
        <w:spacing w:line="360" w:lineRule="auto"/>
        <w:ind w:firstLine="720"/>
        <w:jc w:val="both"/>
        <w:rPr>
          <w:lang w:val="vi-VN"/>
        </w:rPr>
      </w:pPr>
      <w:r w:rsidRPr="004F28C4">
        <w:rPr>
          <w:bCs/>
          <w:lang w:val="vi-VN"/>
        </w:rPr>
        <w:t xml:space="preserve">Các thuộc tính: </w:t>
      </w:r>
      <w:r w:rsidRPr="004F28C4">
        <w:rPr>
          <w:lang w:val="vi-VN"/>
        </w:rPr>
        <w:t>id_view (PK), id_user (FK), id_post (FK), watched_seconds, duration_sec, watched_ratio, updated_at.</w:t>
      </w:r>
    </w:p>
    <w:p w14:paraId="5942EEB5" w14:textId="77777777" w:rsidR="0002446B" w:rsidRPr="004F28C4" w:rsidRDefault="00070925" w:rsidP="00EA157D">
      <w:pPr>
        <w:spacing w:line="360" w:lineRule="auto"/>
        <w:ind w:firstLine="720"/>
        <w:jc w:val="both"/>
        <w:rPr>
          <w:lang w:val="vi-VN"/>
        </w:rPr>
      </w:pPr>
      <w:r w:rsidRPr="004F28C4">
        <w:rPr>
          <w:bCs/>
          <w:lang w:val="vi-VN"/>
        </w:rPr>
        <w:t xml:space="preserve">Giải thích: </w:t>
      </w:r>
      <w:r w:rsidRPr="004F28C4">
        <w:rPr>
          <w:lang w:val="vi-VN"/>
        </w:rPr>
        <w:t>Bảng này ghi lại lượt xem video (Reels) của người dùng. Trường watched_seconds lưu số giây đã xem (giữ giá trị lớn nhất), watched_ratio là tỉ lệ xem so với thời lượng. Ràng buộc duy nhất trên (id_user, id_post) gộp lượt xem theo từng người; dữ liệu dùng làm tín hiệu cho gợi ý nội dung.</w:t>
      </w:r>
    </w:p>
    <w:p w14:paraId="77CC7582" w14:textId="77777777" w:rsidR="0002446B" w:rsidRPr="004F28C4" w:rsidRDefault="00070925">
      <w:pPr>
        <w:spacing w:line="360" w:lineRule="auto"/>
        <w:jc w:val="both"/>
        <w:rPr>
          <w:bCs/>
          <w:lang w:val="vi-VN"/>
        </w:rPr>
      </w:pPr>
      <w:r w:rsidRPr="004F28C4">
        <w:rPr>
          <w:bCs/>
          <w:lang w:val="vi-VN"/>
        </w:rPr>
        <w:t xml:space="preserve">20. post_embedding </w:t>
      </w:r>
    </w:p>
    <w:p w14:paraId="79C501AC" w14:textId="77777777" w:rsidR="0002446B" w:rsidRPr="004F28C4" w:rsidRDefault="00070925" w:rsidP="00EA157D">
      <w:pPr>
        <w:spacing w:line="360" w:lineRule="auto"/>
        <w:ind w:firstLine="720"/>
        <w:jc w:val="both"/>
        <w:rPr>
          <w:lang w:val="vi-VN"/>
        </w:rPr>
      </w:pPr>
      <w:r w:rsidRPr="004F28C4">
        <w:rPr>
          <w:bCs/>
          <w:lang w:val="vi-VN"/>
        </w:rPr>
        <w:t xml:space="preserve">Các thuộc tính: </w:t>
      </w:r>
      <w:r w:rsidRPr="004F28C4">
        <w:rPr>
          <w:lang w:val="vi-VN"/>
        </w:rPr>
        <w:t>id_post (PK), vector, model, updated_at.</w:t>
      </w:r>
    </w:p>
    <w:p w14:paraId="15DE10A8" w14:textId="77777777" w:rsidR="0002446B" w:rsidRPr="004F28C4" w:rsidRDefault="00070925" w:rsidP="00EA157D">
      <w:pPr>
        <w:spacing w:line="360" w:lineRule="auto"/>
        <w:ind w:firstLine="720"/>
        <w:jc w:val="both"/>
        <w:rPr>
          <w:lang w:val="vi-VN"/>
        </w:rPr>
      </w:pPr>
      <w:r w:rsidRPr="004F28C4">
        <w:rPr>
          <w:bCs/>
          <w:lang w:val="vi-VN"/>
        </w:rPr>
        <w:t xml:space="preserve">Giải thích: </w:t>
      </w:r>
      <w:r w:rsidRPr="004F28C4">
        <w:rPr>
          <w:lang w:val="vi-VN"/>
        </w:rPr>
        <w:t>Bảng này lưu vector đặc trưng của mỗi bài viết do mô hình AI Gemini sinh ra, dùng để tính độ tương đồng cho chức năng gợi ý nội dung. Trường id_post là khóa chính và liên kết một-một với bảng posts; vector lưu dưới dạng chuỗi văn bản dài, model ghi tên mô hình đã dùng.</w:t>
      </w:r>
    </w:p>
    <w:p w14:paraId="0331C989" w14:textId="77777777" w:rsidR="0002446B" w:rsidRPr="00EA157D" w:rsidRDefault="00070925">
      <w:pPr>
        <w:pStyle w:val="Heading3"/>
        <w:numPr>
          <w:ilvl w:val="0"/>
          <w:numId w:val="0"/>
        </w:numPr>
        <w:spacing w:line="360" w:lineRule="auto"/>
        <w:jc w:val="both"/>
        <w:rPr>
          <w:rFonts w:cs="Times New Roman"/>
          <w:szCs w:val="24"/>
          <w:lang w:val="vi-VN"/>
        </w:rPr>
      </w:pPr>
      <w:bookmarkStart w:id="72" w:name="_Toc235640675"/>
      <w:r w:rsidRPr="00EA157D">
        <w:rPr>
          <w:rFonts w:cs="Times New Roman"/>
          <w:szCs w:val="24"/>
          <w:lang w:val="vi-VN"/>
        </w:rPr>
        <w:t>2.7.2. Mô tả chi tiết các bảng dữ liệu</w:t>
      </w:r>
      <w:bookmarkEnd w:id="72"/>
    </w:p>
    <w:p w14:paraId="280D51B5" w14:textId="77777777" w:rsidR="0002446B" w:rsidRPr="004F28C4" w:rsidRDefault="00070925" w:rsidP="00EA157D">
      <w:pPr>
        <w:spacing w:line="360" w:lineRule="auto"/>
        <w:ind w:firstLine="720"/>
        <w:jc w:val="both"/>
        <w:rPr>
          <w:lang w:val="vi-VN"/>
        </w:rPr>
      </w:pPr>
      <w:r w:rsidRPr="004F28C4">
        <w:rPr>
          <w:lang w:val="vi-VN"/>
        </w:rPr>
        <w:t>Quy ước: PK là khóa chính, FK là khóa ngoại, UQ là ràng buộc duy nhất, NN là không rỗng (NOT NULL).</w:t>
      </w:r>
    </w:p>
    <w:p w14:paraId="2204446E" w14:textId="77777777" w:rsidR="0002446B" w:rsidRPr="004F28C4" w:rsidRDefault="00070925">
      <w:pPr>
        <w:spacing w:line="360" w:lineRule="auto"/>
        <w:jc w:val="both"/>
        <w:rPr>
          <w:bCs/>
          <w:lang w:val="vi-VN"/>
        </w:rPr>
      </w:pPr>
      <w:r w:rsidRPr="004F28C4">
        <w:rPr>
          <w:bCs/>
          <w:lang w:val="vi-VN"/>
        </w:rPr>
        <w:t xml:space="preserve">Bảng users </w:t>
      </w:r>
    </w:p>
    <w:tbl>
      <w:tblPr>
        <w:tblW w:w="8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1800"/>
        <w:gridCol w:w="1900"/>
        <w:gridCol w:w="3000"/>
      </w:tblGrid>
      <w:tr w:rsidR="0002446B" w:rsidRPr="004F28C4" w14:paraId="66D1A8D1" w14:textId="77777777">
        <w:tc>
          <w:tcPr>
            <w:tcW w:w="2200" w:type="dxa"/>
          </w:tcPr>
          <w:p w14:paraId="18C1F8DE" w14:textId="77777777" w:rsidR="0002446B" w:rsidRPr="004F28C4" w:rsidRDefault="00070925">
            <w:pPr>
              <w:rPr>
                <w:lang w:val="vi-VN"/>
              </w:rPr>
            </w:pPr>
            <w:r w:rsidRPr="004F28C4">
              <w:rPr>
                <w:bCs/>
                <w:lang w:val="vi-VN"/>
              </w:rPr>
              <w:t>Trường</w:t>
            </w:r>
          </w:p>
        </w:tc>
        <w:tc>
          <w:tcPr>
            <w:tcW w:w="1800" w:type="dxa"/>
          </w:tcPr>
          <w:p w14:paraId="64752C5F" w14:textId="77777777" w:rsidR="0002446B" w:rsidRPr="004F28C4" w:rsidRDefault="00070925">
            <w:pPr>
              <w:rPr>
                <w:lang w:val="vi-VN"/>
              </w:rPr>
            </w:pPr>
            <w:r w:rsidRPr="004F28C4">
              <w:rPr>
                <w:bCs/>
                <w:lang w:val="vi-VN"/>
              </w:rPr>
              <w:t>Kiểu dữ liệu</w:t>
            </w:r>
          </w:p>
        </w:tc>
        <w:tc>
          <w:tcPr>
            <w:tcW w:w="1900" w:type="dxa"/>
          </w:tcPr>
          <w:p w14:paraId="7E341C8A" w14:textId="77777777" w:rsidR="0002446B" w:rsidRPr="004F28C4" w:rsidRDefault="00070925">
            <w:pPr>
              <w:rPr>
                <w:lang w:val="vi-VN"/>
              </w:rPr>
            </w:pPr>
            <w:r w:rsidRPr="004F28C4">
              <w:rPr>
                <w:bCs/>
                <w:lang w:val="vi-VN"/>
              </w:rPr>
              <w:t>Ràng buộc</w:t>
            </w:r>
          </w:p>
        </w:tc>
        <w:tc>
          <w:tcPr>
            <w:tcW w:w="3000" w:type="dxa"/>
          </w:tcPr>
          <w:p w14:paraId="3037C6C8" w14:textId="77777777" w:rsidR="0002446B" w:rsidRPr="004F28C4" w:rsidRDefault="00070925">
            <w:pPr>
              <w:rPr>
                <w:lang w:val="vi-VN"/>
              </w:rPr>
            </w:pPr>
            <w:r w:rsidRPr="004F28C4">
              <w:rPr>
                <w:bCs/>
                <w:lang w:val="vi-VN"/>
              </w:rPr>
              <w:t>Mô tả</w:t>
            </w:r>
          </w:p>
        </w:tc>
      </w:tr>
      <w:tr w:rsidR="0002446B" w:rsidRPr="004F28C4" w14:paraId="4DFFD825" w14:textId="77777777">
        <w:tc>
          <w:tcPr>
            <w:tcW w:w="2200" w:type="dxa"/>
          </w:tcPr>
          <w:p w14:paraId="144642AE" w14:textId="77777777" w:rsidR="0002446B" w:rsidRPr="004F28C4" w:rsidRDefault="00070925">
            <w:pPr>
              <w:rPr>
                <w:lang w:val="vi-VN"/>
              </w:rPr>
            </w:pPr>
            <w:r w:rsidRPr="004F28C4">
              <w:rPr>
                <w:lang w:val="vi-VN"/>
              </w:rPr>
              <w:t>id_user</w:t>
            </w:r>
          </w:p>
        </w:tc>
        <w:tc>
          <w:tcPr>
            <w:tcW w:w="1800" w:type="dxa"/>
          </w:tcPr>
          <w:p w14:paraId="6678BE23" w14:textId="77777777" w:rsidR="0002446B" w:rsidRPr="004F28C4" w:rsidRDefault="00070925">
            <w:pPr>
              <w:rPr>
                <w:lang w:val="vi-VN"/>
              </w:rPr>
            </w:pPr>
            <w:r w:rsidRPr="004F28C4">
              <w:rPr>
                <w:lang w:val="vi-VN"/>
              </w:rPr>
              <w:t>VARCHAR(36)</w:t>
            </w:r>
          </w:p>
        </w:tc>
        <w:tc>
          <w:tcPr>
            <w:tcW w:w="1900" w:type="dxa"/>
          </w:tcPr>
          <w:p w14:paraId="41233602" w14:textId="77777777" w:rsidR="0002446B" w:rsidRPr="004F28C4" w:rsidRDefault="00070925">
            <w:pPr>
              <w:rPr>
                <w:lang w:val="vi-VN"/>
              </w:rPr>
            </w:pPr>
            <w:r w:rsidRPr="004F28C4">
              <w:rPr>
                <w:lang w:val="vi-VN"/>
              </w:rPr>
              <w:t>PK, NN</w:t>
            </w:r>
          </w:p>
        </w:tc>
        <w:tc>
          <w:tcPr>
            <w:tcW w:w="3000" w:type="dxa"/>
          </w:tcPr>
          <w:p w14:paraId="7EDBB6C6" w14:textId="77777777" w:rsidR="0002446B" w:rsidRPr="004F28C4" w:rsidRDefault="00070925">
            <w:pPr>
              <w:rPr>
                <w:lang w:val="vi-VN"/>
              </w:rPr>
            </w:pPr>
            <w:r w:rsidRPr="004F28C4">
              <w:rPr>
                <w:lang w:val="vi-VN"/>
              </w:rPr>
              <w:t>Khóa chính, trùng sub của Keycloak</w:t>
            </w:r>
          </w:p>
        </w:tc>
      </w:tr>
      <w:tr w:rsidR="0002446B" w:rsidRPr="004F28C4" w14:paraId="3D3B5060" w14:textId="77777777">
        <w:tc>
          <w:tcPr>
            <w:tcW w:w="2200" w:type="dxa"/>
          </w:tcPr>
          <w:p w14:paraId="6B13D3FD" w14:textId="77777777" w:rsidR="0002446B" w:rsidRPr="004F28C4" w:rsidRDefault="00070925">
            <w:pPr>
              <w:rPr>
                <w:lang w:val="vi-VN"/>
              </w:rPr>
            </w:pPr>
            <w:r w:rsidRPr="004F28C4">
              <w:rPr>
                <w:lang w:val="vi-VN"/>
              </w:rPr>
              <w:t>username</w:t>
            </w:r>
          </w:p>
        </w:tc>
        <w:tc>
          <w:tcPr>
            <w:tcW w:w="1800" w:type="dxa"/>
          </w:tcPr>
          <w:p w14:paraId="72B874DD" w14:textId="77777777" w:rsidR="0002446B" w:rsidRPr="004F28C4" w:rsidRDefault="00070925">
            <w:pPr>
              <w:rPr>
                <w:lang w:val="vi-VN"/>
              </w:rPr>
            </w:pPr>
            <w:r w:rsidRPr="004F28C4">
              <w:rPr>
                <w:lang w:val="vi-VN"/>
              </w:rPr>
              <w:t>VARCHAR(100)</w:t>
            </w:r>
          </w:p>
        </w:tc>
        <w:tc>
          <w:tcPr>
            <w:tcW w:w="1900" w:type="dxa"/>
          </w:tcPr>
          <w:p w14:paraId="2968281D" w14:textId="77777777" w:rsidR="0002446B" w:rsidRPr="004F28C4" w:rsidRDefault="00070925">
            <w:pPr>
              <w:rPr>
                <w:lang w:val="vi-VN"/>
              </w:rPr>
            </w:pPr>
            <w:r w:rsidRPr="004F28C4">
              <w:rPr>
                <w:lang w:val="vi-VN"/>
              </w:rPr>
              <w:t>UQ, NN</w:t>
            </w:r>
          </w:p>
        </w:tc>
        <w:tc>
          <w:tcPr>
            <w:tcW w:w="3000" w:type="dxa"/>
          </w:tcPr>
          <w:p w14:paraId="1BD7B4AF" w14:textId="77777777" w:rsidR="0002446B" w:rsidRPr="004F28C4" w:rsidRDefault="00070925">
            <w:pPr>
              <w:rPr>
                <w:lang w:val="vi-VN"/>
              </w:rPr>
            </w:pPr>
            <w:r w:rsidRPr="004F28C4">
              <w:rPr>
                <w:lang w:val="vi-VN"/>
              </w:rPr>
              <w:t>Tên đăng nhập</w:t>
            </w:r>
          </w:p>
        </w:tc>
      </w:tr>
      <w:tr w:rsidR="0002446B" w:rsidRPr="004F28C4" w14:paraId="75092FE1" w14:textId="77777777">
        <w:tc>
          <w:tcPr>
            <w:tcW w:w="2200" w:type="dxa"/>
          </w:tcPr>
          <w:p w14:paraId="2787528F" w14:textId="77777777" w:rsidR="0002446B" w:rsidRPr="004F28C4" w:rsidRDefault="00070925">
            <w:pPr>
              <w:rPr>
                <w:lang w:val="vi-VN"/>
              </w:rPr>
            </w:pPr>
            <w:r w:rsidRPr="004F28C4">
              <w:rPr>
                <w:lang w:val="vi-VN"/>
              </w:rPr>
              <w:t>email</w:t>
            </w:r>
          </w:p>
        </w:tc>
        <w:tc>
          <w:tcPr>
            <w:tcW w:w="1800" w:type="dxa"/>
          </w:tcPr>
          <w:p w14:paraId="0D771011" w14:textId="77777777" w:rsidR="0002446B" w:rsidRPr="004F28C4" w:rsidRDefault="00070925">
            <w:pPr>
              <w:rPr>
                <w:lang w:val="vi-VN"/>
              </w:rPr>
            </w:pPr>
            <w:r w:rsidRPr="004F28C4">
              <w:rPr>
                <w:lang w:val="vi-VN"/>
              </w:rPr>
              <w:t>VARCHAR(100)</w:t>
            </w:r>
          </w:p>
        </w:tc>
        <w:tc>
          <w:tcPr>
            <w:tcW w:w="1900" w:type="dxa"/>
          </w:tcPr>
          <w:p w14:paraId="2BB02708" w14:textId="77777777" w:rsidR="0002446B" w:rsidRPr="004F28C4" w:rsidRDefault="00070925">
            <w:pPr>
              <w:rPr>
                <w:lang w:val="vi-VN"/>
              </w:rPr>
            </w:pPr>
            <w:r w:rsidRPr="004F28C4">
              <w:rPr>
                <w:lang w:val="vi-VN"/>
              </w:rPr>
              <w:t>UQ, NN</w:t>
            </w:r>
          </w:p>
        </w:tc>
        <w:tc>
          <w:tcPr>
            <w:tcW w:w="3000" w:type="dxa"/>
          </w:tcPr>
          <w:p w14:paraId="1FD622FE" w14:textId="77777777" w:rsidR="0002446B" w:rsidRPr="004F28C4" w:rsidRDefault="00070925">
            <w:pPr>
              <w:rPr>
                <w:lang w:val="vi-VN"/>
              </w:rPr>
            </w:pPr>
            <w:r w:rsidRPr="004F28C4">
              <w:rPr>
                <w:lang w:val="vi-VN"/>
              </w:rPr>
              <w:t>Email</w:t>
            </w:r>
          </w:p>
        </w:tc>
      </w:tr>
      <w:tr w:rsidR="0002446B" w:rsidRPr="004F28C4" w14:paraId="40172901" w14:textId="77777777">
        <w:tc>
          <w:tcPr>
            <w:tcW w:w="2200" w:type="dxa"/>
          </w:tcPr>
          <w:p w14:paraId="7C7EC11F" w14:textId="77777777" w:rsidR="0002446B" w:rsidRPr="004F28C4" w:rsidRDefault="00070925">
            <w:pPr>
              <w:rPr>
                <w:lang w:val="vi-VN"/>
              </w:rPr>
            </w:pPr>
            <w:r w:rsidRPr="004F28C4">
              <w:rPr>
                <w:lang w:val="vi-VN"/>
              </w:rPr>
              <w:t>name</w:t>
            </w:r>
          </w:p>
        </w:tc>
        <w:tc>
          <w:tcPr>
            <w:tcW w:w="1800" w:type="dxa"/>
          </w:tcPr>
          <w:p w14:paraId="25C3C22B" w14:textId="77777777" w:rsidR="0002446B" w:rsidRPr="004F28C4" w:rsidRDefault="00070925">
            <w:pPr>
              <w:rPr>
                <w:lang w:val="vi-VN"/>
              </w:rPr>
            </w:pPr>
            <w:r w:rsidRPr="004F28C4">
              <w:rPr>
                <w:lang w:val="vi-VN"/>
              </w:rPr>
              <w:t>VARCHAR(10</w:t>
            </w:r>
            <w:r w:rsidRPr="004F28C4">
              <w:rPr>
                <w:lang w:val="vi-VN"/>
              </w:rPr>
              <w:lastRenderedPageBreak/>
              <w:t>0)</w:t>
            </w:r>
          </w:p>
        </w:tc>
        <w:tc>
          <w:tcPr>
            <w:tcW w:w="1900" w:type="dxa"/>
          </w:tcPr>
          <w:p w14:paraId="61FCA17E" w14:textId="77777777" w:rsidR="0002446B" w:rsidRPr="004F28C4" w:rsidRDefault="00070925">
            <w:pPr>
              <w:rPr>
                <w:lang w:val="vi-VN"/>
              </w:rPr>
            </w:pPr>
            <w:r w:rsidRPr="004F28C4">
              <w:rPr>
                <w:lang w:val="vi-VN"/>
              </w:rPr>
              <w:lastRenderedPageBreak/>
              <w:t>NN</w:t>
            </w:r>
          </w:p>
        </w:tc>
        <w:tc>
          <w:tcPr>
            <w:tcW w:w="3000" w:type="dxa"/>
          </w:tcPr>
          <w:p w14:paraId="33CC4F9E" w14:textId="77777777" w:rsidR="0002446B" w:rsidRPr="004F28C4" w:rsidRDefault="00070925">
            <w:pPr>
              <w:rPr>
                <w:lang w:val="vi-VN"/>
              </w:rPr>
            </w:pPr>
            <w:r w:rsidRPr="004F28C4">
              <w:rPr>
                <w:lang w:val="vi-VN"/>
              </w:rPr>
              <w:t>Tên hiển thị</w:t>
            </w:r>
          </w:p>
        </w:tc>
      </w:tr>
      <w:tr w:rsidR="0002446B" w:rsidRPr="004F28C4" w14:paraId="48378EFF" w14:textId="77777777">
        <w:tc>
          <w:tcPr>
            <w:tcW w:w="2200" w:type="dxa"/>
          </w:tcPr>
          <w:p w14:paraId="538CE593" w14:textId="77777777" w:rsidR="0002446B" w:rsidRPr="004F28C4" w:rsidRDefault="00070925">
            <w:pPr>
              <w:rPr>
                <w:lang w:val="vi-VN"/>
              </w:rPr>
            </w:pPr>
            <w:r w:rsidRPr="004F28C4">
              <w:rPr>
                <w:lang w:val="vi-VN"/>
              </w:rPr>
              <w:lastRenderedPageBreak/>
              <w:t>firstname</w:t>
            </w:r>
          </w:p>
        </w:tc>
        <w:tc>
          <w:tcPr>
            <w:tcW w:w="1800" w:type="dxa"/>
          </w:tcPr>
          <w:p w14:paraId="5F502CEA" w14:textId="77777777" w:rsidR="0002446B" w:rsidRPr="004F28C4" w:rsidRDefault="00070925">
            <w:pPr>
              <w:rPr>
                <w:lang w:val="vi-VN"/>
              </w:rPr>
            </w:pPr>
            <w:r w:rsidRPr="004F28C4">
              <w:rPr>
                <w:lang w:val="vi-VN"/>
              </w:rPr>
              <w:t>VARCHAR(100)</w:t>
            </w:r>
          </w:p>
        </w:tc>
        <w:tc>
          <w:tcPr>
            <w:tcW w:w="1900" w:type="dxa"/>
          </w:tcPr>
          <w:p w14:paraId="21D7F828" w14:textId="77777777" w:rsidR="0002446B" w:rsidRPr="004F28C4" w:rsidRDefault="00070925">
            <w:pPr>
              <w:rPr>
                <w:lang w:val="vi-VN"/>
              </w:rPr>
            </w:pPr>
            <w:r w:rsidRPr="004F28C4">
              <w:rPr>
                <w:lang w:val="vi-VN"/>
              </w:rPr>
              <w:t>NN</w:t>
            </w:r>
          </w:p>
        </w:tc>
        <w:tc>
          <w:tcPr>
            <w:tcW w:w="3000" w:type="dxa"/>
          </w:tcPr>
          <w:p w14:paraId="7557E6A0" w14:textId="77777777" w:rsidR="0002446B" w:rsidRPr="004F28C4" w:rsidRDefault="00070925">
            <w:pPr>
              <w:rPr>
                <w:lang w:val="vi-VN"/>
              </w:rPr>
            </w:pPr>
            <w:r w:rsidRPr="004F28C4">
              <w:rPr>
                <w:lang w:val="vi-VN"/>
              </w:rPr>
              <w:t>Tên</w:t>
            </w:r>
          </w:p>
        </w:tc>
      </w:tr>
      <w:tr w:rsidR="0002446B" w:rsidRPr="004F28C4" w14:paraId="29881D72" w14:textId="77777777">
        <w:tc>
          <w:tcPr>
            <w:tcW w:w="2200" w:type="dxa"/>
          </w:tcPr>
          <w:p w14:paraId="1675A4AE" w14:textId="77777777" w:rsidR="0002446B" w:rsidRPr="004F28C4" w:rsidRDefault="00070925">
            <w:pPr>
              <w:rPr>
                <w:lang w:val="vi-VN"/>
              </w:rPr>
            </w:pPr>
            <w:r w:rsidRPr="004F28C4">
              <w:rPr>
                <w:lang w:val="vi-VN"/>
              </w:rPr>
              <w:t>lastname</w:t>
            </w:r>
          </w:p>
        </w:tc>
        <w:tc>
          <w:tcPr>
            <w:tcW w:w="1800" w:type="dxa"/>
          </w:tcPr>
          <w:p w14:paraId="3A3B6B19" w14:textId="77777777" w:rsidR="0002446B" w:rsidRPr="004F28C4" w:rsidRDefault="00070925">
            <w:pPr>
              <w:rPr>
                <w:lang w:val="vi-VN"/>
              </w:rPr>
            </w:pPr>
            <w:r w:rsidRPr="004F28C4">
              <w:rPr>
                <w:lang w:val="vi-VN"/>
              </w:rPr>
              <w:t>VARCHAR(100)</w:t>
            </w:r>
          </w:p>
        </w:tc>
        <w:tc>
          <w:tcPr>
            <w:tcW w:w="1900" w:type="dxa"/>
          </w:tcPr>
          <w:p w14:paraId="1488674A" w14:textId="77777777" w:rsidR="0002446B" w:rsidRPr="004F28C4" w:rsidRDefault="00070925">
            <w:pPr>
              <w:rPr>
                <w:lang w:val="vi-VN"/>
              </w:rPr>
            </w:pPr>
            <w:r w:rsidRPr="004F28C4">
              <w:rPr>
                <w:lang w:val="vi-VN"/>
              </w:rPr>
              <w:t>NN</w:t>
            </w:r>
          </w:p>
        </w:tc>
        <w:tc>
          <w:tcPr>
            <w:tcW w:w="3000" w:type="dxa"/>
          </w:tcPr>
          <w:p w14:paraId="4FEF471E" w14:textId="77777777" w:rsidR="0002446B" w:rsidRPr="004F28C4" w:rsidRDefault="00070925">
            <w:pPr>
              <w:rPr>
                <w:lang w:val="vi-VN"/>
              </w:rPr>
            </w:pPr>
            <w:r w:rsidRPr="004F28C4">
              <w:rPr>
                <w:lang w:val="vi-VN"/>
              </w:rPr>
              <w:t>Họ</w:t>
            </w:r>
          </w:p>
        </w:tc>
      </w:tr>
      <w:tr w:rsidR="0002446B" w:rsidRPr="004F28C4" w14:paraId="508BE2D6" w14:textId="77777777">
        <w:tc>
          <w:tcPr>
            <w:tcW w:w="2200" w:type="dxa"/>
          </w:tcPr>
          <w:p w14:paraId="65DE6632" w14:textId="77777777" w:rsidR="0002446B" w:rsidRPr="004F28C4" w:rsidRDefault="00070925">
            <w:pPr>
              <w:rPr>
                <w:lang w:val="vi-VN"/>
              </w:rPr>
            </w:pPr>
            <w:r w:rsidRPr="004F28C4">
              <w:rPr>
                <w:lang w:val="vi-VN"/>
              </w:rPr>
              <w:t>surname</w:t>
            </w:r>
          </w:p>
        </w:tc>
        <w:tc>
          <w:tcPr>
            <w:tcW w:w="1800" w:type="dxa"/>
          </w:tcPr>
          <w:p w14:paraId="20036674" w14:textId="77777777" w:rsidR="0002446B" w:rsidRPr="004F28C4" w:rsidRDefault="00070925">
            <w:pPr>
              <w:rPr>
                <w:lang w:val="vi-VN"/>
              </w:rPr>
            </w:pPr>
            <w:r w:rsidRPr="004F28C4">
              <w:rPr>
                <w:lang w:val="vi-VN"/>
              </w:rPr>
              <w:t>VARCHAR(100)</w:t>
            </w:r>
          </w:p>
        </w:tc>
        <w:tc>
          <w:tcPr>
            <w:tcW w:w="1900" w:type="dxa"/>
          </w:tcPr>
          <w:p w14:paraId="3D7E4542" w14:textId="77777777" w:rsidR="0002446B" w:rsidRPr="004F28C4" w:rsidRDefault="00070925">
            <w:pPr>
              <w:rPr>
                <w:lang w:val="vi-VN"/>
              </w:rPr>
            </w:pPr>
            <w:r w:rsidRPr="004F28C4">
              <w:rPr>
                <w:lang w:val="vi-VN"/>
              </w:rPr>
              <w:t>NN</w:t>
            </w:r>
          </w:p>
        </w:tc>
        <w:tc>
          <w:tcPr>
            <w:tcW w:w="3000" w:type="dxa"/>
          </w:tcPr>
          <w:p w14:paraId="3033DC01" w14:textId="77777777" w:rsidR="0002446B" w:rsidRPr="004F28C4" w:rsidRDefault="00070925">
            <w:pPr>
              <w:rPr>
                <w:lang w:val="vi-VN"/>
              </w:rPr>
            </w:pPr>
            <w:r w:rsidRPr="004F28C4">
              <w:rPr>
                <w:lang w:val="vi-VN"/>
              </w:rPr>
              <w:t>Tên đệm</w:t>
            </w:r>
          </w:p>
        </w:tc>
      </w:tr>
      <w:tr w:rsidR="0002446B" w:rsidRPr="004F28C4" w14:paraId="15C525D8" w14:textId="77777777">
        <w:tc>
          <w:tcPr>
            <w:tcW w:w="2200" w:type="dxa"/>
          </w:tcPr>
          <w:p w14:paraId="218A08BB" w14:textId="77777777" w:rsidR="0002446B" w:rsidRPr="004F28C4" w:rsidRDefault="00070925">
            <w:pPr>
              <w:rPr>
                <w:lang w:val="vi-VN"/>
              </w:rPr>
            </w:pPr>
            <w:r w:rsidRPr="004F28C4">
              <w:rPr>
                <w:lang w:val="vi-VN"/>
              </w:rPr>
              <w:t>photo</w:t>
            </w:r>
          </w:p>
        </w:tc>
        <w:tc>
          <w:tcPr>
            <w:tcW w:w="1800" w:type="dxa"/>
          </w:tcPr>
          <w:p w14:paraId="477DB15E" w14:textId="77777777" w:rsidR="0002446B" w:rsidRPr="004F28C4" w:rsidRDefault="00070925">
            <w:pPr>
              <w:rPr>
                <w:lang w:val="vi-VN"/>
              </w:rPr>
            </w:pPr>
            <w:r w:rsidRPr="004F28C4">
              <w:rPr>
                <w:lang w:val="vi-VN"/>
              </w:rPr>
              <w:t>VARCHAR(255)</w:t>
            </w:r>
          </w:p>
        </w:tc>
        <w:tc>
          <w:tcPr>
            <w:tcW w:w="1900" w:type="dxa"/>
          </w:tcPr>
          <w:p w14:paraId="3C0A4F45" w14:textId="77777777" w:rsidR="0002446B" w:rsidRPr="004F28C4" w:rsidRDefault="0002446B">
            <w:pPr>
              <w:rPr>
                <w:lang w:val="vi-VN"/>
              </w:rPr>
            </w:pPr>
          </w:p>
        </w:tc>
        <w:tc>
          <w:tcPr>
            <w:tcW w:w="3000" w:type="dxa"/>
          </w:tcPr>
          <w:p w14:paraId="728FE806" w14:textId="77777777" w:rsidR="0002446B" w:rsidRPr="004F28C4" w:rsidRDefault="00070925">
            <w:pPr>
              <w:rPr>
                <w:lang w:val="vi-VN"/>
              </w:rPr>
            </w:pPr>
            <w:r w:rsidRPr="004F28C4">
              <w:rPr>
                <w:lang w:val="vi-VN"/>
              </w:rPr>
              <w:t>URL ảnh đại diện</w:t>
            </w:r>
          </w:p>
        </w:tc>
      </w:tr>
      <w:tr w:rsidR="0002446B" w:rsidRPr="004F28C4" w14:paraId="04AAE9C5" w14:textId="77777777">
        <w:tc>
          <w:tcPr>
            <w:tcW w:w="2200" w:type="dxa"/>
          </w:tcPr>
          <w:p w14:paraId="47498617" w14:textId="77777777" w:rsidR="0002446B" w:rsidRPr="004F28C4" w:rsidRDefault="00070925">
            <w:pPr>
              <w:rPr>
                <w:lang w:val="vi-VN"/>
              </w:rPr>
            </w:pPr>
            <w:r w:rsidRPr="004F28C4">
              <w:rPr>
                <w:lang w:val="vi-VN"/>
              </w:rPr>
              <w:t>description</w:t>
            </w:r>
          </w:p>
        </w:tc>
        <w:tc>
          <w:tcPr>
            <w:tcW w:w="1800" w:type="dxa"/>
          </w:tcPr>
          <w:p w14:paraId="6AAA0A27" w14:textId="77777777" w:rsidR="0002446B" w:rsidRPr="004F28C4" w:rsidRDefault="00070925">
            <w:pPr>
              <w:rPr>
                <w:lang w:val="vi-VN"/>
              </w:rPr>
            </w:pPr>
            <w:r w:rsidRPr="004F28C4">
              <w:rPr>
                <w:lang w:val="vi-VN"/>
              </w:rPr>
              <w:t>VARCHAR(2000)</w:t>
            </w:r>
          </w:p>
        </w:tc>
        <w:tc>
          <w:tcPr>
            <w:tcW w:w="1900" w:type="dxa"/>
          </w:tcPr>
          <w:p w14:paraId="1854664B" w14:textId="77777777" w:rsidR="0002446B" w:rsidRPr="004F28C4" w:rsidRDefault="0002446B">
            <w:pPr>
              <w:rPr>
                <w:lang w:val="vi-VN"/>
              </w:rPr>
            </w:pPr>
          </w:p>
        </w:tc>
        <w:tc>
          <w:tcPr>
            <w:tcW w:w="3000" w:type="dxa"/>
          </w:tcPr>
          <w:p w14:paraId="78E502D7" w14:textId="77777777" w:rsidR="0002446B" w:rsidRPr="004F28C4" w:rsidRDefault="00070925">
            <w:pPr>
              <w:rPr>
                <w:lang w:val="vi-VN"/>
              </w:rPr>
            </w:pPr>
            <w:r w:rsidRPr="004F28C4">
              <w:rPr>
                <w:lang w:val="vi-VN"/>
              </w:rPr>
              <w:t>Tiểu sử</w:t>
            </w:r>
          </w:p>
        </w:tc>
      </w:tr>
      <w:tr w:rsidR="0002446B" w:rsidRPr="004F28C4" w14:paraId="435C380C" w14:textId="77777777">
        <w:tc>
          <w:tcPr>
            <w:tcW w:w="2200" w:type="dxa"/>
          </w:tcPr>
          <w:p w14:paraId="2BD6E131" w14:textId="77777777" w:rsidR="0002446B" w:rsidRPr="004F28C4" w:rsidRDefault="00070925">
            <w:pPr>
              <w:rPr>
                <w:lang w:val="vi-VN"/>
              </w:rPr>
            </w:pPr>
            <w:r w:rsidRPr="004F28C4">
              <w:rPr>
                <w:lang w:val="vi-VN"/>
              </w:rPr>
              <w:t>creation_date</w:t>
            </w:r>
          </w:p>
        </w:tc>
        <w:tc>
          <w:tcPr>
            <w:tcW w:w="1800" w:type="dxa"/>
          </w:tcPr>
          <w:p w14:paraId="6D89D83C" w14:textId="77777777" w:rsidR="0002446B" w:rsidRPr="004F28C4" w:rsidRDefault="00070925">
            <w:pPr>
              <w:rPr>
                <w:lang w:val="vi-VN"/>
              </w:rPr>
            </w:pPr>
            <w:r w:rsidRPr="004F28C4">
              <w:rPr>
                <w:lang w:val="vi-VN"/>
              </w:rPr>
              <w:t>DATETIME</w:t>
            </w:r>
          </w:p>
        </w:tc>
        <w:tc>
          <w:tcPr>
            <w:tcW w:w="1900" w:type="dxa"/>
          </w:tcPr>
          <w:p w14:paraId="5C3961EB" w14:textId="77777777" w:rsidR="0002446B" w:rsidRPr="004F28C4" w:rsidRDefault="0002446B">
            <w:pPr>
              <w:rPr>
                <w:lang w:val="vi-VN"/>
              </w:rPr>
            </w:pPr>
          </w:p>
        </w:tc>
        <w:tc>
          <w:tcPr>
            <w:tcW w:w="3000" w:type="dxa"/>
          </w:tcPr>
          <w:p w14:paraId="206E5269" w14:textId="77777777" w:rsidR="0002446B" w:rsidRPr="004F28C4" w:rsidRDefault="00070925">
            <w:pPr>
              <w:rPr>
                <w:lang w:val="vi-VN"/>
              </w:rPr>
            </w:pPr>
            <w:r w:rsidRPr="004F28C4">
              <w:rPr>
                <w:lang w:val="vi-VN"/>
              </w:rPr>
              <w:t>Thời điểm tạo</w:t>
            </w:r>
          </w:p>
        </w:tc>
      </w:tr>
      <w:tr w:rsidR="0002446B" w:rsidRPr="004F28C4" w14:paraId="0CBC942C" w14:textId="77777777">
        <w:tc>
          <w:tcPr>
            <w:tcW w:w="2200" w:type="dxa"/>
          </w:tcPr>
          <w:p w14:paraId="43DEFD26" w14:textId="77777777" w:rsidR="0002446B" w:rsidRPr="004F28C4" w:rsidRDefault="00070925">
            <w:pPr>
              <w:rPr>
                <w:lang w:val="vi-VN"/>
              </w:rPr>
            </w:pPr>
            <w:r w:rsidRPr="004F28C4">
              <w:rPr>
                <w:lang w:val="vi-VN"/>
              </w:rPr>
              <w:t>deletion_date</w:t>
            </w:r>
          </w:p>
        </w:tc>
        <w:tc>
          <w:tcPr>
            <w:tcW w:w="1800" w:type="dxa"/>
          </w:tcPr>
          <w:p w14:paraId="5CA27E02" w14:textId="77777777" w:rsidR="0002446B" w:rsidRPr="004F28C4" w:rsidRDefault="00070925">
            <w:pPr>
              <w:rPr>
                <w:lang w:val="vi-VN"/>
              </w:rPr>
            </w:pPr>
            <w:r w:rsidRPr="004F28C4">
              <w:rPr>
                <w:lang w:val="vi-VN"/>
              </w:rPr>
              <w:t>DATETIME</w:t>
            </w:r>
          </w:p>
        </w:tc>
        <w:tc>
          <w:tcPr>
            <w:tcW w:w="1900" w:type="dxa"/>
          </w:tcPr>
          <w:p w14:paraId="60C8FF72" w14:textId="77777777" w:rsidR="0002446B" w:rsidRPr="004F28C4" w:rsidRDefault="0002446B">
            <w:pPr>
              <w:rPr>
                <w:lang w:val="vi-VN"/>
              </w:rPr>
            </w:pPr>
          </w:p>
        </w:tc>
        <w:tc>
          <w:tcPr>
            <w:tcW w:w="3000" w:type="dxa"/>
          </w:tcPr>
          <w:p w14:paraId="19FCA7C3" w14:textId="77777777" w:rsidR="0002446B" w:rsidRPr="004F28C4" w:rsidRDefault="00070925">
            <w:pPr>
              <w:rPr>
                <w:lang w:val="vi-VN"/>
              </w:rPr>
            </w:pPr>
            <w:r w:rsidRPr="004F28C4">
              <w:rPr>
                <w:lang w:val="vi-VN"/>
              </w:rPr>
              <w:t>Thời điểm xóa mềm</w:t>
            </w:r>
          </w:p>
        </w:tc>
      </w:tr>
      <w:tr w:rsidR="0002446B" w:rsidRPr="004F28C4" w14:paraId="30604CAA" w14:textId="77777777">
        <w:tc>
          <w:tcPr>
            <w:tcW w:w="2200" w:type="dxa"/>
          </w:tcPr>
          <w:p w14:paraId="398D1588" w14:textId="77777777" w:rsidR="0002446B" w:rsidRPr="004F28C4" w:rsidRDefault="00070925">
            <w:pPr>
              <w:rPr>
                <w:lang w:val="vi-VN"/>
              </w:rPr>
            </w:pPr>
            <w:r w:rsidRPr="004F28C4">
              <w:rPr>
                <w:lang w:val="vi-VN"/>
              </w:rPr>
              <w:t>is_checked</w:t>
            </w:r>
          </w:p>
        </w:tc>
        <w:tc>
          <w:tcPr>
            <w:tcW w:w="1800" w:type="dxa"/>
          </w:tcPr>
          <w:p w14:paraId="747FC910" w14:textId="77777777" w:rsidR="0002446B" w:rsidRPr="004F28C4" w:rsidRDefault="00070925">
            <w:pPr>
              <w:rPr>
                <w:lang w:val="vi-VN"/>
              </w:rPr>
            </w:pPr>
            <w:r w:rsidRPr="004F28C4">
              <w:rPr>
                <w:lang w:val="vi-VN"/>
              </w:rPr>
              <w:t>BIT(1)</w:t>
            </w:r>
          </w:p>
        </w:tc>
        <w:tc>
          <w:tcPr>
            <w:tcW w:w="1900" w:type="dxa"/>
          </w:tcPr>
          <w:p w14:paraId="65514FAA" w14:textId="77777777" w:rsidR="0002446B" w:rsidRPr="004F28C4" w:rsidRDefault="0002446B">
            <w:pPr>
              <w:rPr>
                <w:lang w:val="vi-VN"/>
              </w:rPr>
            </w:pPr>
          </w:p>
        </w:tc>
        <w:tc>
          <w:tcPr>
            <w:tcW w:w="3000" w:type="dxa"/>
          </w:tcPr>
          <w:p w14:paraId="7B6A197A" w14:textId="77777777" w:rsidR="0002446B" w:rsidRPr="004F28C4" w:rsidRDefault="00070925">
            <w:pPr>
              <w:rPr>
                <w:lang w:val="vi-VN"/>
              </w:rPr>
            </w:pPr>
            <w:r w:rsidRPr="004F28C4">
              <w:rPr>
                <w:lang w:val="vi-VN"/>
              </w:rPr>
              <w:t>Cờ đã xác minh</w:t>
            </w:r>
          </w:p>
        </w:tc>
      </w:tr>
      <w:tr w:rsidR="0002446B" w:rsidRPr="004F28C4" w14:paraId="4A458680" w14:textId="77777777">
        <w:tc>
          <w:tcPr>
            <w:tcW w:w="2200" w:type="dxa"/>
          </w:tcPr>
          <w:p w14:paraId="7969EC99" w14:textId="77777777" w:rsidR="0002446B" w:rsidRPr="004F28C4" w:rsidRDefault="00070925">
            <w:pPr>
              <w:rPr>
                <w:lang w:val="vi-VN"/>
              </w:rPr>
            </w:pPr>
            <w:r w:rsidRPr="004F28C4">
              <w:rPr>
                <w:lang w:val="vi-VN"/>
              </w:rPr>
              <w:t>is_private</w:t>
            </w:r>
          </w:p>
        </w:tc>
        <w:tc>
          <w:tcPr>
            <w:tcW w:w="1800" w:type="dxa"/>
          </w:tcPr>
          <w:p w14:paraId="6FA6976D" w14:textId="77777777" w:rsidR="0002446B" w:rsidRPr="004F28C4" w:rsidRDefault="00070925">
            <w:pPr>
              <w:rPr>
                <w:lang w:val="vi-VN"/>
              </w:rPr>
            </w:pPr>
            <w:r w:rsidRPr="004F28C4">
              <w:rPr>
                <w:lang w:val="vi-VN"/>
              </w:rPr>
              <w:t>BIT(1)</w:t>
            </w:r>
          </w:p>
        </w:tc>
        <w:tc>
          <w:tcPr>
            <w:tcW w:w="1900" w:type="dxa"/>
          </w:tcPr>
          <w:p w14:paraId="650C1586" w14:textId="77777777" w:rsidR="0002446B" w:rsidRPr="004F28C4" w:rsidRDefault="00070925">
            <w:pPr>
              <w:rPr>
                <w:lang w:val="vi-VN"/>
              </w:rPr>
            </w:pPr>
            <w:r w:rsidRPr="004F28C4">
              <w:rPr>
                <w:lang w:val="vi-VN"/>
              </w:rPr>
              <w:t>NN</w:t>
            </w:r>
          </w:p>
        </w:tc>
        <w:tc>
          <w:tcPr>
            <w:tcW w:w="3000" w:type="dxa"/>
          </w:tcPr>
          <w:p w14:paraId="1BA2A94C" w14:textId="77777777" w:rsidR="0002446B" w:rsidRPr="004F28C4" w:rsidRDefault="00070925">
            <w:pPr>
              <w:rPr>
                <w:lang w:val="vi-VN"/>
              </w:rPr>
            </w:pPr>
            <w:r w:rsidRPr="004F28C4">
              <w:rPr>
                <w:lang w:val="vi-VN"/>
              </w:rPr>
              <w:t>true = riêng tư</w:t>
            </w:r>
          </w:p>
        </w:tc>
      </w:tr>
      <w:tr w:rsidR="0002446B" w:rsidRPr="004F28C4" w14:paraId="634A515E" w14:textId="77777777">
        <w:tc>
          <w:tcPr>
            <w:tcW w:w="2200" w:type="dxa"/>
          </w:tcPr>
          <w:p w14:paraId="6845B7B0" w14:textId="77777777" w:rsidR="0002446B" w:rsidRPr="004F28C4" w:rsidRDefault="00070925">
            <w:pPr>
              <w:rPr>
                <w:lang w:val="vi-VN"/>
              </w:rPr>
            </w:pPr>
            <w:r w:rsidRPr="004F28C4">
              <w:rPr>
                <w:lang w:val="vi-VN"/>
              </w:rPr>
              <w:t>status</w:t>
            </w:r>
          </w:p>
        </w:tc>
        <w:tc>
          <w:tcPr>
            <w:tcW w:w="1800" w:type="dxa"/>
          </w:tcPr>
          <w:p w14:paraId="55A4B6F3" w14:textId="77777777" w:rsidR="0002446B" w:rsidRPr="004F28C4" w:rsidRDefault="00070925">
            <w:pPr>
              <w:rPr>
                <w:lang w:val="vi-VN"/>
              </w:rPr>
            </w:pPr>
            <w:r w:rsidRPr="004F28C4">
              <w:rPr>
                <w:lang w:val="vi-VN"/>
              </w:rPr>
              <w:t>VARCHAR(20)</w:t>
            </w:r>
          </w:p>
        </w:tc>
        <w:tc>
          <w:tcPr>
            <w:tcW w:w="1900" w:type="dxa"/>
          </w:tcPr>
          <w:p w14:paraId="2B0B6437" w14:textId="77777777" w:rsidR="0002446B" w:rsidRPr="004F28C4" w:rsidRDefault="00070925">
            <w:pPr>
              <w:rPr>
                <w:lang w:val="vi-VN"/>
              </w:rPr>
            </w:pPr>
            <w:r w:rsidRPr="004F28C4">
              <w:rPr>
                <w:lang w:val="vi-VN"/>
              </w:rPr>
              <w:t>NN</w:t>
            </w:r>
          </w:p>
        </w:tc>
        <w:tc>
          <w:tcPr>
            <w:tcW w:w="3000" w:type="dxa"/>
          </w:tcPr>
          <w:p w14:paraId="6F1066F2" w14:textId="77777777" w:rsidR="0002446B" w:rsidRPr="004F28C4" w:rsidRDefault="00070925">
            <w:pPr>
              <w:rPr>
                <w:lang w:val="vi-VN"/>
              </w:rPr>
            </w:pPr>
            <w:r w:rsidRPr="004F28C4">
              <w:rPr>
                <w:lang w:val="vi-VN"/>
              </w:rPr>
              <w:t>ACTIVE / SUSPENDED / PENDING_ACTIVATION</w:t>
            </w:r>
          </w:p>
        </w:tc>
      </w:tr>
    </w:tbl>
    <w:p w14:paraId="35205BF0" w14:textId="77777777" w:rsidR="0002446B" w:rsidRPr="004F28C4" w:rsidRDefault="0002446B"/>
    <w:p w14:paraId="3573E965" w14:textId="77777777" w:rsidR="0002446B" w:rsidRPr="004F28C4" w:rsidRDefault="00070925">
      <w:pPr>
        <w:spacing w:line="360" w:lineRule="auto"/>
        <w:jc w:val="both"/>
        <w:rPr>
          <w:bCs/>
          <w:lang w:val="vi-VN"/>
        </w:rPr>
      </w:pPr>
      <w:r w:rsidRPr="004F28C4">
        <w:rPr>
          <w:bCs/>
          <w:lang w:val="vi-VN"/>
        </w:rPr>
        <w:t xml:space="preserve">Bảng followerships </w:t>
      </w:r>
    </w:p>
    <w:tbl>
      <w:tblPr>
        <w:tblW w:w="8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1800"/>
        <w:gridCol w:w="1900"/>
        <w:gridCol w:w="3000"/>
      </w:tblGrid>
      <w:tr w:rsidR="0002446B" w:rsidRPr="004F28C4" w14:paraId="57DB0ABC" w14:textId="77777777">
        <w:tc>
          <w:tcPr>
            <w:tcW w:w="2200" w:type="dxa"/>
          </w:tcPr>
          <w:p w14:paraId="3ACD8E0D" w14:textId="77777777" w:rsidR="0002446B" w:rsidRPr="004F28C4" w:rsidRDefault="00070925">
            <w:pPr>
              <w:rPr>
                <w:lang w:val="vi-VN"/>
              </w:rPr>
            </w:pPr>
            <w:r w:rsidRPr="004F28C4">
              <w:rPr>
                <w:bCs/>
                <w:lang w:val="vi-VN"/>
              </w:rPr>
              <w:t>Trường</w:t>
            </w:r>
          </w:p>
        </w:tc>
        <w:tc>
          <w:tcPr>
            <w:tcW w:w="1800" w:type="dxa"/>
          </w:tcPr>
          <w:p w14:paraId="7ACF51B3" w14:textId="77777777" w:rsidR="0002446B" w:rsidRPr="004F28C4" w:rsidRDefault="00070925">
            <w:pPr>
              <w:rPr>
                <w:lang w:val="vi-VN"/>
              </w:rPr>
            </w:pPr>
            <w:r w:rsidRPr="004F28C4">
              <w:rPr>
                <w:bCs/>
                <w:lang w:val="vi-VN"/>
              </w:rPr>
              <w:t>Kiểu dữ liệu</w:t>
            </w:r>
          </w:p>
        </w:tc>
        <w:tc>
          <w:tcPr>
            <w:tcW w:w="1900" w:type="dxa"/>
          </w:tcPr>
          <w:p w14:paraId="7E7E3D14" w14:textId="77777777" w:rsidR="0002446B" w:rsidRPr="004F28C4" w:rsidRDefault="00070925">
            <w:pPr>
              <w:rPr>
                <w:lang w:val="vi-VN"/>
              </w:rPr>
            </w:pPr>
            <w:r w:rsidRPr="004F28C4">
              <w:rPr>
                <w:bCs/>
                <w:lang w:val="vi-VN"/>
              </w:rPr>
              <w:t>Ràng buộc</w:t>
            </w:r>
          </w:p>
        </w:tc>
        <w:tc>
          <w:tcPr>
            <w:tcW w:w="3000" w:type="dxa"/>
          </w:tcPr>
          <w:p w14:paraId="4BFA2E9D" w14:textId="77777777" w:rsidR="0002446B" w:rsidRPr="004F28C4" w:rsidRDefault="00070925">
            <w:pPr>
              <w:rPr>
                <w:lang w:val="vi-VN"/>
              </w:rPr>
            </w:pPr>
            <w:r w:rsidRPr="004F28C4">
              <w:rPr>
                <w:bCs/>
                <w:lang w:val="vi-VN"/>
              </w:rPr>
              <w:t>Mô tả</w:t>
            </w:r>
          </w:p>
        </w:tc>
      </w:tr>
      <w:tr w:rsidR="0002446B" w:rsidRPr="004F28C4" w14:paraId="33864B9D" w14:textId="77777777">
        <w:tc>
          <w:tcPr>
            <w:tcW w:w="2200" w:type="dxa"/>
          </w:tcPr>
          <w:p w14:paraId="0937B600" w14:textId="77777777" w:rsidR="0002446B" w:rsidRPr="004F28C4" w:rsidRDefault="00070925">
            <w:pPr>
              <w:rPr>
                <w:lang w:val="vi-VN"/>
              </w:rPr>
            </w:pPr>
            <w:r w:rsidRPr="004F28C4">
              <w:rPr>
                <w:lang w:val="vi-VN"/>
              </w:rPr>
              <w:t>id_followership</w:t>
            </w:r>
          </w:p>
        </w:tc>
        <w:tc>
          <w:tcPr>
            <w:tcW w:w="1800" w:type="dxa"/>
          </w:tcPr>
          <w:p w14:paraId="394DE076" w14:textId="77777777" w:rsidR="0002446B" w:rsidRPr="004F28C4" w:rsidRDefault="00070925">
            <w:pPr>
              <w:rPr>
                <w:lang w:val="vi-VN"/>
              </w:rPr>
            </w:pPr>
            <w:r w:rsidRPr="004F28C4">
              <w:rPr>
                <w:lang w:val="vi-VN"/>
              </w:rPr>
              <w:t>VARCHAR(36)</w:t>
            </w:r>
          </w:p>
        </w:tc>
        <w:tc>
          <w:tcPr>
            <w:tcW w:w="1900" w:type="dxa"/>
          </w:tcPr>
          <w:p w14:paraId="7BA8ED20" w14:textId="77777777" w:rsidR="0002446B" w:rsidRPr="004F28C4" w:rsidRDefault="00070925">
            <w:pPr>
              <w:rPr>
                <w:lang w:val="vi-VN"/>
              </w:rPr>
            </w:pPr>
            <w:r w:rsidRPr="004F28C4">
              <w:rPr>
                <w:lang w:val="vi-VN"/>
              </w:rPr>
              <w:t>PK, NN</w:t>
            </w:r>
          </w:p>
        </w:tc>
        <w:tc>
          <w:tcPr>
            <w:tcW w:w="3000" w:type="dxa"/>
          </w:tcPr>
          <w:p w14:paraId="1A9DD1CC" w14:textId="77777777" w:rsidR="0002446B" w:rsidRPr="004F28C4" w:rsidRDefault="00070925">
            <w:pPr>
              <w:rPr>
                <w:lang w:val="vi-VN"/>
              </w:rPr>
            </w:pPr>
            <w:r w:rsidRPr="004F28C4">
              <w:rPr>
                <w:lang w:val="vi-VN"/>
              </w:rPr>
              <w:t>Khóa chính</w:t>
            </w:r>
          </w:p>
        </w:tc>
      </w:tr>
      <w:tr w:rsidR="0002446B" w:rsidRPr="004F28C4" w14:paraId="0B1E3CA0" w14:textId="77777777">
        <w:tc>
          <w:tcPr>
            <w:tcW w:w="2200" w:type="dxa"/>
          </w:tcPr>
          <w:p w14:paraId="420F8AF8" w14:textId="77777777" w:rsidR="0002446B" w:rsidRPr="004F28C4" w:rsidRDefault="00070925">
            <w:pPr>
              <w:rPr>
                <w:lang w:val="vi-VN"/>
              </w:rPr>
            </w:pPr>
            <w:r w:rsidRPr="004F28C4">
              <w:rPr>
                <w:lang w:val="vi-VN"/>
              </w:rPr>
              <w:t>id_user_checked</w:t>
            </w:r>
          </w:p>
        </w:tc>
        <w:tc>
          <w:tcPr>
            <w:tcW w:w="1800" w:type="dxa"/>
          </w:tcPr>
          <w:p w14:paraId="69532A20" w14:textId="77777777" w:rsidR="0002446B" w:rsidRPr="004F28C4" w:rsidRDefault="00070925">
            <w:pPr>
              <w:rPr>
                <w:lang w:val="vi-VN"/>
              </w:rPr>
            </w:pPr>
            <w:r w:rsidRPr="004F28C4">
              <w:rPr>
                <w:lang w:val="vi-VN"/>
              </w:rPr>
              <w:t>VARCHAR(36)</w:t>
            </w:r>
          </w:p>
        </w:tc>
        <w:tc>
          <w:tcPr>
            <w:tcW w:w="1900" w:type="dxa"/>
          </w:tcPr>
          <w:p w14:paraId="36840C41" w14:textId="77777777" w:rsidR="0002446B" w:rsidRPr="004F28C4" w:rsidRDefault="00070925">
            <w:pPr>
              <w:rPr>
                <w:lang w:val="vi-VN"/>
              </w:rPr>
            </w:pPr>
            <w:r w:rsidRPr="004F28C4">
              <w:rPr>
                <w:lang w:val="vi-VN"/>
              </w:rPr>
              <w:t>FK→users, NN</w:t>
            </w:r>
          </w:p>
        </w:tc>
        <w:tc>
          <w:tcPr>
            <w:tcW w:w="3000" w:type="dxa"/>
          </w:tcPr>
          <w:p w14:paraId="02D6F268" w14:textId="77777777" w:rsidR="0002446B" w:rsidRPr="004F28C4" w:rsidRDefault="00070925">
            <w:pPr>
              <w:rPr>
                <w:lang w:val="vi-VN"/>
              </w:rPr>
            </w:pPr>
            <w:r w:rsidRPr="004F28C4">
              <w:rPr>
                <w:lang w:val="vi-VN"/>
              </w:rPr>
              <w:t>Người được theo dõi</w:t>
            </w:r>
          </w:p>
        </w:tc>
      </w:tr>
      <w:tr w:rsidR="0002446B" w:rsidRPr="004F28C4" w14:paraId="7AA56DCE" w14:textId="77777777">
        <w:tc>
          <w:tcPr>
            <w:tcW w:w="2200" w:type="dxa"/>
          </w:tcPr>
          <w:p w14:paraId="22088C7D" w14:textId="77777777" w:rsidR="0002446B" w:rsidRPr="004F28C4" w:rsidRDefault="00070925">
            <w:pPr>
              <w:rPr>
                <w:lang w:val="vi-VN"/>
              </w:rPr>
            </w:pPr>
            <w:r w:rsidRPr="004F28C4">
              <w:rPr>
                <w:lang w:val="vi-VN"/>
              </w:rPr>
              <w:t>id_user_follower</w:t>
            </w:r>
          </w:p>
        </w:tc>
        <w:tc>
          <w:tcPr>
            <w:tcW w:w="1800" w:type="dxa"/>
          </w:tcPr>
          <w:p w14:paraId="3D025105" w14:textId="77777777" w:rsidR="0002446B" w:rsidRPr="004F28C4" w:rsidRDefault="00070925">
            <w:pPr>
              <w:rPr>
                <w:lang w:val="vi-VN"/>
              </w:rPr>
            </w:pPr>
            <w:r w:rsidRPr="004F28C4">
              <w:rPr>
                <w:lang w:val="vi-VN"/>
              </w:rPr>
              <w:t>VARCHAR(36)</w:t>
            </w:r>
          </w:p>
        </w:tc>
        <w:tc>
          <w:tcPr>
            <w:tcW w:w="1900" w:type="dxa"/>
          </w:tcPr>
          <w:p w14:paraId="1CEB118F" w14:textId="77777777" w:rsidR="0002446B" w:rsidRPr="004F28C4" w:rsidRDefault="00070925">
            <w:pPr>
              <w:rPr>
                <w:lang w:val="vi-VN"/>
              </w:rPr>
            </w:pPr>
            <w:r w:rsidRPr="004F28C4">
              <w:rPr>
                <w:lang w:val="vi-VN"/>
              </w:rPr>
              <w:t>FK→users, NN</w:t>
            </w:r>
          </w:p>
        </w:tc>
        <w:tc>
          <w:tcPr>
            <w:tcW w:w="3000" w:type="dxa"/>
          </w:tcPr>
          <w:p w14:paraId="010D69EE" w14:textId="77777777" w:rsidR="0002446B" w:rsidRPr="004F28C4" w:rsidRDefault="00070925">
            <w:pPr>
              <w:rPr>
                <w:lang w:val="vi-VN"/>
              </w:rPr>
            </w:pPr>
            <w:r w:rsidRPr="004F28C4">
              <w:rPr>
                <w:lang w:val="vi-VN"/>
              </w:rPr>
              <w:t>Người theo dõi</w:t>
            </w:r>
          </w:p>
        </w:tc>
      </w:tr>
      <w:tr w:rsidR="0002446B" w:rsidRPr="004F28C4" w14:paraId="1F20F8CE" w14:textId="77777777">
        <w:tc>
          <w:tcPr>
            <w:tcW w:w="2200" w:type="dxa"/>
          </w:tcPr>
          <w:p w14:paraId="37726755" w14:textId="77777777" w:rsidR="0002446B" w:rsidRPr="004F28C4" w:rsidRDefault="00070925">
            <w:pPr>
              <w:rPr>
                <w:lang w:val="vi-VN"/>
              </w:rPr>
            </w:pPr>
            <w:r w:rsidRPr="004F28C4">
              <w:rPr>
                <w:lang w:val="vi-VN"/>
              </w:rPr>
              <w:t>status</w:t>
            </w:r>
          </w:p>
        </w:tc>
        <w:tc>
          <w:tcPr>
            <w:tcW w:w="1800" w:type="dxa"/>
          </w:tcPr>
          <w:p w14:paraId="3AF2F1AF" w14:textId="77777777" w:rsidR="0002446B" w:rsidRPr="004F28C4" w:rsidRDefault="00070925">
            <w:pPr>
              <w:rPr>
                <w:lang w:val="vi-VN"/>
              </w:rPr>
            </w:pPr>
            <w:r w:rsidRPr="004F28C4">
              <w:rPr>
                <w:lang w:val="vi-VN"/>
              </w:rPr>
              <w:t>VARCHAR(10)</w:t>
            </w:r>
          </w:p>
        </w:tc>
        <w:tc>
          <w:tcPr>
            <w:tcW w:w="1900" w:type="dxa"/>
          </w:tcPr>
          <w:p w14:paraId="152E9D32" w14:textId="77777777" w:rsidR="0002446B" w:rsidRPr="004F28C4" w:rsidRDefault="00070925">
            <w:pPr>
              <w:rPr>
                <w:lang w:val="vi-VN"/>
              </w:rPr>
            </w:pPr>
            <w:r w:rsidRPr="004F28C4">
              <w:rPr>
                <w:lang w:val="vi-VN"/>
              </w:rPr>
              <w:t>NN</w:t>
            </w:r>
          </w:p>
        </w:tc>
        <w:tc>
          <w:tcPr>
            <w:tcW w:w="3000" w:type="dxa"/>
          </w:tcPr>
          <w:p w14:paraId="385139BE" w14:textId="77777777" w:rsidR="0002446B" w:rsidRPr="004F28C4" w:rsidRDefault="00070925">
            <w:pPr>
              <w:rPr>
                <w:lang w:val="vi-VN"/>
              </w:rPr>
            </w:pPr>
            <w:r w:rsidRPr="004F28C4">
              <w:rPr>
                <w:lang w:val="vi-VN"/>
              </w:rPr>
              <w:t>FOLLOWING / ACCEPTED / PENDING / REJECTED / BLOCKED</w:t>
            </w:r>
          </w:p>
        </w:tc>
      </w:tr>
      <w:tr w:rsidR="0002446B" w:rsidRPr="004F28C4" w14:paraId="0DA2006A" w14:textId="77777777">
        <w:tc>
          <w:tcPr>
            <w:tcW w:w="2200" w:type="dxa"/>
          </w:tcPr>
          <w:p w14:paraId="4EF5B4F3" w14:textId="77777777" w:rsidR="0002446B" w:rsidRPr="004F28C4" w:rsidRDefault="00070925">
            <w:pPr>
              <w:rPr>
                <w:lang w:val="vi-VN"/>
              </w:rPr>
            </w:pPr>
            <w:r w:rsidRPr="004F28C4">
              <w:rPr>
                <w:lang w:val="vi-VN"/>
              </w:rPr>
              <w:t>create_time</w:t>
            </w:r>
          </w:p>
        </w:tc>
        <w:tc>
          <w:tcPr>
            <w:tcW w:w="1800" w:type="dxa"/>
          </w:tcPr>
          <w:p w14:paraId="432BBE5F" w14:textId="77777777" w:rsidR="0002446B" w:rsidRPr="004F28C4" w:rsidRDefault="00070925">
            <w:pPr>
              <w:rPr>
                <w:lang w:val="vi-VN"/>
              </w:rPr>
            </w:pPr>
            <w:r w:rsidRPr="004F28C4">
              <w:rPr>
                <w:lang w:val="vi-VN"/>
              </w:rPr>
              <w:t>DATETIME</w:t>
            </w:r>
          </w:p>
        </w:tc>
        <w:tc>
          <w:tcPr>
            <w:tcW w:w="1900" w:type="dxa"/>
          </w:tcPr>
          <w:p w14:paraId="0033122A" w14:textId="77777777" w:rsidR="0002446B" w:rsidRPr="004F28C4" w:rsidRDefault="00070925">
            <w:pPr>
              <w:rPr>
                <w:lang w:val="vi-VN"/>
              </w:rPr>
            </w:pPr>
            <w:r w:rsidRPr="004F28C4">
              <w:rPr>
                <w:lang w:val="vi-VN"/>
              </w:rPr>
              <w:t>NN</w:t>
            </w:r>
          </w:p>
        </w:tc>
        <w:tc>
          <w:tcPr>
            <w:tcW w:w="3000" w:type="dxa"/>
          </w:tcPr>
          <w:p w14:paraId="424C8BF5" w14:textId="77777777" w:rsidR="0002446B" w:rsidRPr="004F28C4" w:rsidRDefault="00070925">
            <w:pPr>
              <w:rPr>
                <w:lang w:val="vi-VN"/>
              </w:rPr>
            </w:pPr>
            <w:r w:rsidRPr="004F28C4">
              <w:rPr>
                <w:lang w:val="vi-VN"/>
              </w:rPr>
              <w:t>Thời điểm tạo</w:t>
            </w:r>
          </w:p>
        </w:tc>
      </w:tr>
      <w:tr w:rsidR="0002446B" w:rsidRPr="004F28C4" w14:paraId="5334AFE9" w14:textId="77777777">
        <w:tc>
          <w:tcPr>
            <w:tcW w:w="2200" w:type="dxa"/>
          </w:tcPr>
          <w:p w14:paraId="1AF68C2C" w14:textId="77777777" w:rsidR="0002446B" w:rsidRPr="004F28C4" w:rsidRDefault="00070925">
            <w:pPr>
              <w:rPr>
                <w:lang w:val="vi-VN"/>
              </w:rPr>
            </w:pPr>
            <w:r w:rsidRPr="004F28C4">
              <w:rPr>
                <w:lang w:val="vi-VN"/>
              </w:rPr>
              <w:t>update_time</w:t>
            </w:r>
          </w:p>
        </w:tc>
        <w:tc>
          <w:tcPr>
            <w:tcW w:w="1800" w:type="dxa"/>
          </w:tcPr>
          <w:p w14:paraId="7F6C2728" w14:textId="77777777" w:rsidR="0002446B" w:rsidRPr="004F28C4" w:rsidRDefault="00070925">
            <w:pPr>
              <w:rPr>
                <w:lang w:val="vi-VN"/>
              </w:rPr>
            </w:pPr>
            <w:r w:rsidRPr="004F28C4">
              <w:rPr>
                <w:lang w:val="vi-VN"/>
              </w:rPr>
              <w:t>DATETIME</w:t>
            </w:r>
          </w:p>
        </w:tc>
        <w:tc>
          <w:tcPr>
            <w:tcW w:w="1900" w:type="dxa"/>
          </w:tcPr>
          <w:p w14:paraId="73272C0E" w14:textId="77777777" w:rsidR="0002446B" w:rsidRPr="004F28C4" w:rsidRDefault="0002446B">
            <w:pPr>
              <w:rPr>
                <w:lang w:val="vi-VN"/>
              </w:rPr>
            </w:pPr>
          </w:p>
        </w:tc>
        <w:tc>
          <w:tcPr>
            <w:tcW w:w="3000" w:type="dxa"/>
          </w:tcPr>
          <w:p w14:paraId="40D1FF1C" w14:textId="77777777" w:rsidR="0002446B" w:rsidRPr="004F28C4" w:rsidRDefault="00070925">
            <w:pPr>
              <w:rPr>
                <w:lang w:val="vi-VN"/>
              </w:rPr>
            </w:pPr>
            <w:r w:rsidRPr="004F28C4">
              <w:rPr>
                <w:lang w:val="vi-VN"/>
              </w:rPr>
              <w:t>Thời điểm cập nhật gần nhất</w:t>
            </w:r>
          </w:p>
        </w:tc>
      </w:tr>
      <w:tr w:rsidR="0002446B" w:rsidRPr="004F28C4" w14:paraId="317D51A9" w14:textId="77777777">
        <w:tc>
          <w:tcPr>
            <w:tcW w:w="2200" w:type="dxa"/>
          </w:tcPr>
          <w:p w14:paraId="274D5636" w14:textId="77777777" w:rsidR="0002446B" w:rsidRPr="004F28C4" w:rsidRDefault="00070925">
            <w:pPr>
              <w:rPr>
                <w:lang w:val="vi-VN"/>
              </w:rPr>
            </w:pPr>
            <w:r w:rsidRPr="004F28C4">
              <w:rPr>
                <w:lang w:val="vi-VN"/>
              </w:rPr>
              <w:t>accepted_at</w:t>
            </w:r>
          </w:p>
        </w:tc>
        <w:tc>
          <w:tcPr>
            <w:tcW w:w="1800" w:type="dxa"/>
          </w:tcPr>
          <w:p w14:paraId="5CF123EA" w14:textId="77777777" w:rsidR="0002446B" w:rsidRPr="004F28C4" w:rsidRDefault="00070925">
            <w:pPr>
              <w:rPr>
                <w:lang w:val="vi-VN"/>
              </w:rPr>
            </w:pPr>
            <w:r w:rsidRPr="004F28C4">
              <w:rPr>
                <w:lang w:val="vi-VN"/>
              </w:rPr>
              <w:t>DATETIME</w:t>
            </w:r>
          </w:p>
        </w:tc>
        <w:tc>
          <w:tcPr>
            <w:tcW w:w="1900" w:type="dxa"/>
          </w:tcPr>
          <w:p w14:paraId="29FBC118" w14:textId="77777777" w:rsidR="0002446B" w:rsidRPr="004F28C4" w:rsidRDefault="0002446B">
            <w:pPr>
              <w:rPr>
                <w:lang w:val="vi-VN"/>
              </w:rPr>
            </w:pPr>
          </w:p>
        </w:tc>
        <w:tc>
          <w:tcPr>
            <w:tcW w:w="3000" w:type="dxa"/>
          </w:tcPr>
          <w:p w14:paraId="3A2B7D93" w14:textId="77777777" w:rsidR="0002446B" w:rsidRPr="004F28C4" w:rsidRDefault="00070925">
            <w:pPr>
              <w:rPr>
                <w:lang w:val="vi-VN"/>
              </w:rPr>
            </w:pPr>
            <w:r w:rsidRPr="004F28C4">
              <w:rPr>
                <w:lang w:val="vi-VN"/>
              </w:rPr>
              <w:t>Thời điểm được chấp nhận</w:t>
            </w:r>
          </w:p>
        </w:tc>
      </w:tr>
    </w:tbl>
    <w:p w14:paraId="2FB29165" w14:textId="77777777" w:rsidR="0002446B" w:rsidRPr="004F28C4" w:rsidRDefault="0002446B"/>
    <w:p w14:paraId="708090BA" w14:textId="77777777" w:rsidR="0002446B" w:rsidRPr="004F28C4" w:rsidRDefault="00070925">
      <w:pPr>
        <w:spacing w:line="360" w:lineRule="auto"/>
        <w:jc w:val="both"/>
        <w:rPr>
          <w:bCs/>
          <w:lang w:val="vi-VN"/>
        </w:rPr>
      </w:pPr>
      <w:r w:rsidRPr="004F28C4">
        <w:rPr>
          <w:bCs/>
          <w:lang w:val="vi-VN"/>
        </w:rPr>
        <w:t xml:space="preserve">Bảng posts </w:t>
      </w:r>
    </w:p>
    <w:tbl>
      <w:tblPr>
        <w:tblW w:w="8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1800"/>
        <w:gridCol w:w="1900"/>
        <w:gridCol w:w="3000"/>
      </w:tblGrid>
      <w:tr w:rsidR="0002446B" w:rsidRPr="004F28C4" w14:paraId="2A7C9615" w14:textId="77777777">
        <w:tc>
          <w:tcPr>
            <w:tcW w:w="2200" w:type="dxa"/>
          </w:tcPr>
          <w:p w14:paraId="0F3D22E3" w14:textId="77777777" w:rsidR="0002446B" w:rsidRPr="004F28C4" w:rsidRDefault="00070925">
            <w:pPr>
              <w:rPr>
                <w:lang w:val="vi-VN"/>
              </w:rPr>
            </w:pPr>
            <w:r w:rsidRPr="004F28C4">
              <w:rPr>
                <w:bCs/>
                <w:lang w:val="vi-VN"/>
              </w:rPr>
              <w:t>Trường</w:t>
            </w:r>
          </w:p>
        </w:tc>
        <w:tc>
          <w:tcPr>
            <w:tcW w:w="1800" w:type="dxa"/>
          </w:tcPr>
          <w:p w14:paraId="377026EC" w14:textId="77777777" w:rsidR="0002446B" w:rsidRPr="004F28C4" w:rsidRDefault="00070925">
            <w:pPr>
              <w:rPr>
                <w:lang w:val="vi-VN"/>
              </w:rPr>
            </w:pPr>
            <w:r w:rsidRPr="004F28C4">
              <w:rPr>
                <w:bCs/>
                <w:lang w:val="vi-VN"/>
              </w:rPr>
              <w:t>Kiểu dữ liệu</w:t>
            </w:r>
          </w:p>
        </w:tc>
        <w:tc>
          <w:tcPr>
            <w:tcW w:w="1900" w:type="dxa"/>
          </w:tcPr>
          <w:p w14:paraId="6491F802" w14:textId="77777777" w:rsidR="0002446B" w:rsidRPr="004F28C4" w:rsidRDefault="00070925">
            <w:pPr>
              <w:rPr>
                <w:lang w:val="vi-VN"/>
              </w:rPr>
            </w:pPr>
            <w:r w:rsidRPr="004F28C4">
              <w:rPr>
                <w:bCs/>
                <w:lang w:val="vi-VN"/>
              </w:rPr>
              <w:t>Ràng buộc</w:t>
            </w:r>
          </w:p>
        </w:tc>
        <w:tc>
          <w:tcPr>
            <w:tcW w:w="3000" w:type="dxa"/>
          </w:tcPr>
          <w:p w14:paraId="4EE4617B" w14:textId="77777777" w:rsidR="0002446B" w:rsidRPr="004F28C4" w:rsidRDefault="00070925">
            <w:pPr>
              <w:rPr>
                <w:lang w:val="vi-VN"/>
              </w:rPr>
            </w:pPr>
            <w:r w:rsidRPr="004F28C4">
              <w:rPr>
                <w:bCs/>
                <w:lang w:val="vi-VN"/>
              </w:rPr>
              <w:t>Mô tả</w:t>
            </w:r>
          </w:p>
        </w:tc>
      </w:tr>
      <w:tr w:rsidR="0002446B" w:rsidRPr="004F28C4" w14:paraId="6C0DBC61" w14:textId="77777777">
        <w:tc>
          <w:tcPr>
            <w:tcW w:w="2200" w:type="dxa"/>
          </w:tcPr>
          <w:p w14:paraId="08967AC6" w14:textId="77777777" w:rsidR="0002446B" w:rsidRPr="004F28C4" w:rsidRDefault="00070925">
            <w:pPr>
              <w:rPr>
                <w:lang w:val="vi-VN"/>
              </w:rPr>
            </w:pPr>
            <w:r w:rsidRPr="004F28C4">
              <w:rPr>
                <w:lang w:val="vi-VN"/>
              </w:rPr>
              <w:t>id_post</w:t>
            </w:r>
          </w:p>
        </w:tc>
        <w:tc>
          <w:tcPr>
            <w:tcW w:w="1800" w:type="dxa"/>
          </w:tcPr>
          <w:p w14:paraId="0FF0BAED" w14:textId="77777777" w:rsidR="0002446B" w:rsidRPr="004F28C4" w:rsidRDefault="00070925">
            <w:pPr>
              <w:rPr>
                <w:lang w:val="vi-VN"/>
              </w:rPr>
            </w:pPr>
            <w:r w:rsidRPr="004F28C4">
              <w:rPr>
                <w:lang w:val="vi-VN"/>
              </w:rPr>
              <w:t>VARCHAR(36)</w:t>
            </w:r>
          </w:p>
        </w:tc>
        <w:tc>
          <w:tcPr>
            <w:tcW w:w="1900" w:type="dxa"/>
          </w:tcPr>
          <w:p w14:paraId="213FC408" w14:textId="77777777" w:rsidR="0002446B" w:rsidRPr="004F28C4" w:rsidRDefault="00070925">
            <w:pPr>
              <w:rPr>
                <w:lang w:val="vi-VN"/>
              </w:rPr>
            </w:pPr>
            <w:r w:rsidRPr="004F28C4">
              <w:rPr>
                <w:lang w:val="vi-VN"/>
              </w:rPr>
              <w:t>PK, NN</w:t>
            </w:r>
          </w:p>
        </w:tc>
        <w:tc>
          <w:tcPr>
            <w:tcW w:w="3000" w:type="dxa"/>
          </w:tcPr>
          <w:p w14:paraId="265027A5" w14:textId="77777777" w:rsidR="0002446B" w:rsidRPr="004F28C4" w:rsidRDefault="00070925">
            <w:pPr>
              <w:rPr>
                <w:lang w:val="vi-VN"/>
              </w:rPr>
            </w:pPr>
            <w:r w:rsidRPr="004F28C4">
              <w:rPr>
                <w:lang w:val="vi-VN"/>
              </w:rPr>
              <w:t>Khóa chính</w:t>
            </w:r>
          </w:p>
        </w:tc>
      </w:tr>
      <w:tr w:rsidR="0002446B" w:rsidRPr="004F28C4" w14:paraId="6BF0B78F" w14:textId="77777777">
        <w:tc>
          <w:tcPr>
            <w:tcW w:w="2200" w:type="dxa"/>
          </w:tcPr>
          <w:p w14:paraId="6600D477" w14:textId="77777777" w:rsidR="0002446B" w:rsidRPr="004F28C4" w:rsidRDefault="00070925">
            <w:pPr>
              <w:rPr>
                <w:lang w:val="vi-VN"/>
              </w:rPr>
            </w:pPr>
            <w:r w:rsidRPr="004F28C4">
              <w:rPr>
                <w:lang w:val="vi-VN"/>
              </w:rPr>
              <w:t>text</w:t>
            </w:r>
          </w:p>
        </w:tc>
        <w:tc>
          <w:tcPr>
            <w:tcW w:w="1800" w:type="dxa"/>
          </w:tcPr>
          <w:p w14:paraId="48E3C38E" w14:textId="77777777" w:rsidR="0002446B" w:rsidRPr="004F28C4" w:rsidRDefault="00070925">
            <w:pPr>
              <w:rPr>
                <w:lang w:val="vi-VN"/>
              </w:rPr>
            </w:pPr>
            <w:r w:rsidRPr="004F28C4">
              <w:rPr>
                <w:lang w:val="vi-VN"/>
              </w:rPr>
              <w:t>VARCHAR(5000)</w:t>
            </w:r>
          </w:p>
        </w:tc>
        <w:tc>
          <w:tcPr>
            <w:tcW w:w="1900" w:type="dxa"/>
          </w:tcPr>
          <w:p w14:paraId="64D1EEC2" w14:textId="77777777" w:rsidR="0002446B" w:rsidRPr="004F28C4" w:rsidRDefault="0002446B">
            <w:pPr>
              <w:rPr>
                <w:lang w:val="vi-VN"/>
              </w:rPr>
            </w:pPr>
          </w:p>
        </w:tc>
        <w:tc>
          <w:tcPr>
            <w:tcW w:w="3000" w:type="dxa"/>
          </w:tcPr>
          <w:p w14:paraId="64C16FF3" w14:textId="77777777" w:rsidR="0002446B" w:rsidRPr="004F28C4" w:rsidRDefault="00070925">
            <w:pPr>
              <w:rPr>
                <w:lang w:val="vi-VN"/>
              </w:rPr>
            </w:pPr>
            <w:r w:rsidRPr="004F28C4">
              <w:rPr>
                <w:lang w:val="vi-VN"/>
              </w:rPr>
              <w:t>Nội dung / caption</w:t>
            </w:r>
          </w:p>
        </w:tc>
      </w:tr>
      <w:tr w:rsidR="0002446B" w:rsidRPr="004F28C4" w14:paraId="46B95E8B" w14:textId="77777777">
        <w:tc>
          <w:tcPr>
            <w:tcW w:w="2200" w:type="dxa"/>
          </w:tcPr>
          <w:p w14:paraId="0CBED393" w14:textId="77777777" w:rsidR="0002446B" w:rsidRPr="004F28C4" w:rsidRDefault="00070925">
            <w:pPr>
              <w:rPr>
                <w:lang w:val="vi-VN"/>
              </w:rPr>
            </w:pPr>
            <w:r w:rsidRPr="004F28C4">
              <w:rPr>
                <w:lang w:val="vi-VN"/>
              </w:rPr>
              <w:t>post_type</w:t>
            </w:r>
          </w:p>
        </w:tc>
        <w:tc>
          <w:tcPr>
            <w:tcW w:w="1800" w:type="dxa"/>
          </w:tcPr>
          <w:p w14:paraId="0FC7742A" w14:textId="77777777" w:rsidR="0002446B" w:rsidRPr="004F28C4" w:rsidRDefault="00070925">
            <w:pPr>
              <w:rPr>
                <w:lang w:val="vi-VN"/>
              </w:rPr>
            </w:pPr>
            <w:r w:rsidRPr="004F28C4">
              <w:rPr>
                <w:lang w:val="vi-VN"/>
              </w:rPr>
              <w:t>VARCHAR(20)</w:t>
            </w:r>
          </w:p>
        </w:tc>
        <w:tc>
          <w:tcPr>
            <w:tcW w:w="1900" w:type="dxa"/>
          </w:tcPr>
          <w:p w14:paraId="71C026DA" w14:textId="77777777" w:rsidR="0002446B" w:rsidRPr="004F28C4" w:rsidRDefault="00070925">
            <w:pPr>
              <w:rPr>
                <w:lang w:val="vi-VN"/>
              </w:rPr>
            </w:pPr>
            <w:r w:rsidRPr="004F28C4">
              <w:rPr>
                <w:lang w:val="vi-VN"/>
              </w:rPr>
              <w:t>NN</w:t>
            </w:r>
          </w:p>
        </w:tc>
        <w:tc>
          <w:tcPr>
            <w:tcW w:w="3000" w:type="dxa"/>
          </w:tcPr>
          <w:p w14:paraId="739F70DA" w14:textId="77777777" w:rsidR="0002446B" w:rsidRPr="004F28C4" w:rsidRDefault="00070925">
            <w:pPr>
              <w:rPr>
                <w:lang w:val="vi-VN"/>
              </w:rPr>
            </w:pPr>
            <w:r w:rsidRPr="004F28C4">
              <w:rPr>
                <w:lang w:val="vi-VN"/>
              </w:rPr>
              <w:t>IMAGE / VIDEO / CAROUSEL / TEXT</w:t>
            </w:r>
          </w:p>
        </w:tc>
      </w:tr>
      <w:tr w:rsidR="0002446B" w:rsidRPr="004F28C4" w14:paraId="62D32BBE" w14:textId="77777777">
        <w:tc>
          <w:tcPr>
            <w:tcW w:w="2200" w:type="dxa"/>
          </w:tcPr>
          <w:p w14:paraId="506CE45E" w14:textId="77777777" w:rsidR="0002446B" w:rsidRPr="004F28C4" w:rsidRDefault="00070925">
            <w:pPr>
              <w:rPr>
                <w:lang w:val="vi-VN"/>
              </w:rPr>
            </w:pPr>
            <w:r w:rsidRPr="004F28C4">
              <w:rPr>
                <w:lang w:val="vi-VN"/>
              </w:rPr>
              <w:t>visibility</w:t>
            </w:r>
          </w:p>
        </w:tc>
        <w:tc>
          <w:tcPr>
            <w:tcW w:w="1800" w:type="dxa"/>
          </w:tcPr>
          <w:p w14:paraId="7C81DD3C" w14:textId="77777777" w:rsidR="0002446B" w:rsidRPr="004F28C4" w:rsidRDefault="00070925">
            <w:pPr>
              <w:rPr>
                <w:lang w:val="vi-VN"/>
              </w:rPr>
            </w:pPr>
            <w:r w:rsidRPr="004F28C4">
              <w:rPr>
                <w:lang w:val="vi-VN"/>
              </w:rPr>
              <w:t>VARCHAR(20)</w:t>
            </w:r>
          </w:p>
        </w:tc>
        <w:tc>
          <w:tcPr>
            <w:tcW w:w="1900" w:type="dxa"/>
          </w:tcPr>
          <w:p w14:paraId="1D114700" w14:textId="77777777" w:rsidR="0002446B" w:rsidRPr="004F28C4" w:rsidRDefault="00070925">
            <w:pPr>
              <w:rPr>
                <w:lang w:val="vi-VN"/>
              </w:rPr>
            </w:pPr>
            <w:r w:rsidRPr="004F28C4">
              <w:rPr>
                <w:lang w:val="vi-VN"/>
              </w:rPr>
              <w:t>NN</w:t>
            </w:r>
          </w:p>
        </w:tc>
        <w:tc>
          <w:tcPr>
            <w:tcW w:w="3000" w:type="dxa"/>
          </w:tcPr>
          <w:p w14:paraId="3ADD9CBF" w14:textId="77777777" w:rsidR="0002446B" w:rsidRPr="004F28C4" w:rsidRDefault="00070925">
            <w:pPr>
              <w:rPr>
                <w:lang w:val="vi-VN"/>
              </w:rPr>
            </w:pPr>
            <w:r w:rsidRPr="004F28C4">
              <w:rPr>
                <w:lang w:val="vi-VN"/>
              </w:rPr>
              <w:t>PUBLIC / FOLLOWERS / PRIVATE</w:t>
            </w:r>
          </w:p>
        </w:tc>
      </w:tr>
      <w:tr w:rsidR="0002446B" w:rsidRPr="004F28C4" w14:paraId="0C58C090" w14:textId="77777777">
        <w:tc>
          <w:tcPr>
            <w:tcW w:w="2200" w:type="dxa"/>
          </w:tcPr>
          <w:p w14:paraId="5A42087D" w14:textId="77777777" w:rsidR="0002446B" w:rsidRPr="004F28C4" w:rsidRDefault="00070925">
            <w:pPr>
              <w:rPr>
                <w:lang w:val="vi-VN"/>
              </w:rPr>
            </w:pPr>
            <w:r w:rsidRPr="004F28C4">
              <w:rPr>
                <w:lang w:val="vi-VN"/>
              </w:rPr>
              <w:t>status</w:t>
            </w:r>
          </w:p>
        </w:tc>
        <w:tc>
          <w:tcPr>
            <w:tcW w:w="1800" w:type="dxa"/>
          </w:tcPr>
          <w:p w14:paraId="324C95E7" w14:textId="77777777" w:rsidR="0002446B" w:rsidRPr="004F28C4" w:rsidRDefault="00070925">
            <w:pPr>
              <w:rPr>
                <w:lang w:val="vi-VN"/>
              </w:rPr>
            </w:pPr>
            <w:r w:rsidRPr="004F28C4">
              <w:rPr>
                <w:lang w:val="vi-VN"/>
              </w:rPr>
              <w:t>VARCHAR(20)</w:t>
            </w:r>
          </w:p>
        </w:tc>
        <w:tc>
          <w:tcPr>
            <w:tcW w:w="1900" w:type="dxa"/>
          </w:tcPr>
          <w:p w14:paraId="3F1F8760" w14:textId="77777777" w:rsidR="0002446B" w:rsidRPr="004F28C4" w:rsidRDefault="00070925">
            <w:pPr>
              <w:rPr>
                <w:lang w:val="vi-VN"/>
              </w:rPr>
            </w:pPr>
            <w:r w:rsidRPr="004F28C4">
              <w:rPr>
                <w:lang w:val="vi-VN"/>
              </w:rPr>
              <w:t>NN</w:t>
            </w:r>
          </w:p>
        </w:tc>
        <w:tc>
          <w:tcPr>
            <w:tcW w:w="3000" w:type="dxa"/>
          </w:tcPr>
          <w:p w14:paraId="37993A27" w14:textId="77777777" w:rsidR="0002446B" w:rsidRPr="004F28C4" w:rsidRDefault="00070925">
            <w:pPr>
              <w:rPr>
                <w:lang w:val="vi-VN"/>
              </w:rPr>
            </w:pPr>
            <w:r w:rsidRPr="004F28C4">
              <w:rPr>
                <w:lang w:val="vi-VN"/>
              </w:rPr>
              <w:t>PENDING_REVIEW / PUBLISHED / FLAGGED</w:t>
            </w:r>
          </w:p>
        </w:tc>
      </w:tr>
      <w:tr w:rsidR="0002446B" w:rsidRPr="004F28C4" w14:paraId="3476DD3C" w14:textId="77777777">
        <w:tc>
          <w:tcPr>
            <w:tcW w:w="2200" w:type="dxa"/>
          </w:tcPr>
          <w:p w14:paraId="43E01859" w14:textId="77777777" w:rsidR="0002446B" w:rsidRPr="004F28C4" w:rsidRDefault="00070925">
            <w:pPr>
              <w:rPr>
                <w:lang w:val="vi-VN"/>
              </w:rPr>
            </w:pPr>
            <w:r w:rsidRPr="004F28C4">
              <w:rPr>
                <w:lang w:val="vi-VN"/>
              </w:rPr>
              <w:t>create_time</w:t>
            </w:r>
          </w:p>
        </w:tc>
        <w:tc>
          <w:tcPr>
            <w:tcW w:w="1800" w:type="dxa"/>
          </w:tcPr>
          <w:p w14:paraId="0712E57A" w14:textId="77777777" w:rsidR="0002446B" w:rsidRPr="004F28C4" w:rsidRDefault="00070925">
            <w:pPr>
              <w:rPr>
                <w:lang w:val="vi-VN"/>
              </w:rPr>
            </w:pPr>
            <w:r w:rsidRPr="004F28C4">
              <w:rPr>
                <w:lang w:val="vi-VN"/>
              </w:rPr>
              <w:t>DATETIME</w:t>
            </w:r>
          </w:p>
        </w:tc>
        <w:tc>
          <w:tcPr>
            <w:tcW w:w="1900" w:type="dxa"/>
          </w:tcPr>
          <w:p w14:paraId="7AFA364F" w14:textId="77777777" w:rsidR="0002446B" w:rsidRPr="004F28C4" w:rsidRDefault="00070925">
            <w:pPr>
              <w:rPr>
                <w:lang w:val="vi-VN"/>
              </w:rPr>
            </w:pPr>
            <w:r w:rsidRPr="004F28C4">
              <w:rPr>
                <w:lang w:val="vi-VN"/>
              </w:rPr>
              <w:t>NN</w:t>
            </w:r>
          </w:p>
        </w:tc>
        <w:tc>
          <w:tcPr>
            <w:tcW w:w="3000" w:type="dxa"/>
          </w:tcPr>
          <w:p w14:paraId="6C026F5B" w14:textId="77777777" w:rsidR="0002446B" w:rsidRPr="004F28C4" w:rsidRDefault="00070925">
            <w:pPr>
              <w:rPr>
                <w:lang w:val="vi-VN"/>
              </w:rPr>
            </w:pPr>
            <w:r w:rsidRPr="004F28C4">
              <w:rPr>
                <w:lang w:val="vi-VN"/>
              </w:rPr>
              <w:t>Thời điểm đăng</w:t>
            </w:r>
          </w:p>
        </w:tc>
      </w:tr>
      <w:tr w:rsidR="0002446B" w:rsidRPr="004F28C4" w14:paraId="4216B1A6" w14:textId="77777777">
        <w:tc>
          <w:tcPr>
            <w:tcW w:w="2200" w:type="dxa"/>
          </w:tcPr>
          <w:p w14:paraId="4F122548" w14:textId="77777777" w:rsidR="0002446B" w:rsidRPr="004F28C4" w:rsidRDefault="00070925">
            <w:pPr>
              <w:rPr>
                <w:lang w:val="vi-VN"/>
              </w:rPr>
            </w:pPr>
            <w:r w:rsidRPr="004F28C4">
              <w:rPr>
                <w:lang w:val="vi-VN"/>
              </w:rPr>
              <w:t>is_pinned</w:t>
            </w:r>
          </w:p>
        </w:tc>
        <w:tc>
          <w:tcPr>
            <w:tcW w:w="1800" w:type="dxa"/>
          </w:tcPr>
          <w:p w14:paraId="062D16DF" w14:textId="77777777" w:rsidR="0002446B" w:rsidRPr="004F28C4" w:rsidRDefault="00070925">
            <w:pPr>
              <w:rPr>
                <w:lang w:val="vi-VN"/>
              </w:rPr>
            </w:pPr>
            <w:r w:rsidRPr="004F28C4">
              <w:rPr>
                <w:lang w:val="vi-VN"/>
              </w:rPr>
              <w:t>BIT(1)</w:t>
            </w:r>
          </w:p>
        </w:tc>
        <w:tc>
          <w:tcPr>
            <w:tcW w:w="1900" w:type="dxa"/>
          </w:tcPr>
          <w:p w14:paraId="0AD32914" w14:textId="77777777" w:rsidR="0002446B" w:rsidRPr="004F28C4" w:rsidRDefault="0002446B">
            <w:pPr>
              <w:rPr>
                <w:lang w:val="vi-VN"/>
              </w:rPr>
            </w:pPr>
          </w:p>
        </w:tc>
        <w:tc>
          <w:tcPr>
            <w:tcW w:w="3000" w:type="dxa"/>
          </w:tcPr>
          <w:p w14:paraId="61DBA35A" w14:textId="77777777" w:rsidR="0002446B" w:rsidRPr="004F28C4" w:rsidRDefault="00070925">
            <w:pPr>
              <w:rPr>
                <w:lang w:val="vi-VN"/>
              </w:rPr>
            </w:pPr>
            <w:r w:rsidRPr="004F28C4">
              <w:rPr>
                <w:lang w:val="vi-VN"/>
              </w:rPr>
              <w:t>Ghim lên hồ sơ</w:t>
            </w:r>
          </w:p>
        </w:tc>
      </w:tr>
      <w:tr w:rsidR="0002446B" w:rsidRPr="004F28C4" w14:paraId="571BFBA1" w14:textId="77777777">
        <w:tc>
          <w:tcPr>
            <w:tcW w:w="2200" w:type="dxa"/>
          </w:tcPr>
          <w:p w14:paraId="7BAA141A" w14:textId="77777777" w:rsidR="0002446B" w:rsidRPr="004F28C4" w:rsidRDefault="00070925">
            <w:pPr>
              <w:rPr>
                <w:lang w:val="vi-VN"/>
              </w:rPr>
            </w:pPr>
            <w:r w:rsidRPr="004F28C4">
              <w:rPr>
                <w:lang w:val="vi-VN"/>
              </w:rPr>
              <w:t>reaction_count</w:t>
            </w:r>
          </w:p>
        </w:tc>
        <w:tc>
          <w:tcPr>
            <w:tcW w:w="1800" w:type="dxa"/>
          </w:tcPr>
          <w:p w14:paraId="46D231BD" w14:textId="77777777" w:rsidR="0002446B" w:rsidRPr="004F28C4" w:rsidRDefault="00070925">
            <w:pPr>
              <w:rPr>
                <w:lang w:val="vi-VN"/>
              </w:rPr>
            </w:pPr>
            <w:r w:rsidRPr="004F28C4">
              <w:rPr>
                <w:lang w:val="vi-VN"/>
              </w:rPr>
              <w:t>INT</w:t>
            </w:r>
          </w:p>
        </w:tc>
        <w:tc>
          <w:tcPr>
            <w:tcW w:w="1900" w:type="dxa"/>
          </w:tcPr>
          <w:p w14:paraId="08CB0917" w14:textId="77777777" w:rsidR="0002446B" w:rsidRPr="004F28C4" w:rsidRDefault="00070925">
            <w:pPr>
              <w:rPr>
                <w:lang w:val="vi-VN"/>
              </w:rPr>
            </w:pPr>
            <w:r w:rsidRPr="004F28C4">
              <w:rPr>
                <w:lang w:val="vi-VN"/>
              </w:rPr>
              <w:t>NN</w:t>
            </w:r>
          </w:p>
        </w:tc>
        <w:tc>
          <w:tcPr>
            <w:tcW w:w="3000" w:type="dxa"/>
          </w:tcPr>
          <w:p w14:paraId="70285A45" w14:textId="77777777" w:rsidR="0002446B" w:rsidRPr="004F28C4" w:rsidRDefault="00070925">
            <w:pPr>
              <w:rPr>
                <w:lang w:val="vi-VN"/>
              </w:rPr>
            </w:pPr>
            <w:r w:rsidRPr="004F28C4">
              <w:rPr>
                <w:lang w:val="vi-VN"/>
              </w:rPr>
              <w:t>Bộ đếm cảm xúc</w:t>
            </w:r>
          </w:p>
        </w:tc>
      </w:tr>
      <w:tr w:rsidR="0002446B" w:rsidRPr="004F28C4" w14:paraId="78F27C47" w14:textId="77777777">
        <w:tc>
          <w:tcPr>
            <w:tcW w:w="2200" w:type="dxa"/>
          </w:tcPr>
          <w:p w14:paraId="67914559" w14:textId="77777777" w:rsidR="0002446B" w:rsidRPr="004F28C4" w:rsidRDefault="00070925">
            <w:pPr>
              <w:rPr>
                <w:lang w:val="vi-VN"/>
              </w:rPr>
            </w:pPr>
            <w:r w:rsidRPr="004F28C4">
              <w:rPr>
                <w:lang w:val="vi-VN"/>
              </w:rPr>
              <w:t>comment_count</w:t>
            </w:r>
          </w:p>
        </w:tc>
        <w:tc>
          <w:tcPr>
            <w:tcW w:w="1800" w:type="dxa"/>
          </w:tcPr>
          <w:p w14:paraId="4B1E5CD2" w14:textId="77777777" w:rsidR="0002446B" w:rsidRPr="004F28C4" w:rsidRDefault="00070925">
            <w:pPr>
              <w:rPr>
                <w:lang w:val="vi-VN"/>
              </w:rPr>
            </w:pPr>
            <w:r w:rsidRPr="004F28C4">
              <w:rPr>
                <w:lang w:val="vi-VN"/>
              </w:rPr>
              <w:t>INT</w:t>
            </w:r>
          </w:p>
        </w:tc>
        <w:tc>
          <w:tcPr>
            <w:tcW w:w="1900" w:type="dxa"/>
          </w:tcPr>
          <w:p w14:paraId="66DBB6EF" w14:textId="77777777" w:rsidR="0002446B" w:rsidRPr="004F28C4" w:rsidRDefault="00070925">
            <w:pPr>
              <w:rPr>
                <w:lang w:val="vi-VN"/>
              </w:rPr>
            </w:pPr>
            <w:r w:rsidRPr="004F28C4">
              <w:rPr>
                <w:lang w:val="vi-VN"/>
              </w:rPr>
              <w:t>NN</w:t>
            </w:r>
          </w:p>
        </w:tc>
        <w:tc>
          <w:tcPr>
            <w:tcW w:w="3000" w:type="dxa"/>
          </w:tcPr>
          <w:p w14:paraId="1605D614" w14:textId="77777777" w:rsidR="0002446B" w:rsidRPr="004F28C4" w:rsidRDefault="00070925">
            <w:pPr>
              <w:rPr>
                <w:lang w:val="vi-VN"/>
              </w:rPr>
            </w:pPr>
            <w:r w:rsidRPr="004F28C4">
              <w:rPr>
                <w:lang w:val="vi-VN"/>
              </w:rPr>
              <w:t>Bộ đếm bình luận</w:t>
            </w:r>
          </w:p>
        </w:tc>
      </w:tr>
      <w:tr w:rsidR="0002446B" w:rsidRPr="004F28C4" w14:paraId="4D47DC50" w14:textId="77777777">
        <w:tc>
          <w:tcPr>
            <w:tcW w:w="2200" w:type="dxa"/>
          </w:tcPr>
          <w:p w14:paraId="0996A6C8" w14:textId="77777777" w:rsidR="0002446B" w:rsidRPr="004F28C4" w:rsidRDefault="00070925">
            <w:pPr>
              <w:rPr>
                <w:lang w:val="vi-VN"/>
              </w:rPr>
            </w:pPr>
            <w:r w:rsidRPr="004F28C4">
              <w:rPr>
                <w:lang w:val="vi-VN"/>
              </w:rPr>
              <w:t>id_original_post</w:t>
            </w:r>
          </w:p>
        </w:tc>
        <w:tc>
          <w:tcPr>
            <w:tcW w:w="1800" w:type="dxa"/>
          </w:tcPr>
          <w:p w14:paraId="73890B36" w14:textId="77777777" w:rsidR="0002446B" w:rsidRPr="004F28C4" w:rsidRDefault="00070925">
            <w:pPr>
              <w:rPr>
                <w:lang w:val="vi-VN"/>
              </w:rPr>
            </w:pPr>
            <w:r w:rsidRPr="004F28C4">
              <w:rPr>
                <w:lang w:val="vi-VN"/>
              </w:rPr>
              <w:t>VARCHAR(36)</w:t>
            </w:r>
          </w:p>
        </w:tc>
        <w:tc>
          <w:tcPr>
            <w:tcW w:w="1900" w:type="dxa"/>
          </w:tcPr>
          <w:p w14:paraId="6B801E89" w14:textId="77777777" w:rsidR="0002446B" w:rsidRPr="004F28C4" w:rsidRDefault="00070925">
            <w:pPr>
              <w:rPr>
                <w:lang w:val="vi-VN"/>
              </w:rPr>
            </w:pPr>
            <w:r w:rsidRPr="004F28C4">
              <w:rPr>
                <w:lang w:val="vi-VN"/>
              </w:rPr>
              <w:t>FK→posts</w:t>
            </w:r>
          </w:p>
        </w:tc>
        <w:tc>
          <w:tcPr>
            <w:tcW w:w="3000" w:type="dxa"/>
          </w:tcPr>
          <w:p w14:paraId="2D205ACB" w14:textId="77777777" w:rsidR="0002446B" w:rsidRPr="004F28C4" w:rsidRDefault="00070925">
            <w:pPr>
              <w:rPr>
                <w:lang w:val="vi-VN"/>
              </w:rPr>
            </w:pPr>
            <w:r w:rsidRPr="004F28C4">
              <w:rPr>
                <w:lang w:val="vi-VN"/>
              </w:rPr>
              <w:t>Bài gốc khi chia sẻ (tự tham chiếu)</w:t>
            </w:r>
          </w:p>
        </w:tc>
      </w:tr>
      <w:tr w:rsidR="0002446B" w:rsidRPr="004F28C4" w14:paraId="2F5B3101" w14:textId="77777777">
        <w:tc>
          <w:tcPr>
            <w:tcW w:w="2200" w:type="dxa"/>
          </w:tcPr>
          <w:p w14:paraId="58DBB63D" w14:textId="77777777" w:rsidR="0002446B" w:rsidRPr="004F28C4" w:rsidRDefault="00070925">
            <w:pPr>
              <w:rPr>
                <w:lang w:val="vi-VN"/>
              </w:rPr>
            </w:pPr>
            <w:r w:rsidRPr="004F28C4">
              <w:rPr>
                <w:lang w:val="vi-VN"/>
              </w:rPr>
              <w:t>share_count</w:t>
            </w:r>
          </w:p>
        </w:tc>
        <w:tc>
          <w:tcPr>
            <w:tcW w:w="1800" w:type="dxa"/>
          </w:tcPr>
          <w:p w14:paraId="7FEB1F71" w14:textId="77777777" w:rsidR="0002446B" w:rsidRPr="004F28C4" w:rsidRDefault="00070925">
            <w:pPr>
              <w:rPr>
                <w:lang w:val="vi-VN"/>
              </w:rPr>
            </w:pPr>
            <w:r w:rsidRPr="004F28C4">
              <w:rPr>
                <w:lang w:val="vi-VN"/>
              </w:rPr>
              <w:t>INT</w:t>
            </w:r>
          </w:p>
        </w:tc>
        <w:tc>
          <w:tcPr>
            <w:tcW w:w="1900" w:type="dxa"/>
          </w:tcPr>
          <w:p w14:paraId="7A2237B8" w14:textId="77777777" w:rsidR="0002446B" w:rsidRPr="004F28C4" w:rsidRDefault="00070925">
            <w:pPr>
              <w:rPr>
                <w:lang w:val="vi-VN"/>
              </w:rPr>
            </w:pPr>
            <w:r w:rsidRPr="004F28C4">
              <w:rPr>
                <w:lang w:val="vi-VN"/>
              </w:rPr>
              <w:t>NN</w:t>
            </w:r>
          </w:p>
        </w:tc>
        <w:tc>
          <w:tcPr>
            <w:tcW w:w="3000" w:type="dxa"/>
          </w:tcPr>
          <w:p w14:paraId="0DC08FD9" w14:textId="77777777" w:rsidR="0002446B" w:rsidRPr="004F28C4" w:rsidRDefault="00070925">
            <w:pPr>
              <w:rPr>
                <w:lang w:val="vi-VN"/>
              </w:rPr>
            </w:pPr>
            <w:r w:rsidRPr="004F28C4">
              <w:rPr>
                <w:lang w:val="vi-VN"/>
              </w:rPr>
              <w:t>Số lần bị chia sẻ</w:t>
            </w:r>
          </w:p>
        </w:tc>
      </w:tr>
      <w:tr w:rsidR="0002446B" w:rsidRPr="004F28C4" w14:paraId="259EEE08" w14:textId="77777777">
        <w:tc>
          <w:tcPr>
            <w:tcW w:w="2200" w:type="dxa"/>
          </w:tcPr>
          <w:p w14:paraId="5873BD8B" w14:textId="77777777" w:rsidR="0002446B" w:rsidRPr="004F28C4" w:rsidRDefault="00070925">
            <w:pPr>
              <w:rPr>
                <w:lang w:val="vi-VN"/>
              </w:rPr>
            </w:pPr>
            <w:r w:rsidRPr="004F28C4">
              <w:rPr>
                <w:lang w:val="vi-VN"/>
              </w:rPr>
              <w:lastRenderedPageBreak/>
              <w:t>is_shared</w:t>
            </w:r>
          </w:p>
        </w:tc>
        <w:tc>
          <w:tcPr>
            <w:tcW w:w="1800" w:type="dxa"/>
          </w:tcPr>
          <w:p w14:paraId="6B3B5097" w14:textId="77777777" w:rsidR="0002446B" w:rsidRPr="004F28C4" w:rsidRDefault="00070925">
            <w:pPr>
              <w:rPr>
                <w:lang w:val="vi-VN"/>
              </w:rPr>
            </w:pPr>
            <w:r w:rsidRPr="004F28C4">
              <w:rPr>
                <w:lang w:val="vi-VN"/>
              </w:rPr>
              <w:t>BIT(1)</w:t>
            </w:r>
          </w:p>
        </w:tc>
        <w:tc>
          <w:tcPr>
            <w:tcW w:w="1900" w:type="dxa"/>
          </w:tcPr>
          <w:p w14:paraId="5D8F9B8D" w14:textId="77777777" w:rsidR="0002446B" w:rsidRPr="004F28C4" w:rsidRDefault="00070925">
            <w:pPr>
              <w:rPr>
                <w:lang w:val="vi-VN"/>
              </w:rPr>
            </w:pPr>
            <w:r w:rsidRPr="004F28C4">
              <w:rPr>
                <w:lang w:val="vi-VN"/>
              </w:rPr>
              <w:t>NN</w:t>
            </w:r>
          </w:p>
        </w:tc>
        <w:tc>
          <w:tcPr>
            <w:tcW w:w="3000" w:type="dxa"/>
          </w:tcPr>
          <w:p w14:paraId="694F633C" w14:textId="77777777" w:rsidR="0002446B" w:rsidRPr="004F28C4" w:rsidRDefault="00070925">
            <w:pPr>
              <w:rPr>
                <w:lang w:val="vi-VN"/>
              </w:rPr>
            </w:pPr>
            <w:r w:rsidRPr="004F28C4">
              <w:rPr>
                <w:lang w:val="vi-VN"/>
              </w:rPr>
              <w:t>true = là lượt chia sẻ</w:t>
            </w:r>
          </w:p>
        </w:tc>
      </w:tr>
      <w:tr w:rsidR="0002446B" w:rsidRPr="004F28C4" w14:paraId="264D57A7" w14:textId="77777777">
        <w:tc>
          <w:tcPr>
            <w:tcW w:w="2200" w:type="dxa"/>
          </w:tcPr>
          <w:p w14:paraId="5D1E7EB3" w14:textId="77777777" w:rsidR="0002446B" w:rsidRPr="004F28C4" w:rsidRDefault="00070925">
            <w:pPr>
              <w:rPr>
                <w:lang w:val="vi-VN"/>
              </w:rPr>
            </w:pPr>
            <w:r w:rsidRPr="004F28C4">
              <w:rPr>
                <w:lang w:val="vi-VN"/>
              </w:rPr>
              <w:t>id_user</w:t>
            </w:r>
          </w:p>
        </w:tc>
        <w:tc>
          <w:tcPr>
            <w:tcW w:w="1800" w:type="dxa"/>
          </w:tcPr>
          <w:p w14:paraId="75EF720A" w14:textId="77777777" w:rsidR="0002446B" w:rsidRPr="004F28C4" w:rsidRDefault="00070925">
            <w:pPr>
              <w:rPr>
                <w:lang w:val="vi-VN"/>
              </w:rPr>
            </w:pPr>
            <w:r w:rsidRPr="004F28C4">
              <w:rPr>
                <w:lang w:val="vi-VN"/>
              </w:rPr>
              <w:t>VARCHAR(36)</w:t>
            </w:r>
          </w:p>
        </w:tc>
        <w:tc>
          <w:tcPr>
            <w:tcW w:w="1900" w:type="dxa"/>
          </w:tcPr>
          <w:p w14:paraId="7DF6E1BD" w14:textId="77777777" w:rsidR="0002446B" w:rsidRPr="004F28C4" w:rsidRDefault="00070925">
            <w:pPr>
              <w:rPr>
                <w:lang w:val="vi-VN"/>
              </w:rPr>
            </w:pPr>
            <w:r w:rsidRPr="004F28C4">
              <w:rPr>
                <w:lang w:val="vi-VN"/>
              </w:rPr>
              <w:t>FK→users, NN</w:t>
            </w:r>
          </w:p>
        </w:tc>
        <w:tc>
          <w:tcPr>
            <w:tcW w:w="3000" w:type="dxa"/>
          </w:tcPr>
          <w:p w14:paraId="033F1676" w14:textId="77777777" w:rsidR="0002446B" w:rsidRPr="004F28C4" w:rsidRDefault="00070925">
            <w:pPr>
              <w:rPr>
                <w:lang w:val="vi-VN"/>
              </w:rPr>
            </w:pPr>
            <w:r w:rsidRPr="004F28C4">
              <w:rPr>
                <w:lang w:val="vi-VN"/>
              </w:rPr>
              <w:t>Tác giả</w:t>
            </w:r>
          </w:p>
        </w:tc>
      </w:tr>
    </w:tbl>
    <w:p w14:paraId="002870A6" w14:textId="77777777" w:rsidR="0002446B" w:rsidRPr="004F28C4" w:rsidRDefault="0002446B"/>
    <w:p w14:paraId="2A7645A8" w14:textId="77777777" w:rsidR="0002446B" w:rsidRPr="004F28C4" w:rsidRDefault="00070925">
      <w:pPr>
        <w:spacing w:line="360" w:lineRule="auto"/>
        <w:jc w:val="both"/>
        <w:rPr>
          <w:bCs/>
          <w:lang w:val="vi-VN"/>
        </w:rPr>
      </w:pPr>
      <w:r w:rsidRPr="004F28C4">
        <w:rPr>
          <w:bCs/>
          <w:lang w:val="vi-VN"/>
        </w:rPr>
        <w:t xml:space="preserve">Bảng post_media </w:t>
      </w:r>
    </w:p>
    <w:tbl>
      <w:tblPr>
        <w:tblW w:w="8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1800"/>
        <w:gridCol w:w="1900"/>
        <w:gridCol w:w="3000"/>
      </w:tblGrid>
      <w:tr w:rsidR="0002446B" w:rsidRPr="004F28C4" w14:paraId="6BC844C0" w14:textId="77777777">
        <w:tc>
          <w:tcPr>
            <w:tcW w:w="2200" w:type="dxa"/>
          </w:tcPr>
          <w:p w14:paraId="165AFE19" w14:textId="77777777" w:rsidR="0002446B" w:rsidRPr="004F28C4" w:rsidRDefault="00070925">
            <w:pPr>
              <w:rPr>
                <w:lang w:val="vi-VN"/>
              </w:rPr>
            </w:pPr>
            <w:r w:rsidRPr="004F28C4">
              <w:rPr>
                <w:bCs/>
                <w:lang w:val="vi-VN"/>
              </w:rPr>
              <w:t>Trường</w:t>
            </w:r>
          </w:p>
        </w:tc>
        <w:tc>
          <w:tcPr>
            <w:tcW w:w="1800" w:type="dxa"/>
          </w:tcPr>
          <w:p w14:paraId="3BD2D28F" w14:textId="77777777" w:rsidR="0002446B" w:rsidRPr="004F28C4" w:rsidRDefault="00070925">
            <w:pPr>
              <w:rPr>
                <w:lang w:val="vi-VN"/>
              </w:rPr>
            </w:pPr>
            <w:r w:rsidRPr="004F28C4">
              <w:rPr>
                <w:bCs/>
                <w:lang w:val="vi-VN"/>
              </w:rPr>
              <w:t>Kiểu dữ liệu</w:t>
            </w:r>
          </w:p>
        </w:tc>
        <w:tc>
          <w:tcPr>
            <w:tcW w:w="1900" w:type="dxa"/>
          </w:tcPr>
          <w:p w14:paraId="21E48ABF" w14:textId="77777777" w:rsidR="0002446B" w:rsidRPr="004F28C4" w:rsidRDefault="00070925">
            <w:pPr>
              <w:rPr>
                <w:lang w:val="vi-VN"/>
              </w:rPr>
            </w:pPr>
            <w:r w:rsidRPr="004F28C4">
              <w:rPr>
                <w:bCs/>
                <w:lang w:val="vi-VN"/>
              </w:rPr>
              <w:t>Ràng buộc</w:t>
            </w:r>
          </w:p>
        </w:tc>
        <w:tc>
          <w:tcPr>
            <w:tcW w:w="3000" w:type="dxa"/>
          </w:tcPr>
          <w:p w14:paraId="57AB9036" w14:textId="77777777" w:rsidR="0002446B" w:rsidRPr="004F28C4" w:rsidRDefault="00070925">
            <w:pPr>
              <w:rPr>
                <w:lang w:val="vi-VN"/>
              </w:rPr>
            </w:pPr>
            <w:r w:rsidRPr="004F28C4">
              <w:rPr>
                <w:bCs/>
                <w:lang w:val="vi-VN"/>
              </w:rPr>
              <w:t>Mô tả</w:t>
            </w:r>
          </w:p>
        </w:tc>
      </w:tr>
      <w:tr w:rsidR="0002446B" w:rsidRPr="004F28C4" w14:paraId="4ECB0480" w14:textId="77777777">
        <w:tc>
          <w:tcPr>
            <w:tcW w:w="2200" w:type="dxa"/>
          </w:tcPr>
          <w:p w14:paraId="7D02717B" w14:textId="77777777" w:rsidR="0002446B" w:rsidRPr="004F28C4" w:rsidRDefault="00070925">
            <w:pPr>
              <w:rPr>
                <w:lang w:val="vi-VN"/>
              </w:rPr>
            </w:pPr>
            <w:r w:rsidRPr="004F28C4">
              <w:rPr>
                <w:lang w:val="vi-VN"/>
              </w:rPr>
              <w:t>id_media</w:t>
            </w:r>
          </w:p>
        </w:tc>
        <w:tc>
          <w:tcPr>
            <w:tcW w:w="1800" w:type="dxa"/>
          </w:tcPr>
          <w:p w14:paraId="61C88613" w14:textId="77777777" w:rsidR="0002446B" w:rsidRPr="004F28C4" w:rsidRDefault="00070925">
            <w:pPr>
              <w:rPr>
                <w:lang w:val="vi-VN"/>
              </w:rPr>
            </w:pPr>
            <w:r w:rsidRPr="004F28C4">
              <w:rPr>
                <w:lang w:val="vi-VN"/>
              </w:rPr>
              <w:t>VARCHAR(36)</w:t>
            </w:r>
          </w:p>
        </w:tc>
        <w:tc>
          <w:tcPr>
            <w:tcW w:w="1900" w:type="dxa"/>
          </w:tcPr>
          <w:p w14:paraId="64CC739F" w14:textId="77777777" w:rsidR="0002446B" w:rsidRPr="004F28C4" w:rsidRDefault="00070925">
            <w:pPr>
              <w:rPr>
                <w:lang w:val="vi-VN"/>
              </w:rPr>
            </w:pPr>
            <w:r w:rsidRPr="004F28C4">
              <w:rPr>
                <w:lang w:val="vi-VN"/>
              </w:rPr>
              <w:t>PK, NN</w:t>
            </w:r>
          </w:p>
        </w:tc>
        <w:tc>
          <w:tcPr>
            <w:tcW w:w="3000" w:type="dxa"/>
          </w:tcPr>
          <w:p w14:paraId="127C8A1C" w14:textId="77777777" w:rsidR="0002446B" w:rsidRPr="004F28C4" w:rsidRDefault="00070925">
            <w:pPr>
              <w:rPr>
                <w:lang w:val="vi-VN"/>
              </w:rPr>
            </w:pPr>
            <w:r w:rsidRPr="004F28C4">
              <w:rPr>
                <w:lang w:val="vi-VN"/>
              </w:rPr>
              <w:t>Khóa chính</w:t>
            </w:r>
          </w:p>
        </w:tc>
      </w:tr>
      <w:tr w:rsidR="0002446B" w:rsidRPr="004F28C4" w14:paraId="6102B75A" w14:textId="77777777">
        <w:tc>
          <w:tcPr>
            <w:tcW w:w="2200" w:type="dxa"/>
          </w:tcPr>
          <w:p w14:paraId="5D788268" w14:textId="77777777" w:rsidR="0002446B" w:rsidRPr="004F28C4" w:rsidRDefault="00070925">
            <w:pPr>
              <w:rPr>
                <w:lang w:val="vi-VN"/>
              </w:rPr>
            </w:pPr>
            <w:r w:rsidRPr="004F28C4">
              <w:rPr>
                <w:lang w:val="vi-VN"/>
              </w:rPr>
              <w:t>id_post</w:t>
            </w:r>
          </w:p>
        </w:tc>
        <w:tc>
          <w:tcPr>
            <w:tcW w:w="1800" w:type="dxa"/>
          </w:tcPr>
          <w:p w14:paraId="732FBCCD" w14:textId="77777777" w:rsidR="0002446B" w:rsidRPr="004F28C4" w:rsidRDefault="00070925">
            <w:pPr>
              <w:rPr>
                <w:lang w:val="vi-VN"/>
              </w:rPr>
            </w:pPr>
            <w:r w:rsidRPr="004F28C4">
              <w:rPr>
                <w:lang w:val="vi-VN"/>
              </w:rPr>
              <w:t>VARCHAR(36)</w:t>
            </w:r>
          </w:p>
        </w:tc>
        <w:tc>
          <w:tcPr>
            <w:tcW w:w="1900" w:type="dxa"/>
          </w:tcPr>
          <w:p w14:paraId="096AE954" w14:textId="77777777" w:rsidR="0002446B" w:rsidRPr="004F28C4" w:rsidRDefault="00070925">
            <w:pPr>
              <w:rPr>
                <w:lang w:val="vi-VN"/>
              </w:rPr>
            </w:pPr>
            <w:r w:rsidRPr="004F28C4">
              <w:rPr>
                <w:lang w:val="vi-VN"/>
              </w:rPr>
              <w:t>FK→posts, NN</w:t>
            </w:r>
          </w:p>
        </w:tc>
        <w:tc>
          <w:tcPr>
            <w:tcW w:w="3000" w:type="dxa"/>
          </w:tcPr>
          <w:p w14:paraId="658601DF" w14:textId="77777777" w:rsidR="0002446B" w:rsidRPr="004F28C4" w:rsidRDefault="00070925">
            <w:pPr>
              <w:rPr>
                <w:lang w:val="vi-VN"/>
              </w:rPr>
            </w:pPr>
            <w:r w:rsidRPr="004F28C4">
              <w:rPr>
                <w:lang w:val="vi-VN"/>
              </w:rPr>
              <w:t>Bài viết chứa media</w:t>
            </w:r>
          </w:p>
        </w:tc>
      </w:tr>
      <w:tr w:rsidR="0002446B" w:rsidRPr="004F28C4" w14:paraId="2278E5FA" w14:textId="77777777">
        <w:tc>
          <w:tcPr>
            <w:tcW w:w="2200" w:type="dxa"/>
          </w:tcPr>
          <w:p w14:paraId="4040F4C0" w14:textId="77777777" w:rsidR="0002446B" w:rsidRPr="004F28C4" w:rsidRDefault="00070925">
            <w:pPr>
              <w:rPr>
                <w:lang w:val="vi-VN"/>
              </w:rPr>
            </w:pPr>
            <w:r w:rsidRPr="004F28C4">
              <w:rPr>
                <w:lang w:val="vi-VN"/>
              </w:rPr>
              <w:t>media_url</w:t>
            </w:r>
          </w:p>
        </w:tc>
        <w:tc>
          <w:tcPr>
            <w:tcW w:w="1800" w:type="dxa"/>
          </w:tcPr>
          <w:p w14:paraId="16FA49A9" w14:textId="77777777" w:rsidR="0002446B" w:rsidRPr="004F28C4" w:rsidRDefault="00070925">
            <w:pPr>
              <w:rPr>
                <w:lang w:val="vi-VN"/>
              </w:rPr>
            </w:pPr>
            <w:r w:rsidRPr="004F28C4">
              <w:rPr>
                <w:lang w:val="vi-VN"/>
              </w:rPr>
              <w:t>VARCHAR(2048)</w:t>
            </w:r>
          </w:p>
        </w:tc>
        <w:tc>
          <w:tcPr>
            <w:tcW w:w="1900" w:type="dxa"/>
          </w:tcPr>
          <w:p w14:paraId="1AE89F0E" w14:textId="77777777" w:rsidR="0002446B" w:rsidRPr="004F28C4" w:rsidRDefault="00070925">
            <w:pPr>
              <w:rPr>
                <w:lang w:val="vi-VN"/>
              </w:rPr>
            </w:pPr>
            <w:r w:rsidRPr="004F28C4">
              <w:rPr>
                <w:lang w:val="vi-VN"/>
              </w:rPr>
              <w:t>NN</w:t>
            </w:r>
          </w:p>
        </w:tc>
        <w:tc>
          <w:tcPr>
            <w:tcW w:w="3000" w:type="dxa"/>
          </w:tcPr>
          <w:p w14:paraId="692A9A93" w14:textId="77777777" w:rsidR="0002446B" w:rsidRPr="004F28C4" w:rsidRDefault="00070925">
            <w:pPr>
              <w:rPr>
                <w:lang w:val="vi-VN"/>
              </w:rPr>
            </w:pPr>
            <w:r w:rsidRPr="004F28C4">
              <w:rPr>
                <w:lang w:val="vi-VN"/>
              </w:rPr>
              <w:t>Đường dẫn ảnh/video</w:t>
            </w:r>
          </w:p>
        </w:tc>
      </w:tr>
      <w:tr w:rsidR="0002446B" w:rsidRPr="004F28C4" w14:paraId="085A6404" w14:textId="77777777">
        <w:tc>
          <w:tcPr>
            <w:tcW w:w="2200" w:type="dxa"/>
          </w:tcPr>
          <w:p w14:paraId="131B62DE" w14:textId="77777777" w:rsidR="0002446B" w:rsidRPr="004F28C4" w:rsidRDefault="00070925">
            <w:pPr>
              <w:rPr>
                <w:lang w:val="vi-VN"/>
              </w:rPr>
            </w:pPr>
            <w:r w:rsidRPr="004F28C4">
              <w:rPr>
                <w:lang w:val="vi-VN"/>
              </w:rPr>
              <w:t>media_type</w:t>
            </w:r>
          </w:p>
        </w:tc>
        <w:tc>
          <w:tcPr>
            <w:tcW w:w="1800" w:type="dxa"/>
          </w:tcPr>
          <w:p w14:paraId="1CAC9739" w14:textId="77777777" w:rsidR="0002446B" w:rsidRPr="004F28C4" w:rsidRDefault="00070925">
            <w:pPr>
              <w:rPr>
                <w:lang w:val="vi-VN"/>
              </w:rPr>
            </w:pPr>
            <w:r w:rsidRPr="004F28C4">
              <w:rPr>
                <w:lang w:val="vi-VN"/>
              </w:rPr>
              <w:t>VARCHAR(10)</w:t>
            </w:r>
          </w:p>
        </w:tc>
        <w:tc>
          <w:tcPr>
            <w:tcW w:w="1900" w:type="dxa"/>
          </w:tcPr>
          <w:p w14:paraId="24321E81" w14:textId="77777777" w:rsidR="0002446B" w:rsidRPr="004F28C4" w:rsidRDefault="00070925">
            <w:pPr>
              <w:rPr>
                <w:lang w:val="vi-VN"/>
              </w:rPr>
            </w:pPr>
            <w:r w:rsidRPr="004F28C4">
              <w:rPr>
                <w:lang w:val="vi-VN"/>
              </w:rPr>
              <w:t>NN</w:t>
            </w:r>
          </w:p>
        </w:tc>
        <w:tc>
          <w:tcPr>
            <w:tcW w:w="3000" w:type="dxa"/>
          </w:tcPr>
          <w:p w14:paraId="31C90891" w14:textId="77777777" w:rsidR="0002446B" w:rsidRPr="004F28C4" w:rsidRDefault="00070925">
            <w:pPr>
              <w:rPr>
                <w:lang w:val="vi-VN"/>
              </w:rPr>
            </w:pPr>
            <w:r w:rsidRPr="004F28C4">
              <w:rPr>
                <w:lang w:val="vi-VN"/>
              </w:rPr>
              <w:t>IMAGE / VIDEO</w:t>
            </w:r>
          </w:p>
        </w:tc>
      </w:tr>
      <w:tr w:rsidR="0002446B" w:rsidRPr="004F28C4" w14:paraId="37AAB4CD" w14:textId="77777777">
        <w:tc>
          <w:tcPr>
            <w:tcW w:w="2200" w:type="dxa"/>
          </w:tcPr>
          <w:p w14:paraId="0EBBAFEB" w14:textId="77777777" w:rsidR="0002446B" w:rsidRPr="004F28C4" w:rsidRDefault="00070925">
            <w:pPr>
              <w:rPr>
                <w:lang w:val="vi-VN"/>
              </w:rPr>
            </w:pPr>
            <w:r w:rsidRPr="004F28C4">
              <w:rPr>
                <w:lang w:val="vi-VN"/>
              </w:rPr>
              <w:t>display_order</w:t>
            </w:r>
          </w:p>
        </w:tc>
        <w:tc>
          <w:tcPr>
            <w:tcW w:w="1800" w:type="dxa"/>
          </w:tcPr>
          <w:p w14:paraId="51588244" w14:textId="77777777" w:rsidR="0002446B" w:rsidRPr="004F28C4" w:rsidRDefault="00070925">
            <w:pPr>
              <w:rPr>
                <w:lang w:val="vi-VN"/>
              </w:rPr>
            </w:pPr>
            <w:r w:rsidRPr="004F28C4">
              <w:rPr>
                <w:lang w:val="vi-VN"/>
              </w:rPr>
              <w:t>INT</w:t>
            </w:r>
          </w:p>
        </w:tc>
        <w:tc>
          <w:tcPr>
            <w:tcW w:w="1900" w:type="dxa"/>
          </w:tcPr>
          <w:p w14:paraId="4B8A57E0" w14:textId="77777777" w:rsidR="0002446B" w:rsidRPr="004F28C4" w:rsidRDefault="00070925">
            <w:pPr>
              <w:rPr>
                <w:lang w:val="vi-VN"/>
              </w:rPr>
            </w:pPr>
            <w:r w:rsidRPr="004F28C4">
              <w:rPr>
                <w:lang w:val="vi-VN"/>
              </w:rPr>
              <w:t>NN</w:t>
            </w:r>
          </w:p>
        </w:tc>
        <w:tc>
          <w:tcPr>
            <w:tcW w:w="3000" w:type="dxa"/>
          </w:tcPr>
          <w:p w14:paraId="1559F8CE" w14:textId="77777777" w:rsidR="0002446B" w:rsidRPr="004F28C4" w:rsidRDefault="00070925">
            <w:pPr>
              <w:rPr>
                <w:lang w:val="vi-VN"/>
              </w:rPr>
            </w:pPr>
            <w:r w:rsidRPr="004F28C4">
              <w:rPr>
                <w:lang w:val="vi-VN"/>
              </w:rPr>
              <w:t>Thứ tự hiển thị</w:t>
            </w:r>
          </w:p>
        </w:tc>
      </w:tr>
      <w:tr w:rsidR="0002446B" w:rsidRPr="004F28C4" w14:paraId="65BAF7F8" w14:textId="77777777">
        <w:tc>
          <w:tcPr>
            <w:tcW w:w="2200" w:type="dxa"/>
          </w:tcPr>
          <w:p w14:paraId="2AE6FEA1" w14:textId="77777777" w:rsidR="0002446B" w:rsidRPr="004F28C4" w:rsidRDefault="00070925">
            <w:pPr>
              <w:rPr>
                <w:lang w:val="vi-VN"/>
              </w:rPr>
            </w:pPr>
            <w:r w:rsidRPr="004F28C4">
              <w:rPr>
                <w:lang w:val="vi-VN"/>
              </w:rPr>
              <w:t>width</w:t>
            </w:r>
          </w:p>
        </w:tc>
        <w:tc>
          <w:tcPr>
            <w:tcW w:w="1800" w:type="dxa"/>
          </w:tcPr>
          <w:p w14:paraId="7AC33E60" w14:textId="77777777" w:rsidR="0002446B" w:rsidRPr="004F28C4" w:rsidRDefault="00070925">
            <w:pPr>
              <w:rPr>
                <w:lang w:val="vi-VN"/>
              </w:rPr>
            </w:pPr>
            <w:r w:rsidRPr="004F28C4">
              <w:rPr>
                <w:lang w:val="vi-VN"/>
              </w:rPr>
              <w:t>INT</w:t>
            </w:r>
          </w:p>
        </w:tc>
        <w:tc>
          <w:tcPr>
            <w:tcW w:w="1900" w:type="dxa"/>
          </w:tcPr>
          <w:p w14:paraId="2F3CEB8D" w14:textId="77777777" w:rsidR="0002446B" w:rsidRPr="004F28C4" w:rsidRDefault="0002446B">
            <w:pPr>
              <w:rPr>
                <w:lang w:val="vi-VN"/>
              </w:rPr>
            </w:pPr>
          </w:p>
        </w:tc>
        <w:tc>
          <w:tcPr>
            <w:tcW w:w="3000" w:type="dxa"/>
          </w:tcPr>
          <w:p w14:paraId="4F2551AB" w14:textId="77777777" w:rsidR="0002446B" w:rsidRPr="004F28C4" w:rsidRDefault="00070925">
            <w:pPr>
              <w:rPr>
                <w:lang w:val="vi-VN"/>
              </w:rPr>
            </w:pPr>
            <w:r w:rsidRPr="004F28C4">
              <w:rPr>
                <w:lang w:val="vi-VN"/>
              </w:rPr>
              <w:t>Chiều rộng (px)</w:t>
            </w:r>
          </w:p>
        </w:tc>
      </w:tr>
      <w:tr w:rsidR="0002446B" w:rsidRPr="004F28C4" w14:paraId="70E1C282" w14:textId="77777777">
        <w:tc>
          <w:tcPr>
            <w:tcW w:w="2200" w:type="dxa"/>
          </w:tcPr>
          <w:p w14:paraId="50C7BFAE" w14:textId="77777777" w:rsidR="0002446B" w:rsidRPr="004F28C4" w:rsidRDefault="00070925">
            <w:pPr>
              <w:rPr>
                <w:lang w:val="vi-VN"/>
              </w:rPr>
            </w:pPr>
            <w:r w:rsidRPr="004F28C4">
              <w:rPr>
                <w:lang w:val="vi-VN"/>
              </w:rPr>
              <w:t>height</w:t>
            </w:r>
          </w:p>
        </w:tc>
        <w:tc>
          <w:tcPr>
            <w:tcW w:w="1800" w:type="dxa"/>
          </w:tcPr>
          <w:p w14:paraId="1A116735" w14:textId="77777777" w:rsidR="0002446B" w:rsidRPr="004F28C4" w:rsidRDefault="00070925">
            <w:pPr>
              <w:rPr>
                <w:lang w:val="vi-VN"/>
              </w:rPr>
            </w:pPr>
            <w:r w:rsidRPr="004F28C4">
              <w:rPr>
                <w:lang w:val="vi-VN"/>
              </w:rPr>
              <w:t>INT</w:t>
            </w:r>
          </w:p>
        </w:tc>
        <w:tc>
          <w:tcPr>
            <w:tcW w:w="1900" w:type="dxa"/>
          </w:tcPr>
          <w:p w14:paraId="28B10C6F" w14:textId="77777777" w:rsidR="0002446B" w:rsidRPr="004F28C4" w:rsidRDefault="0002446B">
            <w:pPr>
              <w:rPr>
                <w:lang w:val="vi-VN"/>
              </w:rPr>
            </w:pPr>
          </w:p>
        </w:tc>
        <w:tc>
          <w:tcPr>
            <w:tcW w:w="3000" w:type="dxa"/>
          </w:tcPr>
          <w:p w14:paraId="2B36D04C" w14:textId="77777777" w:rsidR="0002446B" w:rsidRPr="004F28C4" w:rsidRDefault="00070925">
            <w:pPr>
              <w:rPr>
                <w:lang w:val="vi-VN"/>
              </w:rPr>
            </w:pPr>
            <w:r w:rsidRPr="004F28C4">
              <w:rPr>
                <w:lang w:val="vi-VN"/>
              </w:rPr>
              <w:t>Chiều cao (px)</w:t>
            </w:r>
          </w:p>
        </w:tc>
      </w:tr>
      <w:tr w:rsidR="0002446B" w:rsidRPr="004F28C4" w14:paraId="3E1F7421" w14:textId="77777777">
        <w:tc>
          <w:tcPr>
            <w:tcW w:w="2200" w:type="dxa"/>
          </w:tcPr>
          <w:p w14:paraId="1FEFD955" w14:textId="77777777" w:rsidR="0002446B" w:rsidRPr="004F28C4" w:rsidRDefault="00070925">
            <w:pPr>
              <w:rPr>
                <w:lang w:val="vi-VN"/>
              </w:rPr>
            </w:pPr>
            <w:r w:rsidRPr="004F28C4">
              <w:rPr>
                <w:lang w:val="vi-VN"/>
              </w:rPr>
              <w:t>duration_sec</w:t>
            </w:r>
          </w:p>
        </w:tc>
        <w:tc>
          <w:tcPr>
            <w:tcW w:w="1800" w:type="dxa"/>
          </w:tcPr>
          <w:p w14:paraId="4F715F21" w14:textId="77777777" w:rsidR="0002446B" w:rsidRPr="004F28C4" w:rsidRDefault="00070925">
            <w:pPr>
              <w:rPr>
                <w:lang w:val="vi-VN"/>
              </w:rPr>
            </w:pPr>
            <w:r w:rsidRPr="004F28C4">
              <w:rPr>
                <w:lang w:val="vi-VN"/>
              </w:rPr>
              <w:t>INT</w:t>
            </w:r>
          </w:p>
        </w:tc>
        <w:tc>
          <w:tcPr>
            <w:tcW w:w="1900" w:type="dxa"/>
          </w:tcPr>
          <w:p w14:paraId="4B5B593E" w14:textId="77777777" w:rsidR="0002446B" w:rsidRPr="004F28C4" w:rsidRDefault="0002446B">
            <w:pPr>
              <w:rPr>
                <w:lang w:val="vi-VN"/>
              </w:rPr>
            </w:pPr>
          </w:p>
        </w:tc>
        <w:tc>
          <w:tcPr>
            <w:tcW w:w="3000" w:type="dxa"/>
          </w:tcPr>
          <w:p w14:paraId="0A7B7AB7" w14:textId="77777777" w:rsidR="0002446B" w:rsidRPr="004F28C4" w:rsidRDefault="00070925">
            <w:pPr>
              <w:rPr>
                <w:lang w:val="vi-VN"/>
              </w:rPr>
            </w:pPr>
            <w:r w:rsidRPr="004F28C4">
              <w:rPr>
                <w:lang w:val="vi-VN"/>
              </w:rPr>
              <w:t>Thời lượng video (giây)</w:t>
            </w:r>
          </w:p>
        </w:tc>
      </w:tr>
    </w:tbl>
    <w:p w14:paraId="57B6F1ED" w14:textId="77777777" w:rsidR="0002446B" w:rsidRPr="004F28C4" w:rsidRDefault="0002446B"/>
    <w:p w14:paraId="206BE612" w14:textId="77777777" w:rsidR="0002446B" w:rsidRPr="004F28C4" w:rsidRDefault="00070925">
      <w:pPr>
        <w:spacing w:line="360" w:lineRule="auto"/>
        <w:jc w:val="both"/>
        <w:rPr>
          <w:bCs/>
          <w:lang w:val="vi-VN"/>
        </w:rPr>
      </w:pPr>
      <w:r w:rsidRPr="004F28C4">
        <w:rPr>
          <w:bCs/>
          <w:lang w:val="vi-VN"/>
        </w:rPr>
        <w:t xml:space="preserve">Bảng comments </w:t>
      </w:r>
    </w:p>
    <w:tbl>
      <w:tblPr>
        <w:tblW w:w="8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1800"/>
        <w:gridCol w:w="1900"/>
        <w:gridCol w:w="3000"/>
      </w:tblGrid>
      <w:tr w:rsidR="0002446B" w:rsidRPr="004F28C4" w14:paraId="5EF89825" w14:textId="77777777">
        <w:tc>
          <w:tcPr>
            <w:tcW w:w="2200" w:type="dxa"/>
          </w:tcPr>
          <w:p w14:paraId="6665F343" w14:textId="77777777" w:rsidR="0002446B" w:rsidRPr="004F28C4" w:rsidRDefault="00070925">
            <w:pPr>
              <w:rPr>
                <w:lang w:val="vi-VN"/>
              </w:rPr>
            </w:pPr>
            <w:r w:rsidRPr="004F28C4">
              <w:rPr>
                <w:bCs/>
                <w:lang w:val="vi-VN"/>
              </w:rPr>
              <w:t>Trường</w:t>
            </w:r>
          </w:p>
        </w:tc>
        <w:tc>
          <w:tcPr>
            <w:tcW w:w="1800" w:type="dxa"/>
          </w:tcPr>
          <w:p w14:paraId="7032506A" w14:textId="77777777" w:rsidR="0002446B" w:rsidRPr="004F28C4" w:rsidRDefault="00070925">
            <w:pPr>
              <w:rPr>
                <w:lang w:val="vi-VN"/>
              </w:rPr>
            </w:pPr>
            <w:r w:rsidRPr="004F28C4">
              <w:rPr>
                <w:bCs/>
                <w:lang w:val="vi-VN"/>
              </w:rPr>
              <w:t>Kiểu dữ liệu</w:t>
            </w:r>
          </w:p>
        </w:tc>
        <w:tc>
          <w:tcPr>
            <w:tcW w:w="1900" w:type="dxa"/>
          </w:tcPr>
          <w:p w14:paraId="5543F51B" w14:textId="77777777" w:rsidR="0002446B" w:rsidRPr="004F28C4" w:rsidRDefault="00070925">
            <w:pPr>
              <w:rPr>
                <w:lang w:val="vi-VN"/>
              </w:rPr>
            </w:pPr>
            <w:r w:rsidRPr="004F28C4">
              <w:rPr>
                <w:bCs/>
                <w:lang w:val="vi-VN"/>
              </w:rPr>
              <w:t>Ràng buộc</w:t>
            </w:r>
          </w:p>
        </w:tc>
        <w:tc>
          <w:tcPr>
            <w:tcW w:w="3000" w:type="dxa"/>
          </w:tcPr>
          <w:p w14:paraId="2B1EFDBA" w14:textId="77777777" w:rsidR="0002446B" w:rsidRPr="004F28C4" w:rsidRDefault="00070925">
            <w:pPr>
              <w:rPr>
                <w:lang w:val="vi-VN"/>
              </w:rPr>
            </w:pPr>
            <w:r w:rsidRPr="004F28C4">
              <w:rPr>
                <w:bCs/>
                <w:lang w:val="vi-VN"/>
              </w:rPr>
              <w:t>Mô tả</w:t>
            </w:r>
          </w:p>
        </w:tc>
      </w:tr>
      <w:tr w:rsidR="0002446B" w:rsidRPr="004F28C4" w14:paraId="31E61667" w14:textId="77777777">
        <w:tc>
          <w:tcPr>
            <w:tcW w:w="2200" w:type="dxa"/>
          </w:tcPr>
          <w:p w14:paraId="01F1998A" w14:textId="77777777" w:rsidR="0002446B" w:rsidRPr="004F28C4" w:rsidRDefault="00070925">
            <w:pPr>
              <w:rPr>
                <w:lang w:val="vi-VN"/>
              </w:rPr>
            </w:pPr>
            <w:r w:rsidRPr="004F28C4">
              <w:rPr>
                <w:lang w:val="vi-VN"/>
              </w:rPr>
              <w:t>id_comment</w:t>
            </w:r>
          </w:p>
        </w:tc>
        <w:tc>
          <w:tcPr>
            <w:tcW w:w="1800" w:type="dxa"/>
          </w:tcPr>
          <w:p w14:paraId="2C9BEB4C" w14:textId="77777777" w:rsidR="0002446B" w:rsidRPr="004F28C4" w:rsidRDefault="00070925">
            <w:pPr>
              <w:rPr>
                <w:lang w:val="vi-VN"/>
              </w:rPr>
            </w:pPr>
            <w:r w:rsidRPr="004F28C4">
              <w:rPr>
                <w:lang w:val="vi-VN"/>
              </w:rPr>
              <w:t>VARCHAR(36)</w:t>
            </w:r>
          </w:p>
        </w:tc>
        <w:tc>
          <w:tcPr>
            <w:tcW w:w="1900" w:type="dxa"/>
          </w:tcPr>
          <w:p w14:paraId="749E83DF" w14:textId="77777777" w:rsidR="0002446B" w:rsidRPr="004F28C4" w:rsidRDefault="00070925">
            <w:pPr>
              <w:rPr>
                <w:lang w:val="vi-VN"/>
              </w:rPr>
            </w:pPr>
            <w:r w:rsidRPr="004F28C4">
              <w:rPr>
                <w:lang w:val="vi-VN"/>
              </w:rPr>
              <w:t>PK, NN</w:t>
            </w:r>
          </w:p>
        </w:tc>
        <w:tc>
          <w:tcPr>
            <w:tcW w:w="3000" w:type="dxa"/>
          </w:tcPr>
          <w:p w14:paraId="0035FAE0" w14:textId="77777777" w:rsidR="0002446B" w:rsidRPr="004F28C4" w:rsidRDefault="00070925">
            <w:pPr>
              <w:rPr>
                <w:lang w:val="vi-VN"/>
              </w:rPr>
            </w:pPr>
            <w:r w:rsidRPr="004F28C4">
              <w:rPr>
                <w:lang w:val="vi-VN"/>
              </w:rPr>
              <w:t>Khóa chính</w:t>
            </w:r>
          </w:p>
        </w:tc>
      </w:tr>
      <w:tr w:rsidR="0002446B" w:rsidRPr="004F28C4" w14:paraId="3129CA52" w14:textId="77777777">
        <w:tc>
          <w:tcPr>
            <w:tcW w:w="2200" w:type="dxa"/>
          </w:tcPr>
          <w:p w14:paraId="62F63BA5" w14:textId="77777777" w:rsidR="0002446B" w:rsidRPr="004F28C4" w:rsidRDefault="00070925">
            <w:pPr>
              <w:rPr>
                <w:lang w:val="vi-VN"/>
              </w:rPr>
            </w:pPr>
            <w:r w:rsidRPr="004F28C4">
              <w:rPr>
                <w:lang w:val="vi-VN"/>
              </w:rPr>
              <w:t>text</w:t>
            </w:r>
          </w:p>
        </w:tc>
        <w:tc>
          <w:tcPr>
            <w:tcW w:w="1800" w:type="dxa"/>
          </w:tcPr>
          <w:p w14:paraId="1B5B0315" w14:textId="77777777" w:rsidR="0002446B" w:rsidRPr="004F28C4" w:rsidRDefault="00070925">
            <w:pPr>
              <w:rPr>
                <w:lang w:val="vi-VN"/>
              </w:rPr>
            </w:pPr>
            <w:r w:rsidRPr="004F28C4">
              <w:rPr>
                <w:lang w:val="vi-VN"/>
              </w:rPr>
              <w:t>VARCHAR(2000)</w:t>
            </w:r>
          </w:p>
        </w:tc>
        <w:tc>
          <w:tcPr>
            <w:tcW w:w="1900" w:type="dxa"/>
          </w:tcPr>
          <w:p w14:paraId="0D9203D0" w14:textId="77777777" w:rsidR="0002446B" w:rsidRPr="004F28C4" w:rsidRDefault="00070925">
            <w:pPr>
              <w:rPr>
                <w:lang w:val="vi-VN"/>
              </w:rPr>
            </w:pPr>
            <w:r w:rsidRPr="004F28C4">
              <w:rPr>
                <w:lang w:val="vi-VN"/>
              </w:rPr>
              <w:t>NN</w:t>
            </w:r>
          </w:p>
        </w:tc>
        <w:tc>
          <w:tcPr>
            <w:tcW w:w="3000" w:type="dxa"/>
          </w:tcPr>
          <w:p w14:paraId="35A90B78" w14:textId="77777777" w:rsidR="0002446B" w:rsidRPr="004F28C4" w:rsidRDefault="00070925">
            <w:pPr>
              <w:rPr>
                <w:lang w:val="vi-VN"/>
              </w:rPr>
            </w:pPr>
            <w:r w:rsidRPr="004F28C4">
              <w:rPr>
                <w:lang w:val="vi-VN"/>
              </w:rPr>
              <w:t>Nội dung</w:t>
            </w:r>
          </w:p>
        </w:tc>
      </w:tr>
      <w:tr w:rsidR="0002446B" w:rsidRPr="004F28C4" w14:paraId="7D9BDB65" w14:textId="77777777">
        <w:tc>
          <w:tcPr>
            <w:tcW w:w="2200" w:type="dxa"/>
          </w:tcPr>
          <w:p w14:paraId="2B436975" w14:textId="77777777" w:rsidR="0002446B" w:rsidRPr="004F28C4" w:rsidRDefault="00070925">
            <w:pPr>
              <w:rPr>
                <w:lang w:val="vi-VN"/>
              </w:rPr>
            </w:pPr>
            <w:r w:rsidRPr="004F28C4">
              <w:rPr>
                <w:lang w:val="vi-VN"/>
              </w:rPr>
              <w:t>create_time</w:t>
            </w:r>
          </w:p>
        </w:tc>
        <w:tc>
          <w:tcPr>
            <w:tcW w:w="1800" w:type="dxa"/>
          </w:tcPr>
          <w:p w14:paraId="543173C9" w14:textId="77777777" w:rsidR="0002446B" w:rsidRPr="004F28C4" w:rsidRDefault="00070925">
            <w:pPr>
              <w:rPr>
                <w:lang w:val="vi-VN"/>
              </w:rPr>
            </w:pPr>
            <w:r w:rsidRPr="004F28C4">
              <w:rPr>
                <w:lang w:val="vi-VN"/>
              </w:rPr>
              <w:t>DATETIME</w:t>
            </w:r>
          </w:p>
        </w:tc>
        <w:tc>
          <w:tcPr>
            <w:tcW w:w="1900" w:type="dxa"/>
          </w:tcPr>
          <w:p w14:paraId="0833CE66" w14:textId="77777777" w:rsidR="0002446B" w:rsidRPr="004F28C4" w:rsidRDefault="00070925">
            <w:pPr>
              <w:rPr>
                <w:lang w:val="vi-VN"/>
              </w:rPr>
            </w:pPr>
            <w:r w:rsidRPr="004F28C4">
              <w:rPr>
                <w:lang w:val="vi-VN"/>
              </w:rPr>
              <w:t>NN</w:t>
            </w:r>
          </w:p>
        </w:tc>
        <w:tc>
          <w:tcPr>
            <w:tcW w:w="3000" w:type="dxa"/>
          </w:tcPr>
          <w:p w14:paraId="4681D381" w14:textId="77777777" w:rsidR="0002446B" w:rsidRPr="004F28C4" w:rsidRDefault="00070925">
            <w:pPr>
              <w:rPr>
                <w:lang w:val="vi-VN"/>
              </w:rPr>
            </w:pPr>
            <w:r w:rsidRPr="004F28C4">
              <w:rPr>
                <w:lang w:val="vi-VN"/>
              </w:rPr>
              <w:t>Thời điểm</w:t>
            </w:r>
          </w:p>
        </w:tc>
      </w:tr>
      <w:tr w:rsidR="0002446B" w:rsidRPr="004F28C4" w14:paraId="10DD79F2" w14:textId="77777777">
        <w:tc>
          <w:tcPr>
            <w:tcW w:w="2200" w:type="dxa"/>
          </w:tcPr>
          <w:p w14:paraId="5F3CA23B" w14:textId="77777777" w:rsidR="0002446B" w:rsidRPr="004F28C4" w:rsidRDefault="00070925">
            <w:pPr>
              <w:rPr>
                <w:lang w:val="vi-VN"/>
              </w:rPr>
            </w:pPr>
            <w:r w:rsidRPr="004F28C4">
              <w:rPr>
                <w:lang w:val="vi-VN"/>
              </w:rPr>
              <w:t>id_user</w:t>
            </w:r>
          </w:p>
        </w:tc>
        <w:tc>
          <w:tcPr>
            <w:tcW w:w="1800" w:type="dxa"/>
          </w:tcPr>
          <w:p w14:paraId="3428AB0B" w14:textId="77777777" w:rsidR="0002446B" w:rsidRPr="004F28C4" w:rsidRDefault="00070925">
            <w:pPr>
              <w:rPr>
                <w:lang w:val="vi-VN"/>
              </w:rPr>
            </w:pPr>
            <w:r w:rsidRPr="004F28C4">
              <w:rPr>
                <w:lang w:val="vi-VN"/>
              </w:rPr>
              <w:t>VARCHAR(36)</w:t>
            </w:r>
          </w:p>
        </w:tc>
        <w:tc>
          <w:tcPr>
            <w:tcW w:w="1900" w:type="dxa"/>
          </w:tcPr>
          <w:p w14:paraId="17369745" w14:textId="77777777" w:rsidR="0002446B" w:rsidRPr="004F28C4" w:rsidRDefault="00070925">
            <w:pPr>
              <w:rPr>
                <w:lang w:val="vi-VN"/>
              </w:rPr>
            </w:pPr>
            <w:r w:rsidRPr="004F28C4">
              <w:rPr>
                <w:lang w:val="vi-VN"/>
              </w:rPr>
              <w:t>FK→users, NN</w:t>
            </w:r>
          </w:p>
        </w:tc>
        <w:tc>
          <w:tcPr>
            <w:tcW w:w="3000" w:type="dxa"/>
          </w:tcPr>
          <w:p w14:paraId="2455F67A" w14:textId="77777777" w:rsidR="0002446B" w:rsidRPr="004F28C4" w:rsidRDefault="00070925">
            <w:pPr>
              <w:rPr>
                <w:lang w:val="vi-VN"/>
              </w:rPr>
            </w:pPr>
            <w:r w:rsidRPr="004F28C4">
              <w:rPr>
                <w:lang w:val="vi-VN"/>
              </w:rPr>
              <w:t>Người bình luận</w:t>
            </w:r>
          </w:p>
        </w:tc>
      </w:tr>
      <w:tr w:rsidR="0002446B" w:rsidRPr="004F28C4" w14:paraId="304005BA" w14:textId="77777777">
        <w:tc>
          <w:tcPr>
            <w:tcW w:w="2200" w:type="dxa"/>
          </w:tcPr>
          <w:p w14:paraId="1B9BE14E" w14:textId="77777777" w:rsidR="0002446B" w:rsidRPr="004F28C4" w:rsidRDefault="00070925">
            <w:pPr>
              <w:rPr>
                <w:lang w:val="vi-VN"/>
              </w:rPr>
            </w:pPr>
            <w:r w:rsidRPr="004F28C4">
              <w:rPr>
                <w:lang w:val="vi-VN"/>
              </w:rPr>
              <w:t>id_post</w:t>
            </w:r>
          </w:p>
        </w:tc>
        <w:tc>
          <w:tcPr>
            <w:tcW w:w="1800" w:type="dxa"/>
          </w:tcPr>
          <w:p w14:paraId="461F1D24" w14:textId="77777777" w:rsidR="0002446B" w:rsidRPr="004F28C4" w:rsidRDefault="00070925">
            <w:pPr>
              <w:rPr>
                <w:lang w:val="vi-VN"/>
              </w:rPr>
            </w:pPr>
            <w:r w:rsidRPr="004F28C4">
              <w:rPr>
                <w:lang w:val="vi-VN"/>
              </w:rPr>
              <w:t>VARCHAR(36)</w:t>
            </w:r>
          </w:p>
        </w:tc>
        <w:tc>
          <w:tcPr>
            <w:tcW w:w="1900" w:type="dxa"/>
          </w:tcPr>
          <w:p w14:paraId="32ADC393" w14:textId="77777777" w:rsidR="0002446B" w:rsidRPr="004F28C4" w:rsidRDefault="00070925">
            <w:pPr>
              <w:rPr>
                <w:lang w:val="vi-VN"/>
              </w:rPr>
            </w:pPr>
            <w:r w:rsidRPr="004F28C4">
              <w:rPr>
                <w:lang w:val="vi-VN"/>
              </w:rPr>
              <w:t>FK→posts, NN</w:t>
            </w:r>
          </w:p>
        </w:tc>
        <w:tc>
          <w:tcPr>
            <w:tcW w:w="3000" w:type="dxa"/>
          </w:tcPr>
          <w:p w14:paraId="4F349B8B" w14:textId="77777777" w:rsidR="0002446B" w:rsidRPr="004F28C4" w:rsidRDefault="00070925">
            <w:pPr>
              <w:rPr>
                <w:lang w:val="vi-VN"/>
              </w:rPr>
            </w:pPr>
            <w:r w:rsidRPr="004F28C4">
              <w:rPr>
                <w:lang w:val="vi-VN"/>
              </w:rPr>
              <w:t>Bài viết</w:t>
            </w:r>
          </w:p>
        </w:tc>
      </w:tr>
      <w:tr w:rsidR="0002446B" w:rsidRPr="004F28C4" w14:paraId="39D5EB25" w14:textId="77777777">
        <w:tc>
          <w:tcPr>
            <w:tcW w:w="2200" w:type="dxa"/>
          </w:tcPr>
          <w:p w14:paraId="23288F6E" w14:textId="77777777" w:rsidR="0002446B" w:rsidRPr="004F28C4" w:rsidRDefault="00070925">
            <w:pPr>
              <w:rPr>
                <w:lang w:val="vi-VN"/>
              </w:rPr>
            </w:pPr>
            <w:r w:rsidRPr="004F28C4">
              <w:rPr>
                <w:lang w:val="vi-VN"/>
              </w:rPr>
              <w:t>id_parent_comment</w:t>
            </w:r>
          </w:p>
        </w:tc>
        <w:tc>
          <w:tcPr>
            <w:tcW w:w="1800" w:type="dxa"/>
          </w:tcPr>
          <w:p w14:paraId="66134726" w14:textId="77777777" w:rsidR="0002446B" w:rsidRPr="004F28C4" w:rsidRDefault="00070925">
            <w:pPr>
              <w:rPr>
                <w:lang w:val="vi-VN"/>
              </w:rPr>
            </w:pPr>
            <w:r w:rsidRPr="004F28C4">
              <w:rPr>
                <w:lang w:val="vi-VN"/>
              </w:rPr>
              <w:t>VARCHAR(36)</w:t>
            </w:r>
          </w:p>
        </w:tc>
        <w:tc>
          <w:tcPr>
            <w:tcW w:w="1900" w:type="dxa"/>
          </w:tcPr>
          <w:p w14:paraId="0C9D74FE" w14:textId="77777777" w:rsidR="0002446B" w:rsidRPr="004F28C4" w:rsidRDefault="00070925">
            <w:pPr>
              <w:rPr>
                <w:lang w:val="vi-VN"/>
              </w:rPr>
            </w:pPr>
            <w:r w:rsidRPr="004F28C4">
              <w:rPr>
                <w:lang w:val="vi-VN"/>
              </w:rPr>
              <w:t>FK→comments</w:t>
            </w:r>
          </w:p>
        </w:tc>
        <w:tc>
          <w:tcPr>
            <w:tcW w:w="3000" w:type="dxa"/>
          </w:tcPr>
          <w:p w14:paraId="0F9DF53D" w14:textId="77777777" w:rsidR="0002446B" w:rsidRPr="004F28C4" w:rsidRDefault="00070925">
            <w:pPr>
              <w:rPr>
                <w:lang w:val="vi-VN"/>
              </w:rPr>
            </w:pPr>
            <w:r w:rsidRPr="004F28C4">
              <w:rPr>
                <w:lang w:val="vi-VN"/>
              </w:rPr>
              <w:t>Bình luận cha (tối đa 2 cấp)</w:t>
            </w:r>
          </w:p>
        </w:tc>
      </w:tr>
      <w:tr w:rsidR="0002446B" w:rsidRPr="004F28C4" w14:paraId="6FE1C5CC" w14:textId="77777777">
        <w:tc>
          <w:tcPr>
            <w:tcW w:w="2200" w:type="dxa"/>
          </w:tcPr>
          <w:p w14:paraId="5EAAB6F1" w14:textId="77777777" w:rsidR="0002446B" w:rsidRPr="004F28C4" w:rsidRDefault="00070925">
            <w:pPr>
              <w:rPr>
                <w:lang w:val="vi-VN"/>
              </w:rPr>
            </w:pPr>
            <w:r w:rsidRPr="004F28C4">
              <w:rPr>
                <w:lang w:val="vi-VN"/>
              </w:rPr>
              <w:t>reaction_count</w:t>
            </w:r>
          </w:p>
        </w:tc>
        <w:tc>
          <w:tcPr>
            <w:tcW w:w="1800" w:type="dxa"/>
          </w:tcPr>
          <w:p w14:paraId="563926D9" w14:textId="77777777" w:rsidR="0002446B" w:rsidRPr="004F28C4" w:rsidRDefault="00070925">
            <w:pPr>
              <w:rPr>
                <w:lang w:val="vi-VN"/>
              </w:rPr>
            </w:pPr>
            <w:r w:rsidRPr="004F28C4">
              <w:rPr>
                <w:lang w:val="vi-VN"/>
              </w:rPr>
              <w:t>INT</w:t>
            </w:r>
          </w:p>
        </w:tc>
        <w:tc>
          <w:tcPr>
            <w:tcW w:w="1900" w:type="dxa"/>
          </w:tcPr>
          <w:p w14:paraId="699430DD" w14:textId="77777777" w:rsidR="0002446B" w:rsidRPr="004F28C4" w:rsidRDefault="00070925">
            <w:pPr>
              <w:rPr>
                <w:lang w:val="vi-VN"/>
              </w:rPr>
            </w:pPr>
            <w:r w:rsidRPr="004F28C4">
              <w:rPr>
                <w:lang w:val="vi-VN"/>
              </w:rPr>
              <w:t>NN</w:t>
            </w:r>
          </w:p>
        </w:tc>
        <w:tc>
          <w:tcPr>
            <w:tcW w:w="3000" w:type="dxa"/>
          </w:tcPr>
          <w:p w14:paraId="75238CE9" w14:textId="77777777" w:rsidR="0002446B" w:rsidRPr="004F28C4" w:rsidRDefault="00070925">
            <w:pPr>
              <w:rPr>
                <w:lang w:val="vi-VN"/>
              </w:rPr>
            </w:pPr>
            <w:r w:rsidRPr="004F28C4">
              <w:rPr>
                <w:lang w:val="vi-VN"/>
              </w:rPr>
              <w:t>Bộ đếm cảm xúc</w:t>
            </w:r>
          </w:p>
        </w:tc>
      </w:tr>
    </w:tbl>
    <w:p w14:paraId="436E0664" w14:textId="77777777" w:rsidR="0002446B" w:rsidRPr="004F28C4" w:rsidRDefault="0002446B"/>
    <w:p w14:paraId="6EF7F7BA" w14:textId="77777777" w:rsidR="0002446B" w:rsidRPr="004F28C4" w:rsidRDefault="00070925">
      <w:pPr>
        <w:spacing w:line="360" w:lineRule="auto"/>
        <w:jc w:val="both"/>
        <w:rPr>
          <w:bCs/>
          <w:lang w:val="vi-VN"/>
        </w:rPr>
      </w:pPr>
      <w:r w:rsidRPr="004F28C4">
        <w:rPr>
          <w:bCs/>
          <w:lang w:val="vi-VN"/>
        </w:rPr>
        <w:t xml:space="preserve">Bảng hashtags </w:t>
      </w:r>
    </w:p>
    <w:tbl>
      <w:tblPr>
        <w:tblW w:w="8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1800"/>
        <w:gridCol w:w="1900"/>
        <w:gridCol w:w="3000"/>
      </w:tblGrid>
      <w:tr w:rsidR="0002446B" w:rsidRPr="004F28C4" w14:paraId="09F2195A" w14:textId="77777777">
        <w:tc>
          <w:tcPr>
            <w:tcW w:w="2200" w:type="dxa"/>
          </w:tcPr>
          <w:p w14:paraId="39E78CC3" w14:textId="77777777" w:rsidR="0002446B" w:rsidRPr="004F28C4" w:rsidRDefault="00070925">
            <w:pPr>
              <w:rPr>
                <w:lang w:val="vi-VN"/>
              </w:rPr>
            </w:pPr>
            <w:r w:rsidRPr="004F28C4">
              <w:rPr>
                <w:bCs/>
                <w:lang w:val="vi-VN"/>
              </w:rPr>
              <w:t>Trường</w:t>
            </w:r>
          </w:p>
        </w:tc>
        <w:tc>
          <w:tcPr>
            <w:tcW w:w="1800" w:type="dxa"/>
          </w:tcPr>
          <w:p w14:paraId="030FE7CA" w14:textId="77777777" w:rsidR="0002446B" w:rsidRPr="004F28C4" w:rsidRDefault="00070925">
            <w:pPr>
              <w:rPr>
                <w:lang w:val="vi-VN"/>
              </w:rPr>
            </w:pPr>
            <w:r w:rsidRPr="004F28C4">
              <w:rPr>
                <w:bCs/>
                <w:lang w:val="vi-VN"/>
              </w:rPr>
              <w:t>Kiểu dữ liệu</w:t>
            </w:r>
          </w:p>
        </w:tc>
        <w:tc>
          <w:tcPr>
            <w:tcW w:w="1900" w:type="dxa"/>
          </w:tcPr>
          <w:p w14:paraId="143BE6C9" w14:textId="77777777" w:rsidR="0002446B" w:rsidRPr="004F28C4" w:rsidRDefault="00070925">
            <w:pPr>
              <w:rPr>
                <w:lang w:val="vi-VN"/>
              </w:rPr>
            </w:pPr>
            <w:r w:rsidRPr="004F28C4">
              <w:rPr>
                <w:bCs/>
                <w:lang w:val="vi-VN"/>
              </w:rPr>
              <w:t>Ràng buộc</w:t>
            </w:r>
          </w:p>
        </w:tc>
        <w:tc>
          <w:tcPr>
            <w:tcW w:w="3000" w:type="dxa"/>
          </w:tcPr>
          <w:p w14:paraId="59115B8D" w14:textId="77777777" w:rsidR="0002446B" w:rsidRPr="004F28C4" w:rsidRDefault="00070925">
            <w:pPr>
              <w:rPr>
                <w:lang w:val="vi-VN"/>
              </w:rPr>
            </w:pPr>
            <w:r w:rsidRPr="004F28C4">
              <w:rPr>
                <w:bCs/>
                <w:lang w:val="vi-VN"/>
              </w:rPr>
              <w:t>Mô tả</w:t>
            </w:r>
          </w:p>
        </w:tc>
      </w:tr>
      <w:tr w:rsidR="0002446B" w:rsidRPr="004F28C4" w14:paraId="6A3056BB" w14:textId="77777777">
        <w:tc>
          <w:tcPr>
            <w:tcW w:w="2200" w:type="dxa"/>
          </w:tcPr>
          <w:p w14:paraId="27C33F1B" w14:textId="77777777" w:rsidR="0002446B" w:rsidRPr="004F28C4" w:rsidRDefault="00070925">
            <w:pPr>
              <w:rPr>
                <w:lang w:val="vi-VN"/>
              </w:rPr>
            </w:pPr>
            <w:r w:rsidRPr="004F28C4">
              <w:rPr>
                <w:lang w:val="vi-VN"/>
              </w:rPr>
              <w:t>id_hashtag</w:t>
            </w:r>
          </w:p>
        </w:tc>
        <w:tc>
          <w:tcPr>
            <w:tcW w:w="1800" w:type="dxa"/>
          </w:tcPr>
          <w:p w14:paraId="0858A523" w14:textId="77777777" w:rsidR="0002446B" w:rsidRPr="004F28C4" w:rsidRDefault="00070925">
            <w:pPr>
              <w:rPr>
                <w:lang w:val="vi-VN"/>
              </w:rPr>
            </w:pPr>
            <w:r w:rsidRPr="004F28C4">
              <w:rPr>
                <w:lang w:val="vi-VN"/>
              </w:rPr>
              <w:t>VARCHAR(36)</w:t>
            </w:r>
          </w:p>
        </w:tc>
        <w:tc>
          <w:tcPr>
            <w:tcW w:w="1900" w:type="dxa"/>
          </w:tcPr>
          <w:p w14:paraId="4BC3D747" w14:textId="77777777" w:rsidR="0002446B" w:rsidRPr="004F28C4" w:rsidRDefault="00070925">
            <w:pPr>
              <w:rPr>
                <w:lang w:val="vi-VN"/>
              </w:rPr>
            </w:pPr>
            <w:r w:rsidRPr="004F28C4">
              <w:rPr>
                <w:lang w:val="vi-VN"/>
              </w:rPr>
              <w:t>PK, NN</w:t>
            </w:r>
          </w:p>
        </w:tc>
        <w:tc>
          <w:tcPr>
            <w:tcW w:w="3000" w:type="dxa"/>
          </w:tcPr>
          <w:p w14:paraId="33269509" w14:textId="77777777" w:rsidR="0002446B" w:rsidRPr="004F28C4" w:rsidRDefault="00070925">
            <w:pPr>
              <w:rPr>
                <w:lang w:val="vi-VN"/>
              </w:rPr>
            </w:pPr>
            <w:r w:rsidRPr="004F28C4">
              <w:rPr>
                <w:lang w:val="vi-VN"/>
              </w:rPr>
              <w:t>Khóa chính</w:t>
            </w:r>
          </w:p>
        </w:tc>
      </w:tr>
      <w:tr w:rsidR="0002446B" w:rsidRPr="004F28C4" w14:paraId="56E188A7" w14:textId="77777777">
        <w:tc>
          <w:tcPr>
            <w:tcW w:w="2200" w:type="dxa"/>
          </w:tcPr>
          <w:p w14:paraId="5B7C2351" w14:textId="77777777" w:rsidR="0002446B" w:rsidRPr="004F28C4" w:rsidRDefault="00070925">
            <w:pPr>
              <w:rPr>
                <w:lang w:val="vi-VN"/>
              </w:rPr>
            </w:pPr>
            <w:r w:rsidRPr="004F28C4">
              <w:rPr>
                <w:lang w:val="vi-VN"/>
              </w:rPr>
              <w:t>name</w:t>
            </w:r>
          </w:p>
        </w:tc>
        <w:tc>
          <w:tcPr>
            <w:tcW w:w="1800" w:type="dxa"/>
          </w:tcPr>
          <w:p w14:paraId="4463BD08" w14:textId="77777777" w:rsidR="0002446B" w:rsidRPr="004F28C4" w:rsidRDefault="00070925">
            <w:pPr>
              <w:rPr>
                <w:lang w:val="vi-VN"/>
              </w:rPr>
            </w:pPr>
            <w:r w:rsidRPr="004F28C4">
              <w:rPr>
                <w:lang w:val="vi-VN"/>
              </w:rPr>
              <w:t>VARCHAR(100)</w:t>
            </w:r>
          </w:p>
        </w:tc>
        <w:tc>
          <w:tcPr>
            <w:tcW w:w="1900" w:type="dxa"/>
          </w:tcPr>
          <w:p w14:paraId="4157B73E" w14:textId="77777777" w:rsidR="0002446B" w:rsidRPr="004F28C4" w:rsidRDefault="00070925">
            <w:pPr>
              <w:rPr>
                <w:lang w:val="vi-VN"/>
              </w:rPr>
            </w:pPr>
            <w:r w:rsidRPr="004F28C4">
              <w:rPr>
                <w:lang w:val="vi-VN"/>
              </w:rPr>
              <w:t>UQ, NN</w:t>
            </w:r>
          </w:p>
        </w:tc>
        <w:tc>
          <w:tcPr>
            <w:tcW w:w="3000" w:type="dxa"/>
          </w:tcPr>
          <w:p w14:paraId="5D1DAF78" w14:textId="77777777" w:rsidR="0002446B" w:rsidRPr="004F28C4" w:rsidRDefault="00070925">
            <w:pPr>
              <w:rPr>
                <w:lang w:val="vi-VN"/>
              </w:rPr>
            </w:pPr>
            <w:r w:rsidRPr="004F28C4">
              <w:rPr>
                <w:lang w:val="vi-VN"/>
              </w:rPr>
              <w:t>Tên thẻ (không dấu #)</w:t>
            </w:r>
          </w:p>
        </w:tc>
      </w:tr>
      <w:tr w:rsidR="0002446B" w:rsidRPr="004F28C4" w14:paraId="1AF1899D" w14:textId="77777777">
        <w:tc>
          <w:tcPr>
            <w:tcW w:w="2200" w:type="dxa"/>
          </w:tcPr>
          <w:p w14:paraId="25444463" w14:textId="77777777" w:rsidR="0002446B" w:rsidRPr="004F28C4" w:rsidRDefault="00070925">
            <w:pPr>
              <w:rPr>
                <w:lang w:val="vi-VN"/>
              </w:rPr>
            </w:pPr>
            <w:r w:rsidRPr="004F28C4">
              <w:rPr>
                <w:lang w:val="vi-VN"/>
              </w:rPr>
              <w:t>post_count</w:t>
            </w:r>
          </w:p>
        </w:tc>
        <w:tc>
          <w:tcPr>
            <w:tcW w:w="1800" w:type="dxa"/>
          </w:tcPr>
          <w:p w14:paraId="47005C03" w14:textId="77777777" w:rsidR="0002446B" w:rsidRPr="004F28C4" w:rsidRDefault="00070925">
            <w:pPr>
              <w:rPr>
                <w:lang w:val="vi-VN"/>
              </w:rPr>
            </w:pPr>
            <w:r w:rsidRPr="004F28C4">
              <w:rPr>
                <w:lang w:val="vi-VN"/>
              </w:rPr>
              <w:t>INT</w:t>
            </w:r>
          </w:p>
        </w:tc>
        <w:tc>
          <w:tcPr>
            <w:tcW w:w="1900" w:type="dxa"/>
          </w:tcPr>
          <w:p w14:paraId="73D6B4F4" w14:textId="77777777" w:rsidR="0002446B" w:rsidRPr="004F28C4" w:rsidRDefault="00070925">
            <w:pPr>
              <w:rPr>
                <w:lang w:val="vi-VN"/>
              </w:rPr>
            </w:pPr>
            <w:r w:rsidRPr="004F28C4">
              <w:rPr>
                <w:lang w:val="vi-VN"/>
              </w:rPr>
              <w:t>NN</w:t>
            </w:r>
          </w:p>
        </w:tc>
        <w:tc>
          <w:tcPr>
            <w:tcW w:w="3000" w:type="dxa"/>
          </w:tcPr>
          <w:p w14:paraId="0EE8FAFE" w14:textId="77777777" w:rsidR="0002446B" w:rsidRPr="004F28C4" w:rsidRDefault="00070925">
            <w:pPr>
              <w:rPr>
                <w:lang w:val="vi-VN"/>
              </w:rPr>
            </w:pPr>
            <w:r w:rsidRPr="004F28C4">
              <w:rPr>
                <w:lang w:val="vi-VN"/>
              </w:rPr>
              <w:t>Số bài dùng thẻ</w:t>
            </w:r>
          </w:p>
        </w:tc>
      </w:tr>
      <w:tr w:rsidR="0002446B" w:rsidRPr="004F28C4" w14:paraId="70C640FC" w14:textId="77777777">
        <w:tc>
          <w:tcPr>
            <w:tcW w:w="2200" w:type="dxa"/>
          </w:tcPr>
          <w:p w14:paraId="3F390D5F" w14:textId="77777777" w:rsidR="0002446B" w:rsidRPr="004F28C4" w:rsidRDefault="00070925">
            <w:pPr>
              <w:rPr>
                <w:lang w:val="vi-VN"/>
              </w:rPr>
            </w:pPr>
            <w:r w:rsidRPr="004F28C4">
              <w:rPr>
                <w:lang w:val="vi-VN"/>
              </w:rPr>
              <w:t>created_at</w:t>
            </w:r>
          </w:p>
        </w:tc>
        <w:tc>
          <w:tcPr>
            <w:tcW w:w="1800" w:type="dxa"/>
          </w:tcPr>
          <w:p w14:paraId="0AC2DE57" w14:textId="77777777" w:rsidR="0002446B" w:rsidRPr="004F28C4" w:rsidRDefault="00070925">
            <w:pPr>
              <w:rPr>
                <w:lang w:val="vi-VN"/>
              </w:rPr>
            </w:pPr>
            <w:r w:rsidRPr="004F28C4">
              <w:rPr>
                <w:lang w:val="vi-VN"/>
              </w:rPr>
              <w:t>DATETIME</w:t>
            </w:r>
          </w:p>
        </w:tc>
        <w:tc>
          <w:tcPr>
            <w:tcW w:w="1900" w:type="dxa"/>
          </w:tcPr>
          <w:p w14:paraId="70D86780" w14:textId="77777777" w:rsidR="0002446B" w:rsidRPr="004F28C4" w:rsidRDefault="00070925">
            <w:pPr>
              <w:rPr>
                <w:lang w:val="vi-VN"/>
              </w:rPr>
            </w:pPr>
            <w:r w:rsidRPr="004F28C4">
              <w:rPr>
                <w:lang w:val="vi-VN"/>
              </w:rPr>
              <w:t>NN</w:t>
            </w:r>
          </w:p>
        </w:tc>
        <w:tc>
          <w:tcPr>
            <w:tcW w:w="3000" w:type="dxa"/>
          </w:tcPr>
          <w:p w14:paraId="390786AC" w14:textId="77777777" w:rsidR="0002446B" w:rsidRPr="004F28C4" w:rsidRDefault="00070925">
            <w:pPr>
              <w:rPr>
                <w:lang w:val="vi-VN"/>
              </w:rPr>
            </w:pPr>
            <w:r w:rsidRPr="004F28C4">
              <w:rPr>
                <w:lang w:val="vi-VN"/>
              </w:rPr>
              <w:t>Thời điểm tạo</w:t>
            </w:r>
          </w:p>
        </w:tc>
      </w:tr>
    </w:tbl>
    <w:p w14:paraId="00B7EED9" w14:textId="77777777" w:rsidR="0002446B" w:rsidRPr="004F28C4" w:rsidRDefault="0002446B"/>
    <w:p w14:paraId="2B52B281" w14:textId="77777777" w:rsidR="0002446B" w:rsidRPr="004F28C4" w:rsidRDefault="00070925">
      <w:pPr>
        <w:spacing w:line="360" w:lineRule="auto"/>
        <w:jc w:val="both"/>
        <w:rPr>
          <w:bCs/>
          <w:lang w:val="vi-VN"/>
        </w:rPr>
      </w:pPr>
      <w:r w:rsidRPr="004F28C4">
        <w:rPr>
          <w:bCs/>
          <w:lang w:val="vi-VN"/>
        </w:rPr>
        <w:t xml:space="preserve">Bảng post_hashtags </w:t>
      </w:r>
    </w:p>
    <w:tbl>
      <w:tblPr>
        <w:tblW w:w="8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1800"/>
        <w:gridCol w:w="1900"/>
        <w:gridCol w:w="3000"/>
      </w:tblGrid>
      <w:tr w:rsidR="0002446B" w:rsidRPr="004F28C4" w14:paraId="4A3C1210" w14:textId="77777777">
        <w:tc>
          <w:tcPr>
            <w:tcW w:w="2200" w:type="dxa"/>
          </w:tcPr>
          <w:p w14:paraId="1E96D722" w14:textId="77777777" w:rsidR="0002446B" w:rsidRPr="004F28C4" w:rsidRDefault="00070925">
            <w:pPr>
              <w:rPr>
                <w:lang w:val="vi-VN"/>
              </w:rPr>
            </w:pPr>
            <w:r w:rsidRPr="004F28C4">
              <w:rPr>
                <w:bCs/>
                <w:lang w:val="vi-VN"/>
              </w:rPr>
              <w:t>Trường</w:t>
            </w:r>
          </w:p>
        </w:tc>
        <w:tc>
          <w:tcPr>
            <w:tcW w:w="1800" w:type="dxa"/>
          </w:tcPr>
          <w:p w14:paraId="1BC7F148" w14:textId="77777777" w:rsidR="0002446B" w:rsidRPr="004F28C4" w:rsidRDefault="00070925">
            <w:pPr>
              <w:rPr>
                <w:lang w:val="vi-VN"/>
              </w:rPr>
            </w:pPr>
            <w:r w:rsidRPr="004F28C4">
              <w:rPr>
                <w:bCs/>
                <w:lang w:val="vi-VN"/>
              </w:rPr>
              <w:t>Kiểu dữ liệu</w:t>
            </w:r>
          </w:p>
        </w:tc>
        <w:tc>
          <w:tcPr>
            <w:tcW w:w="1900" w:type="dxa"/>
          </w:tcPr>
          <w:p w14:paraId="608022A5" w14:textId="77777777" w:rsidR="0002446B" w:rsidRPr="004F28C4" w:rsidRDefault="00070925">
            <w:pPr>
              <w:rPr>
                <w:lang w:val="vi-VN"/>
              </w:rPr>
            </w:pPr>
            <w:r w:rsidRPr="004F28C4">
              <w:rPr>
                <w:bCs/>
                <w:lang w:val="vi-VN"/>
              </w:rPr>
              <w:t>Ràng buộc</w:t>
            </w:r>
          </w:p>
        </w:tc>
        <w:tc>
          <w:tcPr>
            <w:tcW w:w="3000" w:type="dxa"/>
          </w:tcPr>
          <w:p w14:paraId="2EBE0113" w14:textId="77777777" w:rsidR="0002446B" w:rsidRPr="004F28C4" w:rsidRDefault="00070925">
            <w:pPr>
              <w:rPr>
                <w:lang w:val="vi-VN"/>
              </w:rPr>
            </w:pPr>
            <w:r w:rsidRPr="004F28C4">
              <w:rPr>
                <w:bCs/>
                <w:lang w:val="vi-VN"/>
              </w:rPr>
              <w:t>Mô tả</w:t>
            </w:r>
          </w:p>
        </w:tc>
      </w:tr>
      <w:tr w:rsidR="0002446B" w:rsidRPr="004F28C4" w14:paraId="680C2A27" w14:textId="77777777">
        <w:tc>
          <w:tcPr>
            <w:tcW w:w="2200" w:type="dxa"/>
          </w:tcPr>
          <w:p w14:paraId="7D8DD9AF" w14:textId="77777777" w:rsidR="0002446B" w:rsidRPr="004F28C4" w:rsidRDefault="00070925">
            <w:pPr>
              <w:rPr>
                <w:lang w:val="vi-VN"/>
              </w:rPr>
            </w:pPr>
            <w:r w:rsidRPr="004F28C4">
              <w:rPr>
                <w:lang w:val="vi-VN"/>
              </w:rPr>
              <w:t>id_post</w:t>
            </w:r>
          </w:p>
        </w:tc>
        <w:tc>
          <w:tcPr>
            <w:tcW w:w="1800" w:type="dxa"/>
          </w:tcPr>
          <w:p w14:paraId="45E501AA" w14:textId="77777777" w:rsidR="0002446B" w:rsidRPr="004F28C4" w:rsidRDefault="00070925">
            <w:pPr>
              <w:rPr>
                <w:lang w:val="vi-VN"/>
              </w:rPr>
            </w:pPr>
            <w:r w:rsidRPr="004F28C4">
              <w:rPr>
                <w:lang w:val="vi-VN"/>
              </w:rPr>
              <w:t>VARCHAR(36)</w:t>
            </w:r>
          </w:p>
        </w:tc>
        <w:tc>
          <w:tcPr>
            <w:tcW w:w="1900" w:type="dxa"/>
          </w:tcPr>
          <w:p w14:paraId="7D7DB098" w14:textId="77777777" w:rsidR="0002446B" w:rsidRPr="004F28C4" w:rsidRDefault="00070925">
            <w:pPr>
              <w:rPr>
                <w:lang w:val="vi-VN"/>
              </w:rPr>
            </w:pPr>
            <w:r w:rsidRPr="004F28C4">
              <w:rPr>
                <w:lang w:val="vi-VN"/>
              </w:rPr>
              <w:t>PK (tổ hợp), FK→posts</w:t>
            </w:r>
          </w:p>
        </w:tc>
        <w:tc>
          <w:tcPr>
            <w:tcW w:w="3000" w:type="dxa"/>
          </w:tcPr>
          <w:p w14:paraId="59ECAF41" w14:textId="77777777" w:rsidR="0002446B" w:rsidRPr="004F28C4" w:rsidRDefault="00070925">
            <w:pPr>
              <w:rPr>
                <w:lang w:val="vi-VN"/>
              </w:rPr>
            </w:pPr>
            <w:r w:rsidRPr="004F28C4">
              <w:rPr>
                <w:lang w:val="vi-VN"/>
              </w:rPr>
              <w:t>Bài viết</w:t>
            </w:r>
          </w:p>
        </w:tc>
      </w:tr>
      <w:tr w:rsidR="0002446B" w:rsidRPr="004F28C4" w14:paraId="4D0B66C5" w14:textId="77777777">
        <w:tc>
          <w:tcPr>
            <w:tcW w:w="2200" w:type="dxa"/>
          </w:tcPr>
          <w:p w14:paraId="35B9F655" w14:textId="77777777" w:rsidR="0002446B" w:rsidRPr="004F28C4" w:rsidRDefault="00070925">
            <w:pPr>
              <w:rPr>
                <w:lang w:val="vi-VN"/>
              </w:rPr>
            </w:pPr>
            <w:r w:rsidRPr="004F28C4">
              <w:rPr>
                <w:lang w:val="vi-VN"/>
              </w:rPr>
              <w:t>id_hashtag</w:t>
            </w:r>
          </w:p>
        </w:tc>
        <w:tc>
          <w:tcPr>
            <w:tcW w:w="1800" w:type="dxa"/>
          </w:tcPr>
          <w:p w14:paraId="3A2BDE64" w14:textId="77777777" w:rsidR="0002446B" w:rsidRPr="004F28C4" w:rsidRDefault="00070925">
            <w:pPr>
              <w:rPr>
                <w:lang w:val="vi-VN"/>
              </w:rPr>
            </w:pPr>
            <w:r w:rsidRPr="004F28C4">
              <w:rPr>
                <w:lang w:val="vi-VN"/>
              </w:rPr>
              <w:t>VARCHAR(36)</w:t>
            </w:r>
          </w:p>
        </w:tc>
        <w:tc>
          <w:tcPr>
            <w:tcW w:w="1900" w:type="dxa"/>
          </w:tcPr>
          <w:p w14:paraId="3FFF6F0E" w14:textId="77777777" w:rsidR="0002446B" w:rsidRPr="004F28C4" w:rsidRDefault="00070925">
            <w:pPr>
              <w:rPr>
                <w:lang w:val="vi-VN"/>
              </w:rPr>
            </w:pPr>
            <w:r w:rsidRPr="004F28C4">
              <w:rPr>
                <w:lang w:val="vi-VN"/>
              </w:rPr>
              <w:t>PK (tổ hợp), FK→hashtags</w:t>
            </w:r>
          </w:p>
        </w:tc>
        <w:tc>
          <w:tcPr>
            <w:tcW w:w="3000" w:type="dxa"/>
          </w:tcPr>
          <w:p w14:paraId="455445ED" w14:textId="77777777" w:rsidR="0002446B" w:rsidRPr="004F28C4" w:rsidRDefault="00070925">
            <w:pPr>
              <w:rPr>
                <w:lang w:val="vi-VN"/>
              </w:rPr>
            </w:pPr>
            <w:r w:rsidRPr="004F28C4">
              <w:rPr>
                <w:lang w:val="vi-VN"/>
              </w:rPr>
              <w:t>Thẻ từ khóa</w:t>
            </w:r>
          </w:p>
        </w:tc>
      </w:tr>
    </w:tbl>
    <w:p w14:paraId="49726CF5" w14:textId="77777777" w:rsidR="0002446B" w:rsidRPr="004F28C4" w:rsidRDefault="0002446B"/>
    <w:p w14:paraId="45CAC13B" w14:textId="77777777" w:rsidR="0002446B" w:rsidRPr="004F28C4" w:rsidRDefault="00070925">
      <w:pPr>
        <w:spacing w:line="360" w:lineRule="auto"/>
        <w:jc w:val="both"/>
        <w:rPr>
          <w:bCs/>
          <w:lang w:val="vi-VN"/>
        </w:rPr>
      </w:pPr>
      <w:r w:rsidRPr="004F28C4">
        <w:rPr>
          <w:bCs/>
          <w:lang w:val="vi-VN"/>
        </w:rPr>
        <w:t xml:space="preserve">Bảng post_user_tags </w:t>
      </w:r>
    </w:p>
    <w:tbl>
      <w:tblPr>
        <w:tblW w:w="8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1800"/>
        <w:gridCol w:w="1900"/>
        <w:gridCol w:w="3000"/>
      </w:tblGrid>
      <w:tr w:rsidR="0002446B" w:rsidRPr="004F28C4" w14:paraId="256FB67A" w14:textId="77777777">
        <w:tc>
          <w:tcPr>
            <w:tcW w:w="2200" w:type="dxa"/>
          </w:tcPr>
          <w:p w14:paraId="0E63C030" w14:textId="77777777" w:rsidR="0002446B" w:rsidRPr="004F28C4" w:rsidRDefault="00070925">
            <w:pPr>
              <w:rPr>
                <w:lang w:val="vi-VN"/>
              </w:rPr>
            </w:pPr>
            <w:r w:rsidRPr="004F28C4">
              <w:rPr>
                <w:bCs/>
                <w:lang w:val="vi-VN"/>
              </w:rPr>
              <w:t>Trường</w:t>
            </w:r>
          </w:p>
        </w:tc>
        <w:tc>
          <w:tcPr>
            <w:tcW w:w="1800" w:type="dxa"/>
          </w:tcPr>
          <w:p w14:paraId="23D0BD6B" w14:textId="77777777" w:rsidR="0002446B" w:rsidRPr="004F28C4" w:rsidRDefault="00070925">
            <w:pPr>
              <w:rPr>
                <w:lang w:val="vi-VN"/>
              </w:rPr>
            </w:pPr>
            <w:r w:rsidRPr="004F28C4">
              <w:rPr>
                <w:bCs/>
                <w:lang w:val="vi-VN"/>
              </w:rPr>
              <w:t>Kiểu dữ liệu</w:t>
            </w:r>
          </w:p>
        </w:tc>
        <w:tc>
          <w:tcPr>
            <w:tcW w:w="1900" w:type="dxa"/>
          </w:tcPr>
          <w:p w14:paraId="19FF6C65" w14:textId="77777777" w:rsidR="0002446B" w:rsidRPr="004F28C4" w:rsidRDefault="00070925">
            <w:pPr>
              <w:rPr>
                <w:lang w:val="vi-VN"/>
              </w:rPr>
            </w:pPr>
            <w:r w:rsidRPr="004F28C4">
              <w:rPr>
                <w:bCs/>
                <w:lang w:val="vi-VN"/>
              </w:rPr>
              <w:t>Ràng buộc</w:t>
            </w:r>
          </w:p>
        </w:tc>
        <w:tc>
          <w:tcPr>
            <w:tcW w:w="3000" w:type="dxa"/>
          </w:tcPr>
          <w:p w14:paraId="76EE0CD8" w14:textId="77777777" w:rsidR="0002446B" w:rsidRPr="004F28C4" w:rsidRDefault="00070925">
            <w:pPr>
              <w:rPr>
                <w:lang w:val="vi-VN"/>
              </w:rPr>
            </w:pPr>
            <w:r w:rsidRPr="004F28C4">
              <w:rPr>
                <w:bCs/>
                <w:lang w:val="vi-VN"/>
              </w:rPr>
              <w:t>Mô tả</w:t>
            </w:r>
          </w:p>
        </w:tc>
      </w:tr>
      <w:tr w:rsidR="0002446B" w:rsidRPr="004F28C4" w14:paraId="500C4AD9" w14:textId="77777777">
        <w:tc>
          <w:tcPr>
            <w:tcW w:w="2200" w:type="dxa"/>
          </w:tcPr>
          <w:p w14:paraId="49B83179" w14:textId="77777777" w:rsidR="0002446B" w:rsidRPr="004F28C4" w:rsidRDefault="00070925">
            <w:pPr>
              <w:rPr>
                <w:lang w:val="vi-VN"/>
              </w:rPr>
            </w:pPr>
            <w:r w:rsidRPr="004F28C4">
              <w:rPr>
                <w:lang w:val="vi-VN"/>
              </w:rPr>
              <w:t>id_post</w:t>
            </w:r>
          </w:p>
        </w:tc>
        <w:tc>
          <w:tcPr>
            <w:tcW w:w="1800" w:type="dxa"/>
          </w:tcPr>
          <w:p w14:paraId="3A4ECFEA" w14:textId="77777777" w:rsidR="0002446B" w:rsidRPr="004F28C4" w:rsidRDefault="00070925">
            <w:pPr>
              <w:rPr>
                <w:lang w:val="vi-VN"/>
              </w:rPr>
            </w:pPr>
            <w:r w:rsidRPr="004F28C4">
              <w:rPr>
                <w:lang w:val="vi-VN"/>
              </w:rPr>
              <w:t>VARCHAR(36)</w:t>
            </w:r>
          </w:p>
        </w:tc>
        <w:tc>
          <w:tcPr>
            <w:tcW w:w="1900" w:type="dxa"/>
          </w:tcPr>
          <w:p w14:paraId="7C8B1F7E" w14:textId="77777777" w:rsidR="0002446B" w:rsidRPr="004F28C4" w:rsidRDefault="00070925">
            <w:pPr>
              <w:rPr>
                <w:lang w:val="vi-VN"/>
              </w:rPr>
            </w:pPr>
            <w:r w:rsidRPr="004F28C4">
              <w:rPr>
                <w:lang w:val="vi-VN"/>
              </w:rPr>
              <w:t>PK (tổ hợp), FK→posts</w:t>
            </w:r>
          </w:p>
        </w:tc>
        <w:tc>
          <w:tcPr>
            <w:tcW w:w="3000" w:type="dxa"/>
          </w:tcPr>
          <w:p w14:paraId="00441CAA" w14:textId="77777777" w:rsidR="0002446B" w:rsidRPr="004F28C4" w:rsidRDefault="00070925">
            <w:pPr>
              <w:rPr>
                <w:lang w:val="vi-VN"/>
              </w:rPr>
            </w:pPr>
            <w:r w:rsidRPr="004F28C4">
              <w:rPr>
                <w:lang w:val="vi-VN"/>
              </w:rPr>
              <w:t>Bài viết</w:t>
            </w:r>
          </w:p>
        </w:tc>
      </w:tr>
      <w:tr w:rsidR="0002446B" w:rsidRPr="004F28C4" w14:paraId="1D1712E5" w14:textId="77777777">
        <w:tc>
          <w:tcPr>
            <w:tcW w:w="2200" w:type="dxa"/>
          </w:tcPr>
          <w:p w14:paraId="02A03D4E" w14:textId="77777777" w:rsidR="0002446B" w:rsidRPr="004F28C4" w:rsidRDefault="00070925">
            <w:pPr>
              <w:rPr>
                <w:lang w:val="vi-VN"/>
              </w:rPr>
            </w:pPr>
            <w:r w:rsidRPr="004F28C4">
              <w:rPr>
                <w:lang w:val="vi-VN"/>
              </w:rPr>
              <w:t>id_user</w:t>
            </w:r>
          </w:p>
        </w:tc>
        <w:tc>
          <w:tcPr>
            <w:tcW w:w="1800" w:type="dxa"/>
          </w:tcPr>
          <w:p w14:paraId="585C8C5C" w14:textId="77777777" w:rsidR="0002446B" w:rsidRPr="004F28C4" w:rsidRDefault="00070925">
            <w:pPr>
              <w:rPr>
                <w:lang w:val="vi-VN"/>
              </w:rPr>
            </w:pPr>
            <w:r w:rsidRPr="004F28C4">
              <w:rPr>
                <w:lang w:val="vi-VN"/>
              </w:rPr>
              <w:t>VARCHAR(36)</w:t>
            </w:r>
          </w:p>
        </w:tc>
        <w:tc>
          <w:tcPr>
            <w:tcW w:w="1900" w:type="dxa"/>
          </w:tcPr>
          <w:p w14:paraId="71819A03" w14:textId="77777777" w:rsidR="0002446B" w:rsidRPr="004F28C4" w:rsidRDefault="00070925">
            <w:pPr>
              <w:rPr>
                <w:lang w:val="vi-VN"/>
              </w:rPr>
            </w:pPr>
            <w:r w:rsidRPr="004F28C4">
              <w:rPr>
                <w:lang w:val="vi-VN"/>
              </w:rPr>
              <w:t>PK (tổ hợp), FK→users</w:t>
            </w:r>
          </w:p>
        </w:tc>
        <w:tc>
          <w:tcPr>
            <w:tcW w:w="3000" w:type="dxa"/>
          </w:tcPr>
          <w:p w14:paraId="13FE47D9" w14:textId="77777777" w:rsidR="0002446B" w:rsidRPr="004F28C4" w:rsidRDefault="00070925">
            <w:pPr>
              <w:rPr>
                <w:lang w:val="vi-VN"/>
              </w:rPr>
            </w:pPr>
            <w:r w:rsidRPr="004F28C4">
              <w:rPr>
                <w:lang w:val="vi-VN"/>
              </w:rPr>
              <w:t>Người được gắn thẻ</w:t>
            </w:r>
          </w:p>
        </w:tc>
      </w:tr>
    </w:tbl>
    <w:p w14:paraId="193CA479" w14:textId="77777777" w:rsidR="0002446B" w:rsidRPr="004F28C4" w:rsidRDefault="0002446B"/>
    <w:p w14:paraId="467E8229" w14:textId="77777777" w:rsidR="0002446B" w:rsidRPr="004F28C4" w:rsidRDefault="00070925">
      <w:pPr>
        <w:spacing w:line="360" w:lineRule="auto"/>
        <w:jc w:val="both"/>
        <w:rPr>
          <w:bCs/>
          <w:lang w:val="vi-VN"/>
        </w:rPr>
      </w:pPr>
      <w:r w:rsidRPr="004F28C4">
        <w:rPr>
          <w:bCs/>
          <w:lang w:val="vi-VN"/>
        </w:rPr>
        <w:t xml:space="preserve">Bảng likes </w:t>
      </w:r>
    </w:p>
    <w:tbl>
      <w:tblPr>
        <w:tblW w:w="8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1800"/>
        <w:gridCol w:w="1900"/>
        <w:gridCol w:w="3000"/>
      </w:tblGrid>
      <w:tr w:rsidR="0002446B" w:rsidRPr="004F28C4" w14:paraId="105E9DA8" w14:textId="77777777">
        <w:tc>
          <w:tcPr>
            <w:tcW w:w="2200" w:type="dxa"/>
          </w:tcPr>
          <w:p w14:paraId="7E542E51" w14:textId="77777777" w:rsidR="0002446B" w:rsidRPr="004F28C4" w:rsidRDefault="00070925">
            <w:pPr>
              <w:rPr>
                <w:lang w:val="vi-VN"/>
              </w:rPr>
            </w:pPr>
            <w:r w:rsidRPr="004F28C4">
              <w:rPr>
                <w:bCs/>
                <w:lang w:val="vi-VN"/>
              </w:rPr>
              <w:t>Trường</w:t>
            </w:r>
          </w:p>
        </w:tc>
        <w:tc>
          <w:tcPr>
            <w:tcW w:w="1800" w:type="dxa"/>
          </w:tcPr>
          <w:p w14:paraId="7E81C7F1" w14:textId="77777777" w:rsidR="0002446B" w:rsidRPr="004F28C4" w:rsidRDefault="00070925">
            <w:pPr>
              <w:rPr>
                <w:lang w:val="vi-VN"/>
              </w:rPr>
            </w:pPr>
            <w:r w:rsidRPr="004F28C4">
              <w:rPr>
                <w:bCs/>
                <w:lang w:val="vi-VN"/>
              </w:rPr>
              <w:t>Kiểu dữ liệu</w:t>
            </w:r>
          </w:p>
        </w:tc>
        <w:tc>
          <w:tcPr>
            <w:tcW w:w="1900" w:type="dxa"/>
          </w:tcPr>
          <w:p w14:paraId="53E065C1" w14:textId="77777777" w:rsidR="0002446B" w:rsidRPr="004F28C4" w:rsidRDefault="00070925">
            <w:pPr>
              <w:rPr>
                <w:lang w:val="vi-VN"/>
              </w:rPr>
            </w:pPr>
            <w:r w:rsidRPr="004F28C4">
              <w:rPr>
                <w:bCs/>
                <w:lang w:val="vi-VN"/>
              </w:rPr>
              <w:t>Ràng buộc</w:t>
            </w:r>
          </w:p>
        </w:tc>
        <w:tc>
          <w:tcPr>
            <w:tcW w:w="3000" w:type="dxa"/>
          </w:tcPr>
          <w:p w14:paraId="62AC8B08" w14:textId="77777777" w:rsidR="0002446B" w:rsidRPr="004F28C4" w:rsidRDefault="00070925">
            <w:pPr>
              <w:rPr>
                <w:lang w:val="vi-VN"/>
              </w:rPr>
            </w:pPr>
            <w:r w:rsidRPr="004F28C4">
              <w:rPr>
                <w:bCs/>
                <w:lang w:val="vi-VN"/>
              </w:rPr>
              <w:t>Mô tả</w:t>
            </w:r>
          </w:p>
        </w:tc>
      </w:tr>
      <w:tr w:rsidR="0002446B" w:rsidRPr="004F28C4" w14:paraId="05D0EF58" w14:textId="77777777">
        <w:tc>
          <w:tcPr>
            <w:tcW w:w="2200" w:type="dxa"/>
          </w:tcPr>
          <w:p w14:paraId="18D2F127" w14:textId="77777777" w:rsidR="0002446B" w:rsidRPr="004F28C4" w:rsidRDefault="00070925">
            <w:pPr>
              <w:rPr>
                <w:lang w:val="vi-VN"/>
              </w:rPr>
            </w:pPr>
            <w:r w:rsidRPr="004F28C4">
              <w:rPr>
                <w:lang w:val="vi-VN"/>
              </w:rPr>
              <w:t>id_like</w:t>
            </w:r>
          </w:p>
        </w:tc>
        <w:tc>
          <w:tcPr>
            <w:tcW w:w="1800" w:type="dxa"/>
          </w:tcPr>
          <w:p w14:paraId="6F7A24B4" w14:textId="77777777" w:rsidR="0002446B" w:rsidRPr="004F28C4" w:rsidRDefault="00070925">
            <w:pPr>
              <w:rPr>
                <w:lang w:val="vi-VN"/>
              </w:rPr>
            </w:pPr>
            <w:r w:rsidRPr="004F28C4">
              <w:rPr>
                <w:lang w:val="vi-VN"/>
              </w:rPr>
              <w:t>VARCHAR(36)</w:t>
            </w:r>
          </w:p>
        </w:tc>
        <w:tc>
          <w:tcPr>
            <w:tcW w:w="1900" w:type="dxa"/>
          </w:tcPr>
          <w:p w14:paraId="3BDF0ECB" w14:textId="77777777" w:rsidR="0002446B" w:rsidRPr="004F28C4" w:rsidRDefault="00070925">
            <w:pPr>
              <w:rPr>
                <w:lang w:val="vi-VN"/>
              </w:rPr>
            </w:pPr>
            <w:r w:rsidRPr="004F28C4">
              <w:rPr>
                <w:lang w:val="vi-VN"/>
              </w:rPr>
              <w:t>PK, NN</w:t>
            </w:r>
          </w:p>
        </w:tc>
        <w:tc>
          <w:tcPr>
            <w:tcW w:w="3000" w:type="dxa"/>
          </w:tcPr>
          <w:p w14:paraId="77474FE5" w14:textId="77777777" w:rsidR="0002446B" w:rsidRPr="004F28C4" w:rsidRDefault="00070925">
            <w:pPr>
              <w:rPr>
                <w:lang w:val="vi-VN"/>
              </w:rPr>
            </w:pPr>
            <w:r w:rsidRPr="004F28C4">
              <w:rPr>
                <w:lang w:val="vi-VN"/>
              </w:rPr>
              <w:t>Khóa chính</w:t>
            </w:r>
          </w:p>
        </w:tc>
      </w:tr>
      <w:tr w:rsidR="0002446B" w:rsidRPr="004F28C4" w14:paraId="75C25068" w14:textId="77777777">
        <w:tc>
          <w:tcPr>
            <w:tcW w:w="2200" w:type="dxa"/>
          </w:tcPr>
          <w:p w14:paraId="3B7AACDB" w14:textId="77777777" w:rsidR="0002446B" w:rsidRPr="004F28C4" w:rsidRDefault="00070925">
            <w:pPr>
              <w:rPr>
                <w:lang w:val="vi-VN"/>
              </w:rPr>
            </w:pPr>
            <w:r w:rsidRPr="004F28C4">
              <w:rPr>
                <w:lang w:val="vi-VN"/>
              </w:rPr>
              <w:t>target_type</w:t>
            </w:r>
          </w:p>
        </w:tc>
        <w:tc>
          <w:tcPr>
            <w:tcW w:w="1800" w:type="dxa"/>
          </w:tcPr>
          <w:p w14:paraId="6C4615A3" w14:textId="77777777" w:rsidR="0002446B" w:rsidRPr="004F28C4" w:rsidRDefault="00070925">
            <w:pPr>
              <w:rPr>
                <w:lang w:val="vi-VN"/>
              </w:rPr>
            </w:pPr>
            <w:r w:rsidRPr="004F28C4">
              <w:rPr>
                <w:lang w:val="vi-VN"/>
              </w:rPr>
              <w:t>VARCHAR(10)</w:t>
            </w:r>
          </w:p>
        </w:tc>
        <w:tc>
          <w:tcPr>
            <w:tcW w:w="1900" w:type="dxa"/>
          </w:tcPr>
          <w:p w14:paraId="57B90460" w14:textId="77777777" w:rsidR="0002446B" w:rsidRPr="004F28C4" w:rsidRDefault="00070925">
            <w:pPr>
              <w:rPr>
                <w:lang w:val="vi-VN"/>
              </w:rPr>
            </w:pPr>
            <w:r w:rsidRPr="004F28C4">
              <w:rPr>
                <w:lang w:val="vi-VN"/>
              </w:rPr>
              <w:t>NN</w:t>
            </w:r>
          </w:p>
        </w:tc>
        <w:tc>
          <w:tcPr>
            <w:tcW w:w="3000" w:type="dxa"/>
          </w:tcPr>
          <w:p w14:paraId="6FE9C1F2" w14:textId="77777777" w:rsidR="0002446B" w:rsidRPr="004F28C4" w:rsidRDefault="00070925">
            <w:pPr>
              <w:rPr>
                <w:lang w:val="vi-VN"/>
              </w:rPr>
            </w:pPr>
            <w:r w:rsidRPr="004F28C4">
              <w:rPr>
                <w:lang w:val="vi-VN"/>
              </w:rPr>
              <w:t>POST / COMMENT</w:t>
            </w:r>
          </w:p>
        </w:tc>
      </w:tr>
      <w:tr w:rsidR="0002446B" w:rsidRPr="004F28C4" w14:paraId="343DEDD8" w14:textId="77777777">
        <w:tc>
          <w:tcPr>
            <w:tcW w:w="2200" w:type="dxa"/>
          </w:tcPr>
          <w:p w14:paraId="3A938A69" w14:textId="77777777" w:rsidR="0002446B" w:rsidRPr="004F28C4" w:rsidRDefault="00070925">
            <w:pPr>
              <w:rPr>
                <w:lang w:val="vi-VN"/>
              </w:rPr>
            </w:pPr>
            <w:r w:rsidRPr="004F28C4">
              <w:rPr>
                <w:lang w:val="vi-VN"/>
              </w:rPr>
              <w:t>target_id</w:t>
            </w:r>
          </w:p>
        </w:tc>
        <w:tc>
          <w:tcPr>
            <w:tcW w:w="1800" w:type="dxa"/>
          </w:tcPr>
          <w:p w14:paraId="4931B5E3" w14:textId="77777777" w:rsidR="0002446B" w:rsidRPr="004F28C4" w:rsidRDefault="00070925">
            <w:pPr>
              <w:rPr>
                <w:lang w:val="vi-VN"/>
              </w:rPr>
            </w:pPr>
            <w:r w:rsidRPr="004F28C4">
              <w:rPr>
                <w:lang w:val="vi-VN"/>
              </w:rPr>
              <w:t>VARCHAR(36)</w:t>
            </w:r>
          </w:p>
        </w:tc>
        <w:tc>
          <w:tcPr>
            <w:tcW w:w="1900" w:type="dxa"/>
          </w:tcPr>
          <w:p w14:paraId="131B93D8" w14:textId="77777777" w:rsidR="0002446B" w:rsidRPr="004F28C4" w:rsidRDefault="00070925">
            <w:pPr>
              <w:rPr>
                <w:lang w:val="vi-VN"/>
              </w:rPr>
            </w:pPr>
            <w:r w:rsidRPr="004F28C4">
              <w:rPr>
                <w:lang w:val="vi-VN"/>
              </w:rPr>
              <w:t>NN</w:t>
            </w:r>
          </w:p>
        </w:tc>
        <w:tc>
          <w:tcPr>
            <w:tcW w:w="3000" w:type="dxa"/>
          </w:tcPr>
          <w:p w14:paraId="240378CC" w14:textId="77777777" w:rsidR="0002446B" w:rsidRPr="004F28C4" w:rsidRDefault="00070925">
            <w:pPr>
              <w:rPr>
                <w:lang w:val="vi-VN"/>
              </w:rPr>
            </w:pPr>
            <w:r w:rsidRPr="004F28C4">
              <w:rPr>
                <w:lang w:val="vi-VN"/>
              </w:rPr>
              <w:t>ID đối tượng (không FK cứng)</w:t>
            </w:r>
          </w:p>
        </w:tc>
      </w:tr>
      <w:tr w:rsidR="0002446B" w:rsidRPr="004F28C4" w14:paraId="39FEF792" w14:textId="77777777">
        <w:tc>
          <w:tcPr>
            <w:tcW w:w="2200" w:type="dxa"/>
          </w:tcPr>
          <w:p w14:paraId="46DA591A" w14:textId="77777777" w:rsidR="0002446B" w:rsidRPr="004F28C4" w:rsidRDefault="00070925">
            <w:pPr>
              <w:rPr>
                <w:lang w:val="vi-VN"/>
              </w:rPr>
            </w:pPr>
            <w:r w:rsidRPr="004F28C4">
              <w:rPr>
                <w:lang w:val="vi-VN"/>
              </w:rPr>
              <w:t>id_user</w:t>
            </w:r>
          </w:p>
        </w:tc>
        <w:tc>
          <w:tcPr>
            <w:tcW w:w="1800" w:type="dxa"/>
          </w:tcPr>
          <w:p w14:paraId="419907EC" w14:textId="77777777" w:rsidR="0002446B" w:rsidRPr="004F28C4" w:rsidRDefault="00070925">
            <w:pPr>
              <w:rPr>
                <w:lang w:val="vi-VN"/>
              </w:rPr>
            </w:pPr>
            <w:r w:rsidRPr="004F28C4">
              <w:rPr>
                <w:lang w:val="vi-VN"/>
              </w:rPr>
              <w:t>VARCHAR(36)</w:t>
            </w:r>
          </w:p>
        </w:tc>
        <w:tc>
          <w:tcPr>
            <w:tcW w:w="1900" w:type="dxa"/>
          </w:tcPr>
          <w:p w14:paraId="26D1BB88" w14:textId="77777777" w:rsidR="0002446B" w:rsidRPr="004F28C4" w:rsidRDefault="00070925">
            <w:pPr>
              <w:rPr>
                <w:lang w:val="vi-VN"/>
              </w:rPr>
            </w:pPr>
            <w:r w:rsidRPr="004F28C4">
              <w:rPr>
                <w:lang w:val="vi-VN"/>
              </w:rPr>
              <w:t>FK→users, NN</w:t>
            </w:r>
          </w:p>
        </w:tc>
        <w:tc>
          <w:tcPr>
            <w:tcW w:w="3000" w:type="dxa"/>
          </w:tcPr>
          <w:p w14:paraId="57141F3B" w14:textId="77777777" w:rsidR="0002446B" w:rsidRPr="004F28C4" w:rsidRDefault="00070925">
            <w:pPr>
              <w:rPr>
                <w:lang w:val="vi-VN"/>
              </w:rPr>
            </w:pPr>
            <w:r w:rsidRPr="004F28C4">
              <w:rPr>
                <w:lang w:val="vi-VN"/>
              </w:rPr>
              <w:t>Người thả cảm xúc</w:t>
            </w:r>
          </w:p>
        </w:tc>
      </w:tr>
      <w:tr w:rsidR="0002446B" w:rsidRPr="004F28C4" w14:paraId="08EF01B2" w14:textId="77777777">
        <w:tc>
          <w:tcPr>
            <w:tcW w:w="2200" w:type="dxa"/>
          </w:tcPr>
          <w:p w14:paraId="056C6D6A" w14:textId="77777777" w:rsidR="0002446B" w:rsidRPr="004F28C4" w:rsidRDefault="00070925">
            <w:pPr>
              <w:rPr>
                <w:lang w:val="vi-VN"/>
              </w:rPr>
            </w:pPr>
            <w:r w:rsidRPr="004F28C4">
              <w:rPr>
                <w:lang w:val="vi-VN"/>
              </w:rPr>
              <w:t>reaction_type</w:t>
            </w:r>
          </w:p>
        </w:tc>
        <w:tc>
          <w:tcPr>
            <w:tcW w:w="1800" w:type="dxa"/>
          </w:tcPr>
          <w:p w14:paraId="2BAE3907" w14:textId="77777777" w:rsidR="0002446B" w:rsidRPr="004F28C4" w:rsidRDefault="00070925">
            <w:pPr>
              <w:rPr>
                <w:lang w:val="vi-VN"/>
              </w:rPr>
            </w:pPr>
            <w:r w:rsidRPr="004F28C4">
              <w:rPr>
                <w:lang w:val="vi-VN"/>
              </w:rPr>
              <w:t>VARCHAR(10)</w:t>
            </w:r>
          </w:p>
        </w:tc>
        <w:tc>
          <w:tcPr>
            <w:tcW w:w="1900" w:type="dxa"/>
          </w:tcPr>
          <w:p w14:paraId="55CE79E3" w14:textId="77777777" w:rsidR="0002446B" w:rsidRPr="004F28C4" w:rsidRDefault="00070925">
            <w:pPr>
              <w:rPr>
                <w:lang w:val="vi-VN"/>
              </w:rPr>
            </w:pPr>
            <w:r w:rsidRPr="004F28C4">
              <w:rPr>
                <w:lang w:val="vi-VN"/>
              </w:rPr>
              <w:t>NN</w:t>
            </w:r>
          </w:p>
        </w:tc>
        <w:tc>
          <w:tcPr>
            <w:tcW w:w="3000" w:type="dxa"/>
          </w:tcPr>
          <w:p w14:paraId="6D26EA14" w14:textId="77777777" w:rsidR="0002446B" w:rsidRPr="004F28C4" w:rsidRDefault="00070925">
            <w:pPr>
              <w:rPr>
                <w:lang w:val="vi-VN"/>
              </w:rPr>
            </w:pPr>
            <w:r w:rsidRPr="004F28C4">
              <w:rPr>
                <w:lang w:val="vi-VN"/>
              </w:rPr>
              <w:t>LIKE / HEART / HAHA / WOW / SAD / ANGRY</w:t>
            </w:r>
          </w:p>
        </w:tc>
      </w:tr>
      <w:tr w:rsidR="0002446B" w:rsidRPr="004F28C4" w14:paraId="05B8E88F" w14:textId="77777777">
        <w:tc>
          <w:tcPr>
            <w:tcW w:w="2200" w:type="dxa"/>
          </w:tcPr>
          <w:p w14:paraId="5420CA07" w14:textId="77777777" w:rsidR="0002446B" w:rsidRPr="004F28C4" w:rsidRDefault="00070925">
            <w:pPr>
              <w:rPr>
                <w:lang w:val="vi-VN"/>
              </w:rPr>
            </w:pPr>
            <w:r w:rsidRPr="004F28C4">
              <w:rPr>
                <w:lang w:val="vi-VN"/>
              </w:rPr>
              <w:t>create_time</w:t>
            </w:r>
          </w:p>
        </w:tc>
        <w:tc>
          <w:tcPr>
            <w:tcW w:w="1800" w:type="dxa"/>
          </w:tcPr>
          <w:p w14:paraId="08F34982" w14:textId="77777777" w:rsidR="0002446B" w:rsidRPr="004F28C4" w:rsidRDefault="00070925">
            <w:pPr>
              <w:rPr>
                <w:lang w:val="vi-VN"/>
              </w:rPr>
            </w:pPr>
            <w:r w:rsidRPr="004F28C4">
              <w:rPr>
                <w:lang w:val="vi-VN"/>
              </w:rPr>
              <w:t>DATETIME</w:t>
            </w:r>
          </w:p>
        </w:tc>
        <w:tc>
          <w:tcPr>
            <w:tcW w:w="1900" w:type="dxa"/>
          </w:tcPr>
          <w:p w14:paraId="7857C755" w14:textId="77777777" w:rsidR="0002446B" w:rsidRPr="004F28C4" w:rsidRDefault="00070925">
            <w:pPr>
              <w:rPr>
                <w:lang w:val="vi-VN"/>
              </w:rPr>
            </w:pPr>
            <w:r w:rsidRPr="004F28C4">
              <w:rPr>
                <w:lang w:val="vi-VN"/>
              </w:rPr>
              <w:t>NN</w:t>
            </w:r>
          </w:p>
        </w:tc>
        <w:tc>
          <w:tcPr>
            <w:tcW w:w="3000" w:type="dxa"/>
          </w:tcPr>
          <w:p w14:paraId="5A86F02E" w14:textId="77777777" w:rsidR="0002446B" w:rsidRPr="004F28C4" w:rsidRDefault="00070925">
            <w:pPr>
              <w:rPr>
                <w:lang w:val="vi-VN"/>
              </w:rPr>
            </w:pPr>
            <w:r w:rsidRPr="004F28C4">
              <w:rPr>
                <w:lang w:val="vi-VN"/>
              </w:rPr>
              <w:t>Thời điểm</w:t>
            </w:r>
          </w:p>
        </w:tc>
      </w:tr>
    </w:tbl>
    <w:p w14:paraId="21BE733E" w14:textId="77777777" w:rsidR="0002446B" w:rsidRPr="004F28C4" w:rsidRDefault="0002446B"/>
    <w:p w14:paraId="2257DB54" w14:textId="77777777" w:rsidR="0002446B" w:rsidRPr="004F28C4" w:rsidRDefault="00070925">
      <w:pPr>
        <w:spacing w:line="360" w:lineRule="auto"/>
        <w:jc w:val="both"/>
        <w:rPr>
          <w:bCs/>
          <w:lang w:val="vi-VN"/>
        </w:rPr>
      </w:pPr>
      <w:r w:rsidRPr="004F28C4">
        <w:rPr>
          <w:bCs/>
          <w:lang w:val="vi-VN"/>
        </w:rPr>
        <w:t xml:space="preserve">Bảng stories </w:t>
      </w:r>
    </w:p>
    <w:tbl>
      <w:tblPr>
        <w:tblW w:w="8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1800"/>
        <w:gridCol w:w="1900"/>
        <w:gridCol w:w="3000"/>
      </w:tblGrid>
      <w:tr w:rsidR="0002446B" w:rsidRPr="004F28C4" w14:paraId="4A58F7DD" w14:textId="77777777">
        <w:tc>
          <w:tcPr>
            <w:tcW w:w="2200" w:type="dxa"/>
          </w:tcPr>
          <w:p w14:paraId="1F85FC23" w14:textId="77777777" w:rsidR="0002446B" w:rsidRPr="004F28C4" w:rsidRDefault="00070925">
            <w:pPr>
              <w:rPr>
                <w:lang w:val="vi-VN"/>
              </w:rPr>
            </w:pPr>
            <w:r w:rsidRPr="004F28C4">
              <w:rPr>
                <w:bCs/>
                <w:lang w:val="vi-VN"/>
              </w:rPr>
              <w:t>Trường</w:t>
            </w:r>
          </w:p>
        </w:tc>
        <w:tc>
          <w:tcPr>
            <w:tcW w:w="1800" w:type="dxa"/>
          </w:tcPr>
          <w:p w14:paraId="72267D4A" w14:textId="77777777" w:rsidR="0002446B" w:rsidRPr="004F28C4" w:rsidRDefault="00070925">
            <w:pPr>
              <w:rPr>
                <w:lang w:val="vi-VN"/>
              </w:rPr>
            </w:pPr>
            <w:r w:rsidRPr="004F28C4">
              <w:rPr>
                <w:bCs/>
                <w:lang w:val="vi-VN"/>
              </w:rPr>
              <w:t>Kiểu dữ liệu</w:t>
            </w:r>
          </w:p>
        </w:tc>
        <w:tc>
          <w:tcPr>
            <w:tcW w:w="1900" w:type="dxa"/>
          </w:tcPr>
          <w:p w14:paraId="49A17106" w14:textId="77777777" w:rsidR="0002446B" w:rsidRPr="004F28C4" w:rsidRDefault="00070925">
            <w:pPr>
              <w:rPr>
                <w:lang w:val="vi-VN"/>
              </w:rPr>
            </w:pPr>
            <w:r w:rsidRPr="004F28C4">
              <w:rPr>
                <w:bCs/>
                <w:lang w:val="vi-VN"/>
              </w:rPr>
              <w:t>Ràng buộc</w:t>
            </w:r>
          </w:p>
        </w:tc>
        <w:tc>
          <w:tcPr>
            <w:tcW w:w="3000" w:type="dxa"/>
          </w:tcPr>
          <w:p w14:paraId="5179D7CF" w14:textId="77777777" w:rsidR="0002446B" w:rsidRPr="004F28C4" w:rsidRDefault="00070925">
            <w:pPr>
              <w:rPr>
                <w:lang w:val="vi-VN"/>
              </w:rPr>
            </w:pPr>
            <w:r w:rsidRPr="004F28C4">
              <w:rPr>
                <w:bCs/>
                <w:lang w:val="vi-VN"/>
              </w:rPr>
              <w:t>Mô tả</w:t>
            </w:r>
          </w:p>
        </w:tc>
      </w:tr>
      <w:tr w:rsidR="0002446B" w:rsidRPr="004F28C4" w14:paraId="52913420" w14:textId="77777777">
        <w:tc>
          <w:tcPr>
            <w:tcW w:w="2200" w:type="dxa"/>
          </w:tcPr>
          <w:p w14:paraId="5229C70E" w14:textId="77777777" w:rsidR="0002446B" w:rsidRPr="004F28C4" w:rsidRDefault="00070925">
            <w:pPr>
              <w:rPr>
                <w:lang w:val="vi-VN"/>
              </w:rPr>
            </w:pPr>
            <w:r w:rsidRPr="004F28C4">
              <w:rPr>
                <w:lang w:val="vi-VN"/>
              </w:rPr>
              <w:t>id_story</w:t>
            </w:r>
          </w:p>
        </w:tc>
        <w:tc>
          <w:tcPr>
            <w:tcW w:w="1800" w:type="dxa"/>
          </w:tcPr>
          <w:p w14:paraId="27C641E6" w14:textId="77777777" w:rsidR="0002446B" w:rsidRPr="004F28C4" w:rsidRDefault="00070925">
            <w:pPr>
              <w:rPr>
                <w:lang w:val="vi-VN"/>
              </w:rPr>
            </w:pPr>
            <w:r w:rsidRPr="004F28C4">
              <w:rPr>
                <w:lang w:val="vi-VN"/>
              </w:rPr>
              <w:t>VARCHAR(36)</w:t>
            </w:r>
          </w:p>
        </w:tc>
        <w:tc>
          <w:tcPr>
            <w:tcW w:w="1900" w:type="dxa"/>
          </w:tcPr>
          <w:p w14:paraId="7BDAD7E9" w14:textId="77777777" w:rsidR="0002446B" w:rsidRPr="004F28C4" w:rsidRDefault="00070925">
            <w:pPr>
              <w:rPr>
                <w:lang w:val="vi-VN"/>
              </w:rPr>
            </w:pPr>
            <w:r w:rsidRPr="004F28C4">
              <w:rPr>
                <w:lang w:val="vi-VN"/>
              </w:rPr>
              <w:t>PK, NN</w:t>
            </w:r>
          </w:p>
        </w:tc>
        <w:tc>
          <w:tcPr>
            <w:tcW w:w="3000" w:type="dxa"/>
          </w:tcPr>
          <w:p w14:paraId="159A112A" w14:textId="77777777" w:rsidR="0002446B" w:rsidRPr="004F28C4" w:rsidRDefault="00070925">
            <w:pPr>
              <w:rPr>
                <w:lang w:val="vi-VN"/>
              </w:rPr>
            </w:pPr>
            <w:r w:rsidRPr="004F28C4">
              <w:rPr>
                <w:lang w:val="vi-VN"/>
              </w:rPr>
              <w:t>Khóa chính</w:t>
            </w:r>
          </w:p>
        </w:tc>
      </w:tr>
      <w:tr w:rsidR="0002446B" w:rsidRPr="004F28C4" w14:paraId="0C64C794" w14:textId="77777777">
        <w:tc>
          <w:tcPr>
            <w:tcW w:w="2200" w:type="dxa"/>
          </w:tcPr>
          <w:p w14:paraId="27898E7C" w14:textId="77777777" w:rsidR="0002446B" w:rsidRPr="004F28C4" w:rsidRDefault="00070925">
            <w:pPr>
              <w:rPr>
                <w:lang w:val="vi-VN"/>
              </w:rPr>
            </w:pPr>
            <w:r w:rsidRPr="004F28C4">
              <w:rPr>
                <w:lang w:val="vi-VN"/>
              </w:rPr>
              <w:t>id_user</w:t>
            </w:r>
          </w:p>
        </w:tc>
        <w:tc>
          <w:tcPr>
            <w:tcW w:w="1800" w:type="dxa"/>
          </w:tcPr>
          <w:p w14:paraId="632C033C" w14:textId="77777777" w:rsidR="0002446B" w:rsidRPr="004F28C4" w:rsidRDefault="00070925">
            <w:pPr>
              <w:rPr>
                <w:lang w:val="vi-VN"/>
              </w:rPr>
            </w:pPr>
            <w:r w:rsidRPr="004F28C4">
              <w:rPr>
                <w:lang w:val="vi-VN"/>
              </w:rPr>
              <w:t>VARCHAR(36)</w:t>
            </w:r>
          </w:p>
        </w:tc>
        <w:tc>
          <w:tcPr>
            <w:tcW w:w="1900" w:type="dxa"/>
          </w:tcPr>
          <w:p w14:paraId="2A850CFC" w14:textId="77777777" w:rsidR="0002446B" w:rsidRPr="004F28C4" w:rsidRDefault="00070925">
            <w:pPr>
              <w:rPr>
                <w:lang w:val="vi-VN"/>
              </w:rPr>
            </w:pPr>
            <w:r w:rsidRPr="004F28C4">
              <w:rPr>
                <w:lang w:val="vi-VN"/>
              </w:rPr>
              <w:t>FK→users, NN</w:t>
            </w:r>
          </w:p>
        </w:tc>
        <w:tc>
          <w:tcPr>
            <w:tcW w:w="3000" w:type="dxa"/>
          </w:tcPr>
          <w:p w14:paraId="4D4FE082" w14:textId="77777777" w:rsidR="0002446B" w:rsidRPr="004F28C4" w:rsidRDefault="00070925">
            <w:pPr>
              <w:rPr>
                <w:lang w:val="vi-VN"/>
              </w:rPr>
            </w:pPr>
            <w:r w:rsidRPr="004F28C4">
              <w:rPr>
                <w:lang w:val="vi-VN"/>
              </w:rPr>
              <w:t>Chủ tin</w:t>
            </w:r>
          </w:p>
        </w:tc>
      </w:tr>
      <w:tr w:rsidR="0002446B" w:rsidRPr="004F28C4" w14:paraId="08C89FCA" w14:textId="77777777">
        <w:tc>
          <w:tcPr>
            <w:tcW w:w="2200" w:type="dxa"/>
          </w:tcPr>
          <w:p w14:paraId="11491EE8" w14:textId="77777777" w:rsidR="0002446B" w:rsidRPr="004F28C4" w:rsidRDefault="00070925">
            <w:pPr>
              <w:rPr>
                <w:lang w:val="vi-VN"/>
              </w:rPr>
            </w:pPr>
            <w:r w:rsidRPr="004F28C4">
              <w:rPr>
                <w:lang w:val="vi-VN"/>
              </w:rPr>
              <w:t>media_url</w:t>
            </w:r>
          </w:p>
        </w:tc>
        <w:tc>
          <w:tcPr>
            <w:tcW w:w="1800" w:type="dxa"/>
          </w:tcPr>
          <w:p w14:paraId="3D336F37" w14:textId="77777777" w:rsidR="0002446B" w:rsidRPr="004F28C4" w:rsidRDefault="00070925">
            <w:pPr>
              <w:rPr>
                <w:lang w:val="vi-VN"/>
              </w:rPr>
            </w:pPr>
            <w:r w:rsidRPr="004F28C4">
              <w:rPr>
                <w:lang w:val="vi-VN"/>
              </w:rPr>
              <w:t>VARCHAR(2048)</w:t>
            </w:r>
          </w:p>
        </w:tc>
        <w:tc>
          <w:tcPr>
            <w:tcW w:w="1900" w:type="dxa"/>
          </w:tcPr>
          <w:p w14:paraId="793E6F03" w14:textId="77777777" w:rsidR="0002446B" w:rsidRPr="004F28C4" w:rsidRDefault="00070925">
            <w:pPr>
              <w:rPr>
                <w:lang w:val="vi-VN"/>
              </w:rPr>
            </w:pPr>
            <w:r w:rsidRPr="004F28C4">
              <w:rPr>
                <w:lang w:val="vi-VN"/>
              </w:rPr>
              <w:t>NN</w:t>
            </w:r>
          </w:p>
        </w:tc>
        <w:tc>
          <w:tcPr>
            <w:tcW w:w="3000" w:type="dxa"/>
          </w:tcPr>
          <w:p w14:paraId="6B35C4B7" w14:textId="77777777" w:rsidR="0002446B" w:rsidRPr="004F28C4" w:rsidRDefault="00070925">
            <w:pPr>
              <w:rPr>
                <w:lang w:val="vi-VN"/>
              </w:rPr>
            </w:pPr>
            <w:r w:rsidRPr="004F28C4">
              <w:rPr>
                <w:lang w:val="vi-VN"/>
              </w:rPr>
              <w:t>Ảnh/video</w:t>
            </w:r>
          </w:p>
        </w:tc>
      </w:tr>
      <w:tr w:rsidR="0002446B" w:rsidRPr="004F28C4" w14:paraId="1CE3CF62" w14:textId="77777777">
        <w:tc>
          <w:tcPr>
            <w:tcW w:w="2200" w:type="dxa"/>
          </w:tcPr>
          <w:p w14:paraId="13A6ACE0" w14:textId="77777777" w:rsidR="0002446B" w:rsidRPr="004F28C4" w:rsidRDefault="00070925">
            <w:pPr>
              <w:rPr>
                <w:lang w:val="vi-VN"/>
              </w:rPr>
            </w:pPr>
            <w:r w:rsidRPr="004F28C4">
              <w:rPr>
                <w:lang w:val="vi-VN"/>
              </w:rPr>
              <w:t>media_type</w:t>
            </w:r>
          </w:p>
        </w:tc>
        <w:tc>
          <w:tcPr>
            <w:tcW w:w="1800" w:type="dxa"/>
          </w:tcPr>
          <w:p w14:paraId="7C42D275" w14:textId="77777777" w:rsidR="0002446B" w:rsidRPr="004F28C4" w:rsidRDefault="00070925">
            <w:pPr>
              <w:rPr>
                <w:lang w:val="vi-VN"/>
              </w:rPr>
            </w:pPr>
            <w:r w:rsidRPr="004F28C4">
              <w:rPr>
                <w:lang w:val="vi-VN"/>
              </w:rPr>
              <w:t>VARCHAR(10)</w:t>
            </w:r>
          </w:p>
        </w:tc>
        <w:tc>
          <w:tcPr>
            <w:tcW w:w="1900" w:type="dxa"/>
          </w:tcPr>
          <w:p w14:paraId="2A90BE7A" w14:textId="77777777" w:rsidR="0002446B" w:rsidRPr="004F28C4" w:rsidRDefault="00070925">
            <w:pPr>
              <w:rPr>
                <w:lang w:val="vi-VN"/>
              </w:rPr>
            </w:pPr>
            <w:r w:rsidRPr="004F28C4">
              <w:rPr>
                <w:lang w:val="vi-VN"/>
              </w:rPr>
              <w:t>NN</w:t>
            </w:r>
          </w:p>
        </w:tc>
        <w:tc>
          <w:tcPr>
            <w:tcW w:w="3000" w:type="dxa"/>
          </w:tcPr>
          <w:p w14:paraId="0DE81E6C" w14:textId="77777777" w:rsidR="0002446B" w:rsidRPr="004F28C4" w:rsidRDefault="00070925">
            <w:pPr>
              <w:rPr>
                <w:lang w:val="vi-VN"/>
              </w:rPr>
            </w:pPr>
            <w:r w:rsidRPr="004F28C4">
              <w:rPr>
                <w:lang w:val="vi-VN"/>
              </w:rPr>
              <w:t>IMAGE / VIDEO</w:t>
            </w:r>
          </w:p>
        </w:tc>
      </w:tr>
      <w:tr w:rsidR="0002446B" w:rsidRPr="004F28C4" w14:paraId="30E3B02C" w14:textId="77777777">
        <w:tc>
          <w:tcPr>
            <w:tcW w:w="2200" w:type="dxa"/>
          </w:tcPr>
          <w:p w14:paraId="6A979447" w14:textId="77777777" w:rsidR="0002446B" w:rsidRPr="004F28C4" w:rsidRDefault="00070925">
            <w:pPr>
              <w:rPr>
                <w:lang w:val="vi-VN"/>
              </w:rPr>
            </w:pPr>
            <w:r w:rsidRPr="004F28C4">
              <w:rPr>
                <w:lang w:val="vi-VN"/>
              </w:rPr>
              <w:t>caption</w:t>
            </w:r>
          </w:p>
        </w:tc>
        <w:tc>
          <w:tcPr>
            <w:tcW w:w="1800" w:type="dxa"/>
          </w:tcPr>
          <w:p w14:paraId="5420520A" w14:textId="77777777" w:rsidR="0002446B" w:rsidRPr="004F28C4" w:rsidRDefault="00070925">
            <w:pPr>
              <w:rPr>
                <w:lang w:val="vi-VN"/>
              </w:rPr>
            </w:pPr>
            <w:r w:rsidRPr="004F28C4">
              <w:rPr>
                <w:lang w:val="vi-VN"/>
              </w:rPr>
              <w:t>VARCHAR(2200)</w:t>
            </w:r>
          </w:p>
        </w:tc>
        <w:tc>
          <w:tcPr>
            <w:tcW w:w="1900" w:type="dxa"/>
          </w:tcPr>
          <w:p w14:paraId="76F83933" w14:textId="77777777" w:rsidR="0002446B" w:rsidRPr="004F28C4" w:rsidRDefault="0002446B">
            <w:pPr>
              <w:rPr>
                <w:lang w:val="vi-VN"/>
              </w:rPr>
            </w:pPr>
          </w:p>
        </w:tc>
        <w:tc>
          <w:tcPr>
            <w:tcW w:w="3000" w:type="dxa"/>
          </w:tcPr>
          <w:p w14:paraId="2BB74520" w14:textId="77777777" w:rsidR="0002446B" w:rsidRPr="004F28C4" w:rsidRDefault="00070925">
            <w:pPr>
              <w:rPr>
                <w:lang w:val="vi-VN"/>
              </w:rPr>
            </w:pPr>
            <w:r w:rsidRPr="004F28C4">
              <w:rPr>
                <w:lang w:val="vi-VN"/>
              </w:rPr>
              <w:t>Chú thích</w:t>
            </w:r>
          </w:p>
        </w:tc>
      </w:tr>
      <w:tr w:rsidR="0002446B" w:rsidRPr="004F28C4" w14:paraId="547F5108" w14:textId="77777777">
        <w:tc>
          <w:tcPr>
            <w:tcW w:w="2200" w:type="dxa"/>
          </w:tcPr>
          <w:p w14:paraId="29EA4FC4" w14:textId="77777777" w:rsidR="0002446B" w:rsidRPr="004F28C4" w:rsidRDefault="00070925">
            <w:pPr>
              <w:rPr>
                <w:lang w:val="vi-VN"/>
              </w:rPr>
            </w:pPr>
            <w:r w:rsidRPr="004F28C4">
              <w:rPr>
                <w:lang w:val="vi-VN"/>
              </w:rPr>
              <w:t>created_at</w:t>
            </w:r>
          </w:p>
        </w:tc>
        <w:tc>
          <w:tcPr>
            <w:tcW w:w="1800" w:type="dxa"/>
          </w:tcPr>
          <w:p w14:paraId="1D02EC7F" w14:textId="77777777" w:rsidR="0002446B" w:rsidRPr="004F28C4" w:rsidRDefault="00070925">
            <w:pPr>
              <w:rPr>
                <w:lang w:val="vi-VN"/>
              </w:rPr>
            </w:pPr>
            <w:r w:rsidRPr="004F28C4">
              <w:rPr>
                <w:lang w:val="vi-VN"/>
              </w:rPr>
              <w:t>DATETIME</w:t>
            </w:r>
          </w:p>
        </w:tc>
        <w:tc>
          <w:tcPr>
            <w:tcW w:w="1900" w:type="dxa"/>
          </w:tcPr>
          <w:p w14:paraId="143772E5" w14:textId="77777777" w:rsidR="0002446B" w:rsidRPr="004F28C4" w:rsidRDefault="00070925">
            <w:pPr>
              <w:rPr>
                <w:lang w:val="vi-VN"/>
              </w:rPr>
            </w:pPr>
            <w:r w:rsidRPr="004F28C4">
              <w:rPr>
                <w:lang w:val="vi-VN"/>
              </w:rPr>
              <w:t>NN</w:t>
            </w:r>
          </w:p>
        </w:tc>
        <w:tc>
          <w:tcPr>
            <w:tcW w:w="3000" w:type="dxa"/>
          </w:tcPr>
          <w:p w14:paraId="2E3F7BDB" w14:textId="77777777" w:rsidR="0002446B" w:rsidRPr="004F28C4" w:rsidRDefault="00070925">
            <w:pPr>
              <w:rPr>
                <w:lang w:val="vi-VN"/>
              </w:rPr>
            </w:pPr>
            <w:r w:rsidRPr="004F28C4">
              <w:rPr>
                <w:lang w:val="vi-VN"/>
              </w:rPr>
              <w:t>Thời điểm tạo</w:t>
            </w:r>
          </w:p>
        </w:tc>
      </w:tr>
      <w:tr w:rsidR="0002446B" w:rsidRPr="004F28C4" w14:paraId="1B0AE222" w14:textId="77777777">
        <w:tc>
          <w:tcPr>
            <w:tcW w:w="2200" w:type="dxa"/>
          </w:tcPr>
          <w:p w14:paraId="33547CE5" w14:textId="77777777" w:rsidR="0002446B" w:rsidRPr="004F28C4" w:rsidRDefault="00070925">
            <w:pPr>
              <w:rPr>
                <w:lang w:val="vi-VN"/>
              </w:rPr>
            </w:pPr>
            <w:r w:rsidRPr="004F28C4">
              <w:rPr>
                <w:lang w:val="vi-VN"/>
              </w:rPr>
              <w:t>expires_at</w:t>
            </w:r>
          </w:p>
        </w:tc>
        <w:tc>
          <w:tcPr>
            <w:tcW w:w="1800" w:type="dxa"/>
          </w:tcPr>
          <w:p w14:paraId="4B4820A0" w14:textId="77777777" w:rsidR="0002446B" w:rsidRPr="004F28C4" w:rsidRDefault="00070925">
            <w:pPr>
              <w:rPr>
                <w:lang w:val="vi-VN"/>
              </w:rPr>
            </w:pPr>
            <w:r w:rsidRPr="004F28C4">
              <w:rPr>
                <w:lang w:val="vi-VN"/>
              </w:rPr>
              <w:t>DATETIME</w:t>
            </w:r>
          </w:p>
        </w:tc>
        <w:tc>
          <w:tcPr>
            <w:tcW w:w="1900" w:type="dxa"/>
          </w:tcPr>
          <w:p w14:paraId="29188640" w14:textId="77777777" w:rsidR="0002446B" w:rsidRPr="004F28C4" w:rsidRDefault="00070925">
            <w:pPr>
              <w:rPr>
                <w:lang w:val="vi-VN"/>
              </w:rPr>
            </w:pPr>
            <w:r w:rsidRPr="004F28C4">
              <w:rPr>
                <w:lang w:val="vi-VN"/>
              </w:rPr>
              <w:t>NN</w:t>
            </w:r>
          </w:p>
        </w:tc>
        <w:tc>
          <w:tcPr>
            <w:tcW w:w="3000" w:type="dxa"/>
          </w:tcPr>
          <w:p w14:paraId="2CE2FCD9" w14:textId="77777777" w:rsidR="0002446B" w:rsidRPr="004F28C4" w:rsidRDefault="00070925">
            <w:pPr>
              <w:rPr>
                <w:lang w:val="vi-VN"/>
              </w:rPr>
            </w:pPr>
            <w:r w:rsidRPr="004F28C4">
              <w:rPr>
                <w:lang w:val="vi-VN"/>
              </w:rPr>
              <w:t>Hết hạn (mặc định +24h)</w:t>
            </w:r>
          </w:p>
        </w:tc>
      </w:tr>
      <w:tr w:rsidR="0002446B" w:rsidRPr="004F28C4" w14:paraId="5A317AA5" w14:textId="77777777">
        <w:tc>
          <w:tcPr>
            <w:tcW w:w="2200" w:type="dxa"/>
          </w:tcPr>
          <w:p w14:paraId="0B91E8E7" w14:textId="77777777" w:rsidR="0002446B" w:rsidRPr="004F28C4" w:rsidRDefault="00070925">
            <w:pPr>
              <w:rPr>
                <w:lang w:val="vi-VN"/>
              </w:rPr>
            </w:pPr>
            <w:r w:rsidRPr="004F28C4">
              <w:rPr>
                <w:lang w:val="vi-VN"/>
              </w:rPr>
              <w:t>is_archived</w:t>
            </w:r>
          </w:p>
        </w:tc>
        <w:tc>
          <w:tcPr>
            <w:tcW w:w="1800" w:type="dxa"/>
          </w:tcPr>
          <w:p w14:paraId="77A0A262" w14:textId="77777777" w:rsidR="0002446B" w:rsidRPr="004F28C4" w:rsidRDefault="00070925">
            <w:pPr>
              <w:rPr>
                <w:lang w:val="vi-VN"/>
              </w:rPr>
            </w:pPr>
            <w:r w:rsidRPr="004F28C4">
              <w:rPr>
                <w:lang w:val="vi-VN"/>
              </w:rPr>
              <w:t>BIT(1)</w:t>
            </w:r>
          </w:p>
        </w:tc>
        <w:tc>
          <w:tcPr>
            <w:tcW w:w="1900" w:type="dxa"/>
          </w:tcPr>
          <w:p w14:paraId="688279D8" w14:textId="77777777" w:rsidR="0002446B" w:rsidRPr="004F28C4" w:rsidRDefault="00070925">
            <w:pPr>
              <w:rPr>
                <w:lang w:val="vi-VN"/>
              </w:rPr>
            </w:pPr>
            <w:r w:rsidRPr="004F28C4">
              <w:rPr>
                <w:lang w:val="vi-VN"/>
              </w:rPr>
              <w:t>NN</w:t>
            </w:r>
          </w:p>
        </w:tc>
        <w:tc>
          <w:tcPr>
            <w:tcW w:w="3000" w:type="dxa"/>
          </w:tcPr>
          <w:p w14:paraId="70893134" w14:textId="77777777" w:rsidR="0002446B" w:rsidRPr="004F28C4" w:rsidRDefault="00070925">
            <w:pPr>
              <w:rPr>
                <w:lang w:val="vi-VN"/>
              </w:rPr>
            </w:pPr>
            <w:r w:rsidRPr="004F28C4">
              <w:rPr>
                <w:lang w:val="vi-VN"/>
              </w:rPr>
              <w:t>true = lưu Highlight</w:t>
            </w:r>
          </w:p>
        </w:tc>
      </w:tr>
      <w:tr w:rsidR="0002446B" w:rsidRPr="004F28C4" w14:paraId="298F3B9A" w14:textId="77777777">
        <w:tc>
          <w:tcPr>
            <w:tcW w:w="2200" w:type="dxa"/>
          </w:tcPr>
          <w:p w14:paraId="373AF55E" w14:textId="77777777" w:rsidR="0002446B" w:rsidRPr="004F28C4" w:rsidRDefault="00070925">
            <w:pPr>
              <w:rPr>
                <w:lang w:val="vi-VN"/>
              </w:rPr>
            </w:pPr>
            <w:r w:rsidRPr="004F28C4">
              <w:rPr>
                <w:lang w:val="vi-VN"/>
              </w:rPr>
              <w:t>metadata</w:t>
            </w:r>
          </w:p>
        </w:tc>
        <w:tc>
          <w:tcPr>
            <w:tcW w:w="1800" w:type="dxa"/>
          </w:tcPr>
          <w:p w14:paraId="6BE3E06D" w14:textId="77777777" w:rsidR="0002446B" w:rsidRPr="004F28C4" w:rsidRDefault="00070925">
            <w:pPr>
              <w:rPr>
                <w:lang w:val="vi-VN"/>
              </w:rPr>
            </w:pPr>
            <w:r w:rsidRPr="004F28C4">
              <w:rPr>
                <w:lang w:val="vi-VN"/>
              </w:rPr>
              <w:t>JSON</w:t>
            </w:r>
          </w:p>
        </w:tc>
        <w:tc>
          <w:tcPr>
            <w:tcW w:w="1900" w:type="dxa"/>
          </w:tcPr>
          <w:p w14:paraId="2025A82A" w14:textId="77777777" w:rsidR="0002446B" w:rsidRPr="004F28C4" w:rsidRDefault="0002446B">
            <w:pPr>
              <w:rPr>
                <w:lang w:val="vi-VN"/>
              </w:rPr>
            </w:pPr>
          </w:p>
        </w:tc>
        <w:tc>
          <w:tcPr>
            <w:tcW w:w="3000" w:type="dxa"/>
          </w:tcPr>
          <w:p w14:paraId="5FB122C1" w14:textId="77777777" w:rsidR="0002446B" w:rsidRPr="004F28C4" w:rsidRDefault="00070925">
            <w:pPr>
              <w:rPr>
                <w:lang w:val="vi-VN"/>
              </w:rPr>
            </w:pPr>
            <w:r w:rsidRPr="004F28C4">
              <w:rPr>
                <w:lang w:val="vi-VN"/>
              </w:rPr>
              <w:t>Sticker, nhạc, text overlay</w:t>
            </w:r>
          </w:p>
        </w:tc>
      </w:tr>
    </w:tbl>
    <w:p w14:paraId="76EE5597" w14:textId="77777777" w:rsidR="0002446B" w:rsidRPr="004F28C4" w:rsidRDefault="0002446B"/>
    <w:p w14:paraId="3056691C" w14:textId="77777777" w:rsidR="0002446B" w:rsidRPr="004F28C4" w:rsidRDefault="00070925">
      <w:pPr>
        <w:spacing w:line="360" w:lineRule="auto"/>
        <w:jc w:val="both"/>
        <w:rPr>
          <w:bCs/>
          <w:lang w:val="vi-VN"/>
        </w:rPr>
      </w:pPr>
      <w:r w:rsidRPr="004F28C4">
        <w:rPr>
          <w:bCs/>
          <w:lang w:val="vi-VN"/>
        </w:rPr>
        <w:t xml:space="preserve">Bảng story_views </w:t>
      </w:r>
    </w:p>
    <w:tbl>
      <w:tblPr>
        <w:tblW w:w="8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1800"/>
        <w:gridCol w:w="1900"/>
        <w:gridCol w:w="3000"/>
      </w:tblGrid>
      <w:tr w:rsidR="0002446B" w:rsidRPr="004F28C4" w14:paraId="16F0DB92" w14:textId="77777777">
        <w:tc>
          <w:tcPr>
            <w:tcW w:w="2200" w:type="dxa"/>
          </w:tcPr>
          <w:p w14:paraId="7E0B1655" w14:textId="77777777" w:rsidR="0002446B" w:rsidRPr="004F28C4" w:rsidRDefault="00070925">
            <w:pPr>
              <w:rPr>
                <w:lang w:val="vi-VN"/>
              </w:rPr>
            </w:pPr>
            <w:r w:rsidRPr="004F28C4">
              <w:rPr>
                <w:bCs/>
                <w:lang w:val="vi-VN"/>
              </w:rPr>
              <w:t>Trường</w:t>
            </w:r>
          </w:p>
        </w:tc>
        <w:tc>
          <w:tcPr>
            <w:tcW w:w="1800" w:type="dxa"/>
          </w:tcPr>
          <w:p w14:paraId="0A64BFCE" w14:textId="77777777" w:rsidR="0002446B" w:rsidRPr="004F28C4" w:rsidRDefault="00070925">
            <w:pPr>
              <w:rPr>
                <w:lang w:val="vi-VN"/>
              </w:rPr>
            </w:pPr>
            <w:r w:rsidRPr="004F28C4">
              <w:rPr>
                <w:bCs/>
                <w:lang w:val="vi-VN"/>
              </w:rPr>
              <w:t>Kiểu dữ liệu</w:t>
            </w:r>
          </w:p>
        </w:tc>
        <w:tc>
          <w:tcPr>
            <w:tcW w:w="1900" w:type="dxa"/>
          </w:tcPr>
          <w:p w14:paraId="561EFE4D" w14:textId="77777777" w:rsidR="0002446B" w:rsidRPr="004F28C4" w:rsidRDefault="00070925">
            <w:pPr>
              <w:rPr>
                <w:lang w:val="vi-VN"/>
              </w:rPr>
            </w:pPr>
            <w:r w:rsidRPr="004F28C4">
              <w:rPr>
                <w:bCs/>
                <w:lang w:val="vi-VN"/>
              </w:rPr>
              <w:t>Ràng buộc</w:t>
            </w:r>
          </w:p>
        </w:tc>
        <w:tc>
          <w:tcPr>
            <w:tcW w:w="3000" w:type="dxa"/>
          </w:tcPr>
          <w:p w14:paraId="7E0EC036" w14:textId="77777777" w:rsidR="0002446B" w:rsidRPr="004F28C4" w:rsidRDefault="00070925">
            <w:pPr>
              <w:rPr>
                <w:lang w:val="vi-VN"/>
              </w:rPr>
            </w:pPr>
            <w:r w:rsidRPr="004F28C4">
              <w:rPr>
                <w:bCs/>
                <w:lang w:val="vi-VN"/>
              </w:rPr>
              <w:t>Mô tả</w:t>
            </w:r>
          </w:p>
        </w:tc>
      </w:tr>
      <w:tr w:rsidR="0002446B" w:rsidRPr="004F28C4" w14:paraId="2627E31D" w14:textId="77777777">
        <w:tc>
          <w:tcPr>
            <w:tcW w:w="2200" w:type="dxa"/>
          </w:tcPr>
          <w:p w14:paraId="31241E92" w14:textId="77777777" w:rsidR="0002446B" w:rsidRPr="004F28C4" w:rsidRDefault="00070925">
            <w:pPr>
              <w:rPr>
                <w:lang w:val="vi-VN"/>
              </w:rPr>
            </w:pPr>
            <w:r w:rsidRPr="004F28C4">
              <w:rPr>
                <w:lang w:val="vi-VN"/>
              </w:rPr>
              <w:t>id_story</w:t>
            </w:r>
          </w:p>
        </w:tc>
        <w:tc>
          <w:tcPr>
            <w:tcW w:w="1800" w:type="dxa"/>
          </w:tcPr>
          <w:p w14:paraId="51B59929" w14:textId="77777777" w:rsidR="0002446B" w:rsidRPr="004F28C4" w:rsidRDefault="00070925">
            <w:pPr>
              <w:rPr>
                <w:lang w:val="vi-VN"/>
              </w:rPr>
            </w:pPr>
            <w:r w:rsidRPr="004F28C4">
              <w:rPr>
                <w:lang w:val="vi-VN"/>
              </w:rPr>
              <w:t>VARCHAR(36)</w:t>
            </w:r>
          </w:p>
        </w:tc>
        <w:tc>
          <w:tcPr>
            <w:tcW w:w="1900" w:type="dxa"/>
          </w:tcPr>
          <w:p w14:paraId="3EC196BB" w14:textId="77777777" w:rsidR="0002446B" w:rsidRPr="004F28C4" w:rsidRDefault="00070925">
            <w:pPr>
              <w:rPr>
                <w:lang w:val="vi-VN"/>
              </w:rPr>
            </w:pPr>
            <w:r w:rsidRPr="004F28C4">
              <w:rPr>
                <w:lang w:val="vi-VN"/>
              </w:rPr>
              <w:t>PK (tổ hợp), FK→stories</w:t>
            </w:r>
          </w:p>
        </w:tc>
        <w:tc>
          <w:tcPr>
            <w:tcW w:w="3000" w:type="dxa"/>
          </w:tcPr>
          <w:p w14:paraId="23C05FCC" w14:textId="77777777" w:rsidR="0002446B" w:rsidRPr="004F28C4" w:rsidRDefault="00070925">
            <w:pPr>
              <w:rPr>
                <w:lang w:val="vi-VN"/>
              </w:rPr>
            </w:pPr>
            <w:r w:rsidRPr="004F28C4">
              <w:rPr>
                <w:lang w:val="vi-VN"/>
              </w:rPr>
              <w:t>Tin được xem</w:t>
            </w:r>
          </w:p>
        </w:tc>
      </w:tr>
      <w:tr w:rsidR="0002446B" w:rsidRPr="004F28C4" w14:paraId="70DB54C0" w14:textId="77777777">
        <w:tc>
          <w:tcPr>
            <w:tcW w:w="2200" w:type="dxa"/>
          </w:tcPr>
          <w:p w14:paraId="63408661" w14:textId="77777777" w:rsidR="0002446B" w:rsidRPr="004F28C4" w:rsidRDefault="00070925">
            <w:pPr>
              <w:rPr>
                <w:lang w:val="vi-VN"/>
              </w:rPr>
            </w:pPr>
            <w:r w:rsidRPr="004F28C4">
              <w:rPr>
                <w:lang w:val="vi-VN"/>
              </w:rPr>
              <w:t>id_user</w:t>
            </w:r>
          </w:p>
        </w:tc>
        <w:tc>
          <w:tcPr>
            <w:tcW w:w="1800" w:type="dxa"/>
          </w:tcPr>
          <w:p w14:paraId="3D7035F1" w14:textId="77777777" w:rsidR="0002446B" w:rsidRPr="004F28C4" w:rsidRDefault="00070925">
            <w:pPr>
              <w:rPr>
                <w:lang w:val="vi-VN"/>
              </w:rPr>
            </w:pPr>
            <w:r w:rsidRPr="004F28C4">
              <w:rPr>
                <w:lang w:val="vi-VN"/>
              </w:rPr>
              <w:t>VARCHAR(36)</w:t>
            </w:r>
          </w:p>
        </w:tc>
        <w:tc>
          <w:tcPr>
            <w:tcW w:w="1900" w:type="dxa"/>
          </w:tcPr>
          <w:p w14:paraId="14D23E50" w14:textId="77777777" w:rsidR="0002446B" w:rsidRPr="004F28C4" w:rsidRDefault="00070925">
            <w:pPr>
              <w:rPr>
                <w:lang w:val="vi-VN"/>
              </w:rPr>
            </w:pPr>
            <w:r w:rsidRPr="004F28C4">
              <w:rPr>
                <w:lang w:val="vi-VN"/>
              </w:rPr>
              <w:t>PK (tổ hợp), FK→users</w:t>
            </w:r>
          </w:p>
        </w:tc>
        <w:tc>
          <w:tcPr>
            <w:tcW w:w="3000" w:type="dxa"/>
          </w:tcPr>
          <w:p w14:paraId="60AD3BC8" w14:textId="77777777" w:rsidR="0002446B" w:rsidRPr="004F28C4" w:rsidRDefault="00070925">
            <w:pPr>
              <w:rPr>
                <w:lang w:val="vi-VN"/>
              </w:rPr>
            </w:pPr>
            <w:r w:rsidRPr="004F28C4">
              <w:rPr>
                <w:lang w:val="vi-VN"/>
              </w:rPr>
              <w:t>Người xem</w:t>
            </w:r>
          </w:p>
        </w:tc>
      </w:tr>
      <w:tr w:rsidR="0002446B" w:rsidRPr="004F28C4" w14:paraId="51B856BC" w14:textId="77777777">
        <w:tc>
          <w:tcPr>
            <w:tcW w:w="2200" w:type="dxa"/>
          </w:tcPr>
          <w:p w14:paraId="294F3593" w14:textId="77777777" w:rsidR="0002446B" w:rsidRPr="004F28C4" w:rsidRDefault="00070925">
            <w:pPr>
              <w:rPr>
                <w:lang w:val="vi-VN"/>
              </w:rPr>
            </w:pPr>
            <w:r w:rsidRPr="004F28C4">
              <w:rPr>
                <w:lang w:val="vi-VN"/>
              </w:rPr>
              <w:t>viewed_at</w:t>
            </w:r>
          </w:p>
        </w:tc>
        <w:tc>
          <w:tcPr>
            <w:tcW w:w="1800" w:type="dxa"/>
          </w:tcPr>
          <w:p w14:paraId="5EC70A90" w14:textId="77777777" w:rsidR="0002446B" w:rsidRPr="004F28C4" w:rsidRDefault="00070925">
            <w:pPr>
              <w:rPr>
                <w:lang w:val="vi-VN"/>
              </w:rPr>
            </w:pPr>
            <w:r w:rsidRPr="004F28C4">
              <w:rPr>
                <w:lang w:val="vi-VN"/>
              </w:rPr>
              <w:t>DATETIME</w:t>
            </w:r>
          </w:p>
        </w:tc>
        <w:tc>
          <w:tcPr>
            <w:tcW w:w="1900" w:type="dxa"/>
          </w:tcPr>
          <w:p w14:paraId="14ED1F11" w14:textId="77777777" w:rsidR="0002446B" w:rsidRPr="004F28C4" w:rsidRDefault="00070925">
            <w:pPr>
              <w:rPr>
                <w:lang w:val="vi-VN"/>
              </w:rPr>
            </w:pPr>
            <w:r w:rsidRPr="004F28C4">
              <w:rPr>
                <w:lang w:val="vi-VN"/>
              </w:rPr>
              <w:t>NN</w:t>
            </w:r>
          </w:p>
        </w:tc>
        <w:tc>
          <w:tcPr>
            <w:tcW w:w="3000" w:type="dxa"/>
          </w:tcPr>
          <w:p w14:paraId="67CD801A" w14:textId="77777777" w:rsidR="0002446B" w:rsidRPr="004F28C4" w:rsidRDefault="00070925">
            <w:pPr>
              <w:rPr>
                <w:lang w:val="vi-VN"/>
              </w:rPr>
            </w:pPr>
            <w:r w:rsidRPr="004F28C4">
              <w:rPr>
                <w:lang w:val="vi-VN"/>
              </w:rPr>
              <w:t>Thời điểm xem</w:t>
            </w:r>
          </w:p>
        </w:tc>
      </w:tr>
    </w:tbl>
    <w:p w14:paraId="27E45CB7" w14:textId="77777777" w:rsidR="0002446B" w:rsidRPr="004F28C4" w:rsidRDefault="0002446B"/>
    <w:p w14:paraId="7EC599F7" w14:textId="77777777" w:rsidR="0002446B" w:rsidRPr="004F28C4" w:rsidRDefault="00070925">
      <w:pPr>
        <w:spacing w:line="360" w:lineRule="auto"/>
        <w:jc w:val="both"/>
        <w:rPr>
          <w:bCs/>
          <w:lang w:val="vi-VN"/>
        </w:rPr>
      </w:pPr>
      <w:r w:rsidRPr="004F28C4">
        <w:rPr>
          <w:bCs/>
          <w:lang w:val="vi-VN"/>
        </w:rPr>
        <w:t xml:space="preserve">Bảng conversations </w:t>
      </w:r>
    </w:p>
    <w:tbl>
      <w:tblPr>
        <w:tblW w:w="8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1800"/>
        <w:gridCol w:w="1900"/>
        <w:gridCol w:w="3000"/>
      </w:tblGrid>
      <w:tr w:rsidR="0002446B" w:rsidRPr="004F28C4" w14:paraId="76D4EC49" w14:textId="77777777">
        <w:tc>
          <w:tcPr>
            <w:tcW w:w="2200" w:type="dxa"/>
          </w:tcPr>
          <w:p w14:paraId="7DB08F7D" w14:textId="77777777" w:rsidR="0002446B" w:rsidRPr="004F28C4" w:rsidRDefault="00070925">
            <w:pPr>
              <w:rPr>
                <w:lang w:val="vi-VN"/>
              </w:rPr>
            </w:pPr>
            <w:r w:rsidRPr="004F28C4">
              <w:rPr>
                <w:bCs/>
                <w:lang w:val="vi-VN"/>
              </w:rPr>
              <w:t>Trường</w:t>
            </w:r>
          </w:p>
        </w:tc>
        <w:tc>
          <w:tcPr>
            <w:tcW w:w="1800" w:type="dxa"/>
          </w:tcPr>
          <w:p w14:paraId="797DAADD" w14:textId="77777777" w:rsidR="0002446B" w:rsidRPr="004F28C4" w:rsidRDefault="00070925">
            <w:pPr>
              <w:rPr>
                <w:lang w:val="vi-VN"/>
              </w:rPr>
            </w:pPr>
            <w:r w:rsidRPr="004F28C4">
              <w:rPr>
                <w:bCs/>
                <w:lang w:val="vi-VN"/>
              </w:rPr>
              <w:t>Kiểu dữ liệu</w:t>
            </w:r>
          </w:p>
        </w:tc>
        <w:tc>
          <w:tcPr>
            <w:tcW w:w="1900" w:type="dxa"/>
          </w:tcPr>
          <w:p w14:paraId="6510D53F" w14:textId="77777777" w:rsidR="0002446B" w:rsidRPr="004F28C4" w:rsidRDefault="00070925">
            <w:pPr>
              <w:rPr>
                <w:lang w:val="vi-VN"/>
              </w:rPr>
            </w:pPr>
            <w:r w:rsidRPr="004F28C4">
              <w:rPr>
                <w:bCs/>
                <w:lang w:val="vi-VN"/>
              </w:rPr>
              <w:t>Ràng buộc</w:t>
            </w:r>
          </w:p>
        </w:tc>
        <w:tc>
          <w:tcPr>
            <w:tcW w:w="3000" w:type="dxa"/>
          </w:tcPr>
          <w:p w14:paraId="51D1C08E" w14:textId="77777777" w:rsidR="0002446B" w:rsidRPr="004F28C4" w:rsidRDefault="00070925">
            <w:pPr>
              <w:rPr>
                <w:lang w:val="vi-VN"/>
              </w:rPr>
            </w:pPr>
            <w:r w:rsidRPr="004F28C4">
              <w:rPr>
                <w:bCs/>
                <w:lang w:val="vi-VN"/>
              </w:rPr>
              <w:t>Mô tả</w:t>
            </w:r>
          </w:p>
        </w:tc>
      </w:tr>
      <w:tr w:rsidR="0002446B" w:rsidRPr="004F28C4" w14:paraId="204AE88E" w14:textId="77777777">
        <w:tc>
          <w:tcPr>
            <w:tcW w:w="2200" w:type="dxa"/>
          </w:tcPr>
          <w:p w14:paraId="6179B184" w14:textId="77777777" w:rsidR="0002446B" w:rsidRPr="004F28C4" w:rsidRDefault="00070925">
            <w:pPr>
              <w:rPr>
                <w:lang w:val="vi-VN"/>
              </w:rPr>
            </w:pPr>
            <w:r w:rsidRPr="004F28C4">
              <w:rPr>
                <w:lang w:val="vi-VN"/>
              </w:rPr>
              <w:t>id_conversation</w:t>
            </w:r>
          </w:p>
        </w:tc>
        <w:tc>
          <w:tcPr>
            <w:tcW w:w="1800" w:type="dxa"/>
          </w:tcPr>
          <w:p w14:paraId="149BFEAE" w14:textId="77777777" w:rsidR="0002446B" w:rsidRPr="004F28C4" w:rsidRDefault="00070925">
            <w:pPr>
              <w:rPr>
                <w:lang w:val="vi-VN"/>
              </w:rPr>
            </w:pPr>
            <w:r w:rsidRPr="004F28C4">
              <w:rPr>
                <w:lang w:val="vi-VN"/>
              </w:rPr>
              <w:t>VARCHAR(36)</w:t>
            </w:r>
          </w:p>
        </w:tc>
        <w:tc>
          <w:tcPr>
            <w:tcW w:w="1900" w:type="dxa"/>
          </w:tcPr>
          <w:p w14:paraId="3F861800" w14:textId="77777777" w:rsidR="0002446B" w:rsidRPr="004F28C4" w:rsidRDefault="00070925">
            <w:pPr>
              <w:rPr>
                <w:lang w:val="vi-VN"/>
              </w:rPr>
            </w:pPr>
            <w:r w:rsidRPr="004F28C4">
              <w:rPr>
                <w:lang w:val="vi-VN"/>
              </w:rPr>
              <w:t>PK, NN</w:t>
            </w:r>
          </w:p>
        </w:tc>
        <w:tc>
          <w:tcPr>
            <w:tcW w:w="3000" w:type="dxa"/>
          </w:tcPr>
          <w:p w14:paraId="16539A16" w14:textId="77777777" w:rsidR="0002446B" w:rsidRPr="004F28C4" w:rsidRDefault="00070925">
            <w:pPr>
              <w:rPr>
                <w:lang w:val="vi-VN"/>
              </w:rPr>
            </w:pPr>
            <w:r w:rsidRPr="004F28C4">
              <w:rPr>
                <w:lang w:val="vi-VN"/>
              </w:rPr>
              <w:t>Khóa chính</w:t>
            </w:r>
          </w:p>
        </w:tc>
      </w:tr>
      <w:tr w:rsidR="0002446B" w:rsidRPr="004F28C4" w14:paraId="18A55B04" w14:textId="77777777">
        <w:tc>
          <w:tcPr>
            <w:tcW w:w="2200" w:type="dxa"/>
          </w:tcPr>
          <w:p w14:paraId="74C849A7" w14:textId="77777777" w:rsidR="0002446B" w:rsidRPr="004F28C4" w:rsidRDefault="00070925">
            <w:pPr>
              <w:rPr>
                <w:lang w:val="vi-VN"/>
              </w:rPr>
            </w:pPr>
            <w:r w:rsidRPr="004F28C4">
              <w:rPr>
                <w:lang w:val="vi-VN"/>
              </w:rPr>
              <w:t>name</w:t>
            </w:r>
          </w:p>
        </w:tc>
        <w:tc>
          <w:tcPr>
            <w:tcW w:w="1800" w:type="dxa"/>
          </w:tcPr>
          <w:p w14:paraId="42BE831B" w14:textId="77777777" w:rsidR="0002446B" w:rsidRPr="004F28C4" w:rsidRDefault="00070925">
            <w:pPr>
              <w:rPr>
                <w:lang w:val="vi-VN"/>
              </w:rPr>
            </w:pPr>
            <w:r w:rsidRPr="004F28C4">
              <w:rPr>
                <w:lang w:val="vi-VN"/>
              </w:rPr>
              <w:t>VARCHAR(255)</w:t>
            </w:r>
          </w:p>
        </w:tc>
        <w:tc>
          <w:tcPr>
            <w:tcW w:w="1900" w:type="dxa"/>
          </w:tcPr>
          <w:p w14:paraId="21B86AF7" w14:textId="77777777" w:rsidR="0002446B" w:rsidRPr="004F28C4" w:rsidRDefault="0002446B">
            <w:pPr>
              <w:rPr>
                <w:lang w:val="vi-VN"/>
              </w:rPr>
            </w:pPr>
          </w:p>
        </w:tc>
        <w:tc>
          <w:tcPr>
            <w:tcW w:w="3000" w:type="dxa"/>
          </w:tcPr>
          <w:p w14:paraId="3AEC5C80" w14:textId="77777777" w:rsidR="0002446B" w:rsidRPr="004F28C4" w:rsidRDefault="00070925">
            <w:pPr>
              <w:rPr>
                <w:lang w:val="vi-VN"/>
              </w:rPr>
            </w:pPr>
            <w:r w:rsidRPr="004F28C4">
              <w:rPr>
                <w:lang w:val="vi-VN"/>
              </w:rPr>
              <w:t>Tên nhóm (null nếu 1-1)</w:t>
            </w:r>
          </w:p>
        </w:tc>
      </w:tr>
      <w:tr w:rsidR="0002446B" w:rsidRPr="004F28C4" w14:paraId="4316372C" w14:textId="77777777">
        <w:tc>
          <w:tcPr>
            <w:tcW w:w="2200" w:type="dxa"/>
          </w:tcPr>
          <w:p w14:paraId="1AA16AFE" w14:textId="77777777" w:rsidR="0002446B" w:rsidRPr="004F28C4" w:rsidRDefault="00070925">
            <w:pPr>
              <w:rPr>
                <w:lang w:val="vi-VN"/>
              </w:rPr>
            </w:pPr>
            <w:r w:rsidRPr="004F28C4">
              <w:rPr>
                <w:lang w:val="vi-VN"/>
              </w:rPr>
              <w:t>type</w:t>
            </w:r>
          </w:p>
        </w:tc>
        <w:tc>
          <w:tcPr>
            <w:tcW w:w="1800" w:type="dxa"/>
          </w:tcPr>
          <w:p w14:paraId="3D925124" w14:textId="77777777" w:rsidR="0002446B" w:rsidRPr="004F28C4" w:rsidRDefault="00070925">
            <w:pPr>
              <w:rPr>
                <w:lang w:val="vi-VN"/>
              </w:rPr>
            </w:pPr>
            <w:r w:rsidRPr="004F28C4">
              <w:rPr>
                <w:lang w:val="vi-VN"/>
              </w:rPr>
              <w:t>VARCHAR(10)</w:t>
            </w:r>
          </w:p>
        </w:tc>
        <w:tc>
          <w:tcPr>
            <w:tcW w:w="1900" w:type="dxa"/>
          </w:tcPr>
          <w:p w14:paraId="313F94C4" w14:textId="77777777" w:rsidR="0002446B" w:rsidRPr="004F28C4" w:rsidRDefault="00070925">
            <w:pPr>
              <w:rPr>
                <w:lang w:val="vi-VN"/>
              </w:rPr>
            </w:pPr>
            <w:r w:rsidRPr="004F28C4">
              <w:rPr>
                <w:lang w:val="vi-VN"/>
              </w:rPr>
              <w:t>NN</w:t>
            </w:r>
          </w:p>
        </w:tc>
        <w:tc>
          <w:tcPr>
            <w:tcW w:w="3000" w:type="dxa"/>
          </w:tcPr>
          <w:p w14:paraId="6F3AF001" w14:textId="77777777" w:rsidR="0002446B" w:rsidRPr="004F28C4" w:rsidRDefault="00070925">
            <w:pPr>
              <w:rPr>
                <w:lang w:val="vi-VN"/>
              </w:rPr>
            </w:pPr>
            <w:r w:rsidRPr="004F28C4">
              <w:rPr>
                <w:lang w:val="vi-VN"/>
              </w:rPr>
              <w:t>SINGLE / GROUP</w:t>
            </w:r>
          </w:p>
        </w:tc>
      </w:tr>
      <w:tr w:rsidR="0002446B" w:rsidRPr="004F28C4" w14:paraId="08CDF352" w14:textId="77777777">
        <w:tc>
          <w:tcPr>
            <w:tcW w:w="2200" w:type="dxa"/>
          </w:tcPr>
          <w:p w14:paraId="464F6089" w14:textId="77777777" w:rsidR="0002446B" w:rsidRPr="004F28C4" w:rsidRDefault="00070925">
            <w:pPr>
              <w:rPr>
                <w:lang w:val="vi-VN"/>
              </w:rPr>
            </w:pPr>
            <w:r w:rsidRPr="004F28C4">
              <w:rPr>
                <w:lang w:val="vi-VN"/>
              </w:rPr>
              <w:t>create_time</w:t>
            </w:r>
          </w:p>
        </w:tc>
        <w:tc>
          <w:tcPr>
            <w:tcW w:w="1800" w:type="dxa"/>
          </w:tcPr>
          <w:p w14:paraId="6E374188" w14:textId="77777777" w:rsidR="0002446B" w:rsidRPr="004F28C4" w:rsidRDefault="00070925">
            <w:pPr>
              <w:rPr>
                <w:lang w:val="vi-VN"/>
              </w:rPr>
            </w:pPr>
            <w:r w:rsidRPr="004F28C4">
              <w:rPr>
                <w:lang w:val="vi-VN"/>
              </w:rPr>
              <w:t>DATETIME</w:t>
            </w:r>
          </w:p>
        </w:tc>
        <w:tc>
          <w:tcPr>
            <w:tcW w:w="1900" w:type="dxa"/>
          </w:tcPr>
          <w:p w14:paraId="58D9EF79" w14:textId="77777777" w:rsidR="0002446B" w:rsidRPr="004F28C4" w:rsidRDefault="00070925">
            <w:pPr>
              <w:rPr>
                <w:lang w:val="vi-VN"/>
              </w:rPr>
            </w:pPr>
            <w:r w:rsidRPr="004F28C4">
              <w:rPr>
                <w:lang w:val="vi-VN"/>
              </w:rPr>
              <w:t>NN</w:t>
            </w:r>
          </w:p>
        </w:tc>
        <w:tc>
          <w:tcPr>
            <w:tcW w:w="3000" w:type="dxa"/>
          </w:tcPr>
          <w:p w14:paraId="3BC4D28B" w14:textId="77777777" w:rsidR="0002446B" w:rsidRPr="004F28C4" w:rsidRDefault="00070925">
            <w:pPr>
              <w:rPr>
                <w:lang w:val="vi-VN"/>
              </w:rPr>
            </w:pPr>
            <w:r w:rsidRPr="004F28C4">
              <w:rPr>
                <w:lang w:val="vi-VN"/>
              </w:rPr>
              <w:t>Thời điểm tạo</w:t>
            </w:r>
          </w:p>
        </w:tc>
      </w:tr>
      <w:tr w:rsidR="0002446B" w:rsidRPr="004F28C4" w14:paraId="741A81E3" w14:textId="77777777">
        <w:tc>
          <w:tcPr>
            <w:tcW w:w="2200" w:type="dxa"/>
          </w:tcPr>
          <w:p w14:paraId="5FFC3594" w14:textId="77777777" w:rsidR="0002446B" w:rsidRPr="004F28C4" w:rsidRDefault="00070925">
            <w:pPr>
              <w:rPr>
                <w:lang w:val="vi-VN"/>
              </w:rPr>
            </w:pPr>
            <w:r w:rsidRPr="004F28C4">
              <w:rPr>
                <w:lang w:val="vi-VN"/>
              </w:rPr>
              <w:t>last_message_time</w:t>
            </w:r>
          </w:p>
        </w:tc>
        <w:tc>
          <w:tcPr>
            <w:tcW w:w="1800" w:type="dxa"/>
          </w:tcPr>
          <w:p w14:paraId="69A04FB8" w14:textId="77777777" w:rsidR="0002446B" w:rsidRPr="004F28C4" w:rsidRDefault="00070925">
            <w:pPr>
              <w:rPr>
                <w:lang w:val="vi-VN"/>
              </w:rPr>
            </w:pPr>
            <w:r w:rsidRPr="004F28C4">
              <w:rPr>
                <w:lang w:val="vi-VN"/>
              </w:rPr>
              <w:t>DATETIME</w:t>
            </w:r>
          </w:p>
        </w:tc>
        <w:tc>
          <w:tcPr>
            <w:tcW w:w="1900" w:type="dxa"/>
          </w:tcPr>
          <w:p w14:paraId="461F47B2" w14:textId="77777777" w:rsidR="0002446B" w:rsidRPr="004F28C4" w:rsidRDefault="0002446B">
            <w:pPr>
              <w:rPr>
                <w:lang w:val="vi-VN"/>
              </w:rPr>
            </w:pPr>
          </w:p>
        </w:tc>
        <w:tc>
          <w:tcPr>
            <w:tcW w:w="3000" w:type="dxa"/>
          </w:tcPr>
          <w:p w14:paraId="390E4930" w14:textId="77777777" w:rsidR="0002446B" w:rsidRPr="004F28C4" w:rsidRDefault="00070925">
            <w:pPr>
              <w:rPr>
                <w:lang w:val="vi-VN"/>
              </w:rPr>
            </w:pPr>
            <w:r w:rsidRPr="004F28C4">
              <w:rPr>
                <w:lang w:val="vi-VN"/>
              </w:rPr>
              <w:t>Thời điểm tin mới nhất</w:t>
            </w:r>
          </w:p>
        </w:tc>
      </w:tr>
    </w:tbl>
    <w:p w14:paraId="37F5DE4C" w14:textId="77777777" w:rsidR="0002446B" w:rsidRPr="004F28C4" w:rsidRDefault="0002446B"/>
    <w:p w14:paraId="6E5DD4C3" w14:textId="77777777" w:rsidR="0002446B" w:rsidRPr="004F28C4" w:rsidRDefault="00070925">
      <w:pPr>
        <w:spacing w:line="360" w:lineRule="auto"/>
        <w:jc w:val="both"/>
        <w:rPr>
          <w:bCs/>
          <w:lang w:val="vi-VN"/>
        </w:rPr>
      </w:pPr>
      <w:r w:rsidRPr="004F28C4">
        <w:rPr>
          <w:bCs/>
          <w:lang w:val="vi-VN"/>
        </w:rPr>
        <w:t xml:space="preserve">Bảng participants </w:t>
      </w:r>
    </w:p>
    <w:tbl>
      <w:tblPr>
        <w:tblW w:w="8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1800"/>
        <w:gridCol w:w="1900"/>
        <w:gridCol w:w="3000"/>
      </w:tblGrid>
      <w:tr w:rsidR="0002446B" w:rsidRPr="004F28C4" w14:paraId="60C76136" w14:textId="77777777">
        <w:tc>
          <w:tcPr>
            <w:tcW w:w="2200" w:type="dxa"/>
          </w:tcPr>
          <w:p w14:paraId="20B81DCD" w14:textId="77777777" w:rsidR="0002446B" w:rsidRPr="004F28C4" w:rsidRDefault="00070925">
            <w:pPr>
              <w:rPr>
                <w:lang w:val="vi-VN"/>
              </w:rPr>
            </w:pPr>
            <w:r w:rsidRPr="004F28C4">
              <w:rPr>
                <w:bCs/>
                <w:lang w:val="vi-VN"/>
              </w:rPr>
              <w:t>Trường</w:t>
            </w:r>
          </w:p>
        </w:tc>
        <w:tc>
          <w:tcPr>
            <w:tcW w:w="1800" w:type="dxa"/>
          </w:tcPr>
          <w:p w14:paraId="525BF6BF" w14:textId="77777777" w:rsidR="0002446B" w:rsidRPr="004F28C4" w:rsidRDefault="00070925">
            <w:pPr>
              <w:rPr>
                <w:lang w:val="vi-VN"/>
              </w:rPr>
            </w:pPr>
            <w:r w:rsidRPr="004F28C4">
              <w:rPr>
                <w:bCs/>
                <w:lang w:val="vi-VN"/>
              </w:rPr>
              <w:t>Kiểu dữ liệu</w:t>
            </w:r>
          </w:p>
        </w:tc>
        <w:tc>
          <w:tcPr>
            <w:tcW w:w="1900" w:type="dxa"/>
          </w:tcPr>
          <w:p w14:paraId="2D15DCD9" w14:textId="77777777" w:rsidR="0002446B" w:rsidRPr="004F28C4" w:rsidRDefault="00070925">
            <w:pPr>
              <w:rPr>
                <w:lang w:val="vi-VN"/>
              </w:rPr>
            </w:pPr>
            <w:r w:rsidRPr="004F28C4">
              <w:rPr>
                <w:bCs/>
                <w:lang w:val="vi-VN"/>
              </w:rPr>
              <w:t>Ràng buộc</w:t>
            </w:r>
          </w:p>
        </w:tc>
        <w:tc>
          <w:tcPr>
            <w:tcW w:w="3000" w:type="dxa"/>
          </w:tcPr>
          <w:p w14:paraId="3AC6340B" w14:textId="77777777" w:rsidR="0002446B" w:rsidRPr="004F28C4" w:rsidRDefault="00070925">
            <w:pPr>
              <w:rPr>
                <w:lang w:val="vi-VN"/>
              </w:rPr>
            </w:pPr>
            <w:r w:rsidRPr="004F28C4">
              <w:rPr>
                <w:bCs/>
                <w:lang w:val="vi-VN"/>
              </w:rPr>
              <w:t>Mô tả</w:t>
            </w:r>
          </w:p>
        </w:tc>
      </w:tr>
      <w:tr w:rsidR="0002446B" w:rsidRPr="004F28C4" w14:paraId="2EBD6466" w14:textId="77777777">
        <w:tc>
          <w:tcPr>
            <w:tcW w:w="2200" w:type="dxa"/>
          </w:tcPr>
          <w:p w14:paraId="5BE93EF0" w14:textId="77777777" w:rsidR="0002446B" w:rsidRPr="004F28C4" w:rsidRDefault="00070925">
            <w:pPr>
              <w:rPr>
                <w:lang w:val="vi-VN"/>
              </w:rPr>
            </w:pPr>
            <w:r w:rsidRPr="004F28C4">
              <w:rPr>
                <w:lang w:val="vi-VN"/>
              </w:rPr>
              <w:t>id_participant</w:t>
            </w:r>
          </w:p>
        </w:tc>
        <w:tc>
          <w:tcPr>
            <w:tcW w:w="1800" w:type="dxa"/>
          </w:tcPr>
          <w:p w14:paraId="1E2073BA" w14:textId="77777777" w:rsidR="0002446B" w:rsidRPr="004F28C4" w:rsidRDefault="00070925">
            <w:pPr>
              <w:rPr>
                <w:lang w:val="vi-VN"/>
              </w:rPr>
            </w:pPr>
            <w:r w:rsidRPr="004F28C4">
              <w:rPr>
                <w:lang w:val="vi-VN"/>
              </w:rPr>
              <w:t>VARCHAR(36)</w:t>
            </w:r>
          </w:p>
        </w:tc>
        <w:tc>
          <w:tcPr>
            <w:tcW w:w="1900" w:type="dxa"/>
          </w:tcPr>
          <w:p w14:paraId="5E0467AE" w14:textId="77777777" w:rsidR="0002446B" w:rsidRPr="004F28C4" w:rsidRDefault="00070925">
            <w:pPr>
              <w:rPr>
                <w:lang w:val="vi-VN"/>
              </w:rPr>
            </w:pPr>
            <w:r w:rsidRPr="004F28C4">
              <w:rPr>
                <w:lang w:val="vi-VN"/>
              </w:rPr>
              <w:t>PK, NN</w:t>
            </w:r>
          </w:p>
        </w:tc>
        <w:tc>
          <w:tcPr>
            <w:tcW w:w="3000" w:type="dxa"/>
          </w:tcPr>
          <w:p w14:paraId="6A0A787E" w14:textId="77777777" w:rsidR="0002446B" w:rsidRPr="004F28C4" w:rsidRDefault="00070925">
            <w:pPr>
              <w:rPr>
                <w:lang w:val="vi-VN"/>
              </w:rPr>
            </w:pPr>
            <w:r w:rsidRPr="004F28C4">
              <w:rPr>
                <w:lang w:val="vi-VN"/>
              </w:rPr>
              <w:t>Khóa chính</w:t>
            </w:r>
          </w:p>
        </w:tc>
      </w:tr>
      <w:tr w:rsidR="0002446B" w:rsidRPr="004F28C4" w14:paraId="373A3465" w14:textId="77777777">
        <w:tc>
          <w:tcPr>
            <w:tcW w:w="2200" w:type="dxa"/>
          </w:tcPr>
          <w:p w14:paraId="32C162BD" w14:textId="77777777" w:rsidR="0002446B" w:rsidRPr="004F28C4" w:rsidRDefault="00070925">
            <w:pPr>
              <w:rPr>
                <w:lang w:val="vi-VN"/>
              </w:rPr>
            </w:pPr>
            <w:r w:rsidRPr="004F28C4">
              <w:rPr>
                <w:lang w:val="vi-VN"/>
              </w:rPr>
              <w:t>id_conversation</w:t>
            </w:r>
          </w:p>
        </w:tc>
        <w:tc>
          <w:tcPr>
            <w:tcW w:w="1800" w:type="dxa"/>
          </w:tcPr>
          <w:p w14:paraId="3FF5C3A7" w14:textId="77777777" w:rsidR="0002446B" w:rsidRPr="004F28C4" w:rsidRDefault="00070925">
            <w:pPr>
              <w:rPr>
                <w:lang w:val="vi-VN"/>
              </w:rPr>
            </w:pPr>
            <w:r w:rsidRPr="004F28C4">
              <w:rPr>
                <w:lang w:val="vi-VN"/>
              </w:rPr>
              <w:t>VARCHAR(36)</w:t>
            </w:r>
          </w:p>
        </w:tc>
        <w:tc>
          <w:tcPr>
            <w:tcW w:w="1900" w:type="dxa"/>
          </w:tcPr>
          <w:p w14:paraId="525FB316" w14:textId="77777777" w:rsidR="0002446B" w:rsidRPr="004F28C4" w:rsidRDefault="00070925">
            <w:pPr>
              <w:rPr>
                <w:lang w:val="vi-VN"/>
              </w:rPr>
            </w:pPr>
            <w:r w:rsidRPr="004F28C4">
              <w:rPr>
                <w:lang w:val="vi-VN"/>
              </w:rPr>
              <w:t>FK→conversatio</w:t>
            </w:r>
            <w:r w:rsidRPr="004F28C4">
              <w:rPr>
                <w:lang w:val="vi-VN"/>
              </w:rPr>
              <w:lastRenderedPageBreak/>
              <w:t>ns, NN</w:t>
            </w:r>
          </w:p>
        </w:tc>
        <w:tc>
          <w:tcPr>
            <w:tcW w:w="3000" w:type="dxa"/>
          </w:tcPr>
          <w:p w14:paraId="3C662F87" w14:textId="77777777" w:rsidR="0002446B" w:rsidRPr="004F28C4" w:rsidRDefault="00070925">
            <w:pPr>
              <w:rPr>
                <w:lang w:val="vi-VN"/>
              </w:rPr>
            </w:pPr>
            <w:r w:rsidRPr="004F28C4">
              <w:rPr>
                <w:lang w:val="vi-VN"/>
              </w:rPr>
              <w:lastRenderedPageBreak/>
              <w:t>Hội thoại</w:t>
            </w:r>
          </w:p>
        </w:tc>
      </w:tr>
      <w:tr w:rsidR="0002446B" w:rsidRPr="004F28C4" w14:paraId="6BCE7EC1" w14:textId="77777777">
        <w:tc>
          <w:tcPr>
            <w:tcW w:w="2200" w:type="dxa"/>
          </w:tcPr>
          <w:p w14:paraId="4EF8E52D" w14:textId="77777777" w:rsidR="0002446B" w:rsidRPr="004F28C4" w:rsidRDefault="00070925">
            <w:pPr>
              <w:rPr>
                <w:lang w:val="vi-VN"/>
              </w:rPr>
            </w:pPr>
            <w:r w:rsidRPr="004F28C4">
              <w:rPr>
                <w:lang w:val="vi-VN"/>
              </w:rPr>
              <w:lastRenderedPageBreak/>
              <w:t>id_user</w:t>
            </w:r>
          </w:p>
        </w:tc>
        <w:tc>
          <w:tcPr>
            <w:tcW w:w="1800" w:type="dxa"/>
          </w:tcPr>
          <w:p w14:paraId="3D7CCB0F" w14:textId="77777777" w:rsidR="0002446B" w:rsidRPr="004F28C4" w:rsidRDefault="00070925">
            <w:pPr>
              <w:rPr>
                <w:lang w:val="vi-VN"/>
              </w:rPr>
            </w:pPr>
            <w:r w:rsidRPr="004F28C4">
              <w:rPr>
                <w:lang w:val="vi-VN"/>
              </w:rPr>
              <w:t>VARCHAR(36)</w:t>
            </w:r>
          </w:p>
        </w:tc>
        <w:tc>
          <w:tcPr>
            <w:tcW w:w="1900" w:type="dxa"/>
          </w:tcPr>
          <w:p w14:paraId="7786E4E0" w14:textId="77777777" w:rsidR="0002446B" w:rsidRPr="004F28C4" w:rsidRDefault="00070925">
            <w:pPr>
              <w:rPr>
                <w:lang w:val="vi-VN"/>
              </w:rPr>
            </w:pPr>
            <w:r w:rsidRPr="004F28C4">
              <w:rPr>
                <w:lang w:val="vi-VN"/>
              </w:rPr>
              <w:t>FK→users, NN</w:t>
            </w:r>
          </w:p>
        </w:tc>
        <w:tc>
          <w:tcPr>
            <w:tcW w:w="3000" w:type="dxa"/>
          </w:tcPr>
          <w:p w14:paraId="0D074AD5" w14:textId="77777777" w:rsidR="0002446B" w:rsidRPr="004F28C4" w:rsidRDefault="00070925">
            <w:pPr>
              <w:rPr>
                <w:lang w:val="vi-VN"/>
              </w:rPr>
            </w:pPr>
            <w:r w:rsidRPr="004F28C4">
              <w:rPr>
                <w:lang w:val="vi-VN"/>
              </w:rPr>
              <w:t>Thành viên</w:t>
            </w:r>
          </w:p>
        </w:tc>
      </w:tr>
      <w:tr w:rsidR="0002446B" w:rsidRPr="004F28C4" w14:paraId="0BB3CCAC" w14:textId="77777777">
        <w:tc>
          <w:tcPr>
            <w:tcW w:w="2200" w:type="dxa"/>
          </w:tcPr>
          <w:p w14:paraId="6BE1A6D9" w14:textId="77777777" w:rsidR="0002446B" w:rsidRPr="004F28C4" w:rsidRDefault="00070925">
            <w:pPr>
              <w:rPr>
                <w:lang w:val="vi-VN"/>
              </w:rPr>
            </w:pPr>
            <w:r w:rsidRPr="004F28C4">
              <w:rPr>
                <w:lang w:val="vi-VN"/>
              </w:rPr>
              <w:t>last_read_message_id</w:t>
            </w:r>
          </w:p>
        </w:tc>
        <w:tc>
          <w:tcPr>
            <w:tcW w:w="1800" w:type="dxa"/>
          </w:tcPr>
          <w:p w14:paraId="4ACAD309" w14:textId="77777777" w:rsidR="0002446B" w:rsidRPr="004F28C4" w:rsidRDefault="00070925">
            <w:pPr>
              <w:rPr>
                <w:lang w:val="vi-VN"/>
              </w:rPr>
            </w:pPr>
            <w:r w:rsidRPr="004F28C4">
              <w:rPr>
                <w:lang w:val="vi-VN"/>
              </w:rPr>
              <w:t>VARCHAR(36)</w:t>
            </w:r>
          </w:p>
        </w:tc>
        <w:tc>
          <w:tcPr>
            <w:tcW w:w="1900" w:type="dxa"/>
          </w:tcPr>
          <w:p w14:paraId="620ED204" w14:textId="77777777" w:rsidR="0002446B" w:rsidRPr="004F28C4" w:rsidRDefault="0002446B">
            <w:pPr>
              <w:rPr>
                <w:lang w:val="vi-VN"/>
              </w:rPr>
            </w:pPr>
          </w:p>
        </w:tc>
        <w:tc>
          <w:tcPr>
            <w:tcW w:w="3000" w:type="dxa"/>
          </w:tcPr>
          <w:p w14:paraId="6D9BC3CF" w14:textId="77777777" w:rsidR="0002446B" w:rsidRPr="004F28C4" w:rsidRDefault="00070925">
            <w:pPr>
              <w:rPr>
                <w:lang w:val="vi-VN"/>
              </w:rPr>
            </w:pPr>
            <w:r w:rsidRPr="004F28C4">
              <w:rPr>
                <w:lang w:val="vi-VN"/>
              </w:rPr>
              <w:t>Tin cuối đã đọc</w:t>
            </w:r>
          </w:p>
        </w:tc>
      </w:tr>
      <w:tr w:rsidR="0002446B" w:rsidRPr="004F28C4" w14:paraId="607A9960" w14:textId="77777777">
        <w:tc>
          <w:tcPr>
            <w:tcW w:w="2200" w:type="dxa"/>
          </w:tcPr>
          <w:p w14:paraId="0BBF8854" w14:textId="77777777" w:rsidR="0002446B" w:rsidRPr="004F28C4" w:rsidRDefault="00070925">
            <w:pPr>
              <w:rPr>
                <w:lang w:val="vi-VN"/>
              </w:rPr>
            </w:pPr>
            <w:r w:rsidRPr="004F28C4">
              <w:rPr>
                <w:lang w:val="vi-VN"/>
              </w:rPr>
              <w:t>joined_time</w:t>
            </w:r>
          </w:p>
        </w:tc>
        <w:tc>
          <w:tcPr>
            <w:tcW w:w="1800" w:type="dxa"/>
          </w:tcPr>
          <w:p w14:paraId="4DDDA793" w14:textId="77777777" w:rsidR="0002446B" w:rsidRPr="004F28C4" w:rsidRDefault="00070925">
            <w:pPr>
              <w:rPr>
                <w:lang w:val="vi-VN"/>
              </w:rPr>
            </w:pPr>
            <w:r w:rsidRPr="004F28C4">
              <w:rPr>
                <w:lang w:val="vi-VN"/>
              </w:rPr>
              <w:t>DATETIME</w:t>
            </w:r>
          </w:p>
        </w:tc>
        <w:tc>
          <w:tcPr>
            <w:tcW w:w="1900" w:type="dxa"/>
          </w:tcPr>
          <w:p w14:paraId="4B72A0EC" w14:textId="77777777" w:rsidR="0002446B" w:rsidRPr="004F28C4" w:rsidRDefault="00070925">
            <w:pPr>
              <w:rPr>
                <w:lang w:val="vi-VN"/>
              </w:rPr>
            </w:pPr>
            <w:r w:rsidRPr="004F28C4">
              <w:rPr>
                <w:lang w:val="vi-VN"/>
              </w:rPr>
              <w:t>NN</w:t>
            </w:r>
          </w:p>
        </w:tc>
        <w:tc>
          <w:tcPr>
            <w:tcW w:w="3000" w:type="dxa"/>
          </w:tcPr>
          <w:p w14:paraId="07945481" w14:textId="77777777" w:rsidR="0002446B" w:rsidRPr="004F28C4" w:rsidRDefault="00070925">
            <w:pPr>
              <w:rPr>
                <w:lang w:val="vi-VN"/>
              </w:rPr>
            </w:pPr>
            <w:r w:rsidRPr="004F28C4">
              <w:rPr>
                <w:lang w:val="vi-VN"/>
              </w:rPr>
              <w:t>Thời điểm tham gia</w:t>
            </w:r>
          </w:p>
        </w:tc>
      </w:tr>
    </w:tbl>
    <w:p w14:paraId="5A5AE0C6" w14:textId="77777777" w:rsidR="0002446B" w:rsidRPr="004F28C4" w:rsidRDefault="0002446B"/>
    <w:p w14:paraId="6B6DF128" w14:textId="77777777" w:rsidR="0002446B" w:rsidRPr="004F28C4" w:rsidRDefault="00070925">
      <w:pPr>
        <w:spacing w:line="360" w:lineRule="auto"/>
        <w:jc w:val="both"/>
        <w:rPr>
          <w:bCs/>
          <w:lang w:val="vi-VN"/>
        </w:rPr>
      </w:pPr>
      <w:r w:rsidRPr="004F28C4">
        <w:rPr>
          <w:bCs/>
          <w:lang w:val="vi-VN"/>
        </w:rPr>
        <w:t xml:space="preserve">Bảng messages </w:t>
      </w:r>
    </w:p>
    <w:tbl>
      <w:tblPr>
        <w:tblW w:w="8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1800"/>
        <w:gridCol w:w="1900"/>
        <w:gridCol w:w="3000"/>
      </w:tblGrid>
      <w:tr w:rsidR="0002446B" w:rsidRPr="004F28C4" w14:paraId="29531C76" w14:textId="77777777">
        <w:tc>
          <w:tcPr>
            <w:tcW w:w="2200" w:type="dxa"/>
          </w:tcPr>
          <w:p w14:paraId="73C97494" w14:textId="77777777" w:rsidR="0002446B" w:rsidRPr="004F28C4" w:rsidRDefault="00070925">
            <w:pPr>
              <w:rPr>
                <w:lang w:val="vi-VN"/>
              </w:rPr>
            </w:pPr>
            <w:r w:rsidRPr="004F28C4">
              <w:rPr>
                <w:bCs/>
                <w:lang w:val="vi-VN"/>
              </w:rPr>
              <w:t>Trường</w:t>
            </w:r>
          </w:p>
        </w:tc>
        <w:tc>
          <w:tcPr>
            <w:tcW w:w="1800" w:type="dxa"/>
          </w:tcPr>
          <w:p w14:paraId="128A4515" w14:textId="77777777" w:rsidR="0002446B" w:rsidRPr="004F28C4" w:rsidRDefault="00070925">
            <w:pPr>
              <w:rPr>
                <w:lang w:val="vi-VN"/>
              </w:rPr>
            </w:pPr>
            <w:r w:rsidRPr="004F28C4">
              <w:rPr>
                <w:bCs/>
                <w:lang w:val="vi-VN"/>
              </w:rPr>
              <w:t>Kiểu dữ liệu</w:t>
            </w:r>
          </w:p>
        </w:tc>
        <w:tc>
          <w:tcPr>
            <w:tcW w:w="1900" w:type="dxa"/>
          </w:tcPr>
          <w:p w14:paraId="5D88FF15" w14:textId="77777777" w:rsidR="0002446B" w:rsidRPr="004F28C4" w:rsidRDefault="00070925">
            <w:pPr>
              <w:rPr>
                <w:lang w:val="vi-VN"/>
              </w:rPr>
            </w:pPr>
            <w:r w:rsidRPr="004F28C4">
              <w:rPr>
                <w:bCs/>
                <w:lang w:val="vi-VN"/>
              </w:rPr>
              <w:t>Ràng buộc</w:t>
            </w:r>
          </w:p>
        </w:tc>
        <w:tc>
          <w:tcPr>
            <w:tcW w:w="3000" w:type="dxa"/>
          </w:tcPr>
          <w:p w14:paraId="6BAEBB44" w14:textId="77777777" w:rsidR="0002446B" w:rsidRPr="004F28C4" w:rsidRDefault="00070925">
            <w:pPr>
              <w:rPr>
                <w:lang w:val="vi-VN"/>
              </w:rPr>
            </w:pPr>
            <w:r w:rsidRPr="004F28C4">
              <w:rPr>
                <w:bCs/>
                <w:lang w:val="vi-VN"/>
              </w:rPr>
              <w:t>Mô tả</w:t>
            </w:r>
          </w:p>
        </w:tc>
      </w:tr>
      <w:tr w:rsidR="0002446B" w:rsidRPr="004F28C4" w14:paraId="46AFB075" w14:textId="77777777">
        <w:tc>
          <w:tcPr>
            <w:tcW w:w="2200" w:type="dxa"/>
          </w:tcPr>
          <w:p w14:paraId="74779EF9" w14:textId="77777777" w:rsidR="0002446B" w:rsidRPr="004F28C4" w:rsidRDefault="00070925">
            <w:pPr>
              <w:rPr>
                <w:lang w:val="vi-VN"/>
              </w:rPr>
            </w:pPr>
            <w:r w:rsidRPr="004F28C4">
              <w:rPr>
                <w:lang w:val="vi-VN"/>
              </w:rPr>
              <w:t>id_message</w:t>
            </w:r>
          </w:p>
        </w:tc>
        <w:tc>
          <w:tcPr>
            <w:tcW w:w="1800" w:type="dxa"/>
          </w:tcPr>
          <w:p w14:paraId="2C1ABAEF" w14:textId="77777777" w:rsidR="0002446B" w:rsidRPr="004F28C4" w:rsidRDefault="00070925">
            <w:pPr>
              <w:rPr>
                <w:lang w:val="vi-VN"/>
              </w:rPr>
            </w:pPr>
            <w:r w:rsidRPr="004F28C4">
              <w:rPr>
                <w:lang w:val="vi-VN"/>
              </w:rPr>
              <w:t>VARCHAR(36)</w:t>
            </w:r>
          </w:p>
        </w:tc>
        <w:tc>
          <w:tcPr>
            <w:tcW w:w="1900" w:type="dxa"/>
          </w:tcPr>
          <w:p w14:paraId="18821BB3" w14:textId="77777777" w:rsidR="0002446B" w:rsidRPr="004F28C4" w:rsidRDefault="00070925">
            <w:pPr>
              <w:rPr>
                <w:lang w:val="vi-VN"/>
              </w:rPr>
            </w:pPr>
            <w:r w:rsidRPr="004F28C4">
              <w:rPr>
                <w:lang w:val="vi-VN"/>
              </w:rPr>
              <w:t>PK, NN</w:t>
            </w:r>
          </w:p>
        </w:tc>
        <w:tc>
          <w:tcPr>
            <w:tcW w:w="3000" w:type="dxa"/>
          </w:tcPr>
          <w:p w14:paraId="526D5055" w14:textId="77777777" w:rsidR="0002446B" w:rsidRPr="004F28C4" w:rsidRDefault="00070925">
            <w:pPr>
              <w:rPr>
                <w:lang w:val="vi-VN"/>
              </w:rPr>
            </w:pPr>
            <w:r w:rsidRPr="004F28C4">
              <w:rPr>
                <w:lang w:val="vi-VN"/>
              </w:rPr>
              <w:t>Khóa chính</w:t>
            </w:r>
          </w:p>
        </w:tc>
      </w:tr>
      <w:tr w:rsidR="0002446B" w:rsidRPr="004F28C4" w14:paraId="196C26EE" w14:textId="77777777">
        <w:tc>
          <w:tcPr>
            <w:tcW w:w="2200" w:type="dxa"/>
          </w:tcPr>
          <w:p w14:paraId="5D1161B4" w14:textId="77777777" w:rsidR="0002446B" w:rsidRPr="004F28C4" w:rsidRDefault="00070925">
            <w:pPr>
              <w:rPr>
                <w:lang w:val="vi-VN"/>
              </w:rPr>
            </w:pPr>
            <w:r w:rsidRPr="004F28C4">
              <w:rPr>
                <w:lang w:val="vi-VN"/>
              </w:rPr>
              <w:t>id_conversation</w:t>
            </w:r>
          </w:p>
        </w:tc>
        <w:tc>
          <w:tcPr>
            <w:tcW w:w="1800" w:type="dxa"/>
          </w:tcPr>
          <w:p w14:paraId="7EDE1120" w14:textId="77777777" w:rsidR="0002446B" w:rsidRPr="004F28C4" w:rsidRDefault="00070925">
            <w:pPr>
              <w:rPr>
                <w:lang w:val="vi-VN"/>
              </w:rPr>
            </w:pPr>
            <w:r w:rsidRPr="004F28C4">
              <w:rPr>
                <w:lang w:val="vi-VN"/>
              </w:rPr>
              <w:t>VARCHAR(36)</w:t>
            </w:r>
          </w:p>
        </w:tc>
        <w:tc>
          <w:tcPr>
            <w:tcW w:w="1900" w:type="dxa"/>
          </w:tcPr>
          <w:p w14:paraId="2843F78E" w14:textId="77777777" w:rsidR="0002446B" w:rsidRPr="004F28C4" w:rsidRDefault="00070925">
            <w:pPr>
              <w:rPr>
                <w:lang w:val="vi-VN"/>
              </w:rPr>
            </w:pPr>
            <w:r w:rsidRPr="004F28C4">
              <w:rPr>
                <w:lang w:val="vi-VN"/>
              </w:rPr>
              <w:t>FK→conversations, NN</w:t>
            </w:r>
          </w:p>
        </w:tc>
        <w:tc>
          <w:tcPr>
            <w:tcW w:w="3000" w:type="dxa"/>
          </w:tcPr>
          <w:p w14:paraId="527CD109" w14:textId="77777777" w:rsidR="0002446B" w:rsidRPr="004F28C4" w:rsidRDefault="00070925">
            <w:pPr>
              <w:rPr>
                <w:lang w:val="vi-VN"/>
              </w:rPr>
            </w:pPr>
            <w:r w:rsidRPr="004F28C4">
              <w:rPr>
                <w:lang w:val="vi-VN"/>
              </w:rPr>
              <w:t>Hội thoại</w:t>
            </w:r>
          </w:p>
        </w:tc>
      </w:tr>
      <w:tr w:rsidR="0002446B" w:rsidRPr="004F28C4" w14:paraId="796C0769" w14:textId="77777777">
        <w:tc>
          <w:tcPr>
            <w:tcW w:w="2200" w:type="dxa"/>
          </w:tcPr>
          <w:p w14:paraId="651E3813" w14:textId="77777777" w:rsidR="0002446B" w:rsidRPr="004F28C4" w:rsidRDefault="00070925">
            <w:pPr>
              <w:rPr>
                <w:lang w:val="vi-VN"/>
              </w:rPr>
            </w:pPr>
            <w:r w:rsidRPr="004F28C4">
              <w:rPr>
                <w:lang w:val="vi-VN"/>
              </w:rPr>
              <w:t>id_user_transmitter</w:t>
            </w:r>
          </w:p>
        </w:tc>
        <w:tc>
          <w:tcPr>
            <w:tcW w:w="1800" w:type="dxa"/>
          </w:tcPr>
          <w:p w14:paraId="535A12E8" w14:textId="77777777" w:rsidR="0002446B" w:rsidRPr="004F28C4" w:rsidRDefault="00070925">
            <w:pPr>
              <w:rPr>
                <w:lang w:val="vi-VN"/>
              </w:rPr>
            </w:pPr>
            <w:r w:rsidRPr="004F28C4">
              <w:rPr>
                <w:lang w:val="vi-VN"/>
              </w:rPr>
              <w:t>VARCHAR(36)</w:t>
            </w:r>
          </w:p>
        </w:tc>
        <w:tc>
          <w:tcPr>
            <w:tcW w:w="1900" w:type="dxa"/>
          </w:tcPr>
          <w:p w14:paraId="41943E99" w14:textId="77777777" w:rsidR="0002446B" w:rsidRPr="004F28C4" w:rsidRDefault="00070925">
            <w:pPr>
              <w:rPr>
                <w:lang w:val="vi-VN"/>
              </w:rPr>
            </w:pPr>
            <w:r w:rsidRPr="004F28C4">
              <w:rPr>
                <w:lang w:val="vi-VN"/>
              </w:rPr>
              <w:t>FK→users, NN</w:t>
            </w:r>
          </w:p>
        </w:tc>
        <w:tc>
          <w:tcPr>
            <w:tcW w:w="3000" w:type="dxa"/>
          </w:tcPr>
          <w:p w14:paraId="6F325822" w14:textId="77777777" w:rsidR="0002446B" w:rsidRPr="004F28C4" w:rsidRDefault="00070925">
            <w:pPr>
              <w:rPr>
                <w:lang w:val="vi-VN"/>
              </w:rPr>
            </w:pPr>
            <w:r w:rsidRPr="004F28C4">
              <w:rPr>
                <w:lang w:val="vi-VN"/>
              </w:rPr>
              <w:t>Người gửi</w:t>
            </w:r>
          </w:p>
        </w:tc>
      </w:tr>
      <w:tr w:rsidR="0002446B" w:rsidRPr="004F28C4" w14:paraId="7A44D573" w14:textId="77777777">
        <w:tc>
          <w:tcPr>
            <w:tcW w:w="2200" w:type="dxa"/>
          </w:tcPr>
          <w:p w14:paraId="4065391C" w14:textId="77777777" w:rsidR="0002446B" w:rsidRPr="004F28C4" w:rsidRDefault="00070925">
            <w:pPr>
              <w:rPr>
                <w:lang w:val="vi-VN"/>
              </w:rPr>
            </w:pPr>
            <w:r w:rsidRPr="004F28C4">
              <w:rPr>
                <w:lang w:val="vi-VN"/>
              </w:rPr>
              <w:t>text</w:t>
            </w:r>
          </w:p>
        </w:tc>
        <w:tc>
          <w:tcPr>
            <w:tcW w:w="1800" w:type="dxa"/>
          </w:tcPr>
          <w:p w14:paraId="064CCBA8" w14:textId="77777777" w:rsidR="0002446B" w:rsidRPr="004F28C4" w:rsidRDefault="00070925">
            <w:pPr>
              <w:rPr>
                <w:lang w:val="vi-VN"/>
              </w:rPr>
            </w:pPr>
            <w:r w:rsidRPr="004F28C4">
              <w:rPr>
                <w:lang w:val="vi-VN"/>
              </w:rPr>
              <w:t>VARCHAR(3000)</w:t>
            </w:r>
          </w:p>
        </w:tc>
        <w:tc>
          <w:tcPr>
            <w:tcW w:w="1900" w:type="dxa"/>
          </w:tcPr>
          <w:p w14:paraId="4B2D8F66" w14:textId="77777777" w:rsidR="0002446B" w:rsidRPr="004F28C4" w:rsidRDefault="0002446B">
            <w:pPr>
              <w:rPr>
                <w:lang w:val="vi-VN"/>
              </w:rPr>
            </w:pPr>
          </w:p>
        </w:tc>
        <w:tc>
          <w:tcPr>
            <w:tcW w:w="3000" w:type="dxa"/>
          </w:tcPr>
          <w:p w14:paraId="2DE30BB4" w14:textId="77777777" w:rsidR="0002446B" w:rsidRPr="004F28C4" w:rsidRDefault="00070925">
            <w:pPr>
              <w:rPr>
                <w:lang w:val="vi-VN"/>
              </w:rPr>
            </w:pPr>
            <w:r w:rsidRPr="004F28C4">
              <w:rPr>
                <w:lang w:val="vi-VN"/>
              </w:rPr>
              <w:t>Nội dung</w:t>
            </w:r>
          </w:p>
        </w:tc>
      </w:tr>
      <w:tr w:rsidR="0002446B" w:rsidRPr="004F28C4" w14:paraId="250976CF" w14:textId="77777777">
        <w:tc>
          <w:tcPr>
            <w:tcW w:w="2200" w:type="dxa"/>
          </w:tcPr>
          <w:p w14:paraId="3DBD8D8B" w14:textId="77777777" w:rsidR="0002446B" w:rsidRPr="004F28C4" w:rsidRDefault="00070925">
            <w:pPr>
              <w:rPr>
                <w:lang w:val="vi-VN"/>
              </w:rPr>
            </w:pPr>
            <w:r w:rsidRPr="004F28C4">
              <w:rPr>
                <w:lang w:val="vi-VN"/>
              </w:rPr>
              <w:t>photo</w:t>
            </w:r>
          </w:p>
        </w:tc>
        <w:tc>
          <w:tcPr>
            <w:tcW w:w="1800" w:type="dxa"/>
          </w:tcPr>
          <w:p w14:paraId="2BEBF593" w14:textId="77777777" w:rsidR="0002446B" w:rsidRPr="004F28C4" w:rsidRDefault="00070925">
            <w:pPr>
              <w:rPr>
                <w:lang w:val="vi-VN"/>
              </w:rPr>
            </w:pPr>
            <w:r w:rsidRPr="004F28C4">
              <w:rPr>
                <w:lang w:val="vi-VN"/>
              </w:rPr>
              <w:t>VARCHAR(255)</w:t>
            </w:r>
          </w:p>
        </w:tc>
        <w:tc>
          <w:tcPr>
            <w:tcW w:w="1900" w:type="dxa"/>
          </w:tcPr>
          <w:p w14:paraId="1638C758" w14:textId="77777777" w:rsidR="0002446B" w:rsidRPr="004F28C4" w:rsidRDefault="0002446B">
            <w:pPr>
              <w:rPr>
                <w:lang w:val="vi-VN"/>
              </w:rPr>
            </w:pPr>
          </w:p>
        </w:tc>
        <w:tc>
          <w:tcPr>
            <w:tcW w:w="3000" w:type="dxa"/>
          </w:tcPr>
          <w:p w14:paraId="1B4444A0" w14:textId="77777777" w:rsidR="0002446B" w:rsidRPr="004F28C4" w:rsidRDefault="00070925">
            <w:pPr>
              <w:rPr>
                <w:lang w:val="vi-VN"/>
              </w:rPr>
            </w:pPr>
            <w:r w:rsidRPr="004F28C4">
              <w:rPr>
                <w:lang w:val="vi-VN"/>
              </w:rPr>
              <w:t>Ảnh đính kèm</w:t>
            </w:r>
          </w:p>
        </w:tc>
      </w:tr>
      <w:tr w:rsidR="0002446B" w:rsidRPr="004F28C4" w14:paraId="04705F1A" w14:textId="77777777">
        <w:tc>
          <w:tcPr>
            <w:tcW w:w="2200" w:type="dxa"/>
          </w:tcPr>
          <w:p w14:paraId="771F9E04" w14:textId="77777777" w:rsidR="0002446B" w:rsidRPr="004F28C4" w:rsidRDefault="00070925">
            <w:pPr>
              <w:rPr>
                <w:lang w:val="vi-VN"/>
              </w:rPr>
            </w:pPr>
            <w:r w:rsidRPr="004F28C4">
              <w:rPr>
                <w:lang w:val="vi-VN"/>
              </w:rPr>
              <w:t>id_shared_post</w:t>
            </w:r>
          </w:p>
        </w:tc>
        <w:tc>
          <w:tcPr>
            <w:tcW w:w="1800" w:type="dxa"/>
          </w:tcPr>
          <w:p w14:paraId="12FDEFD9" w14:textId="77777777" w:rsidR="0002446B" w:rsidRPr="004F28C4" w:rsidRDefault="00070925">
            <w:pPr>
              <w:rPr>
                <w:lang w:val="vi-VN"/>
              </w:rPr>
            </w:pPr>
            <w:r w:rsidRPr="004F28C4">
              <w:rPr>
                <w:lang w:val="vi-VN"/>
              </w:rPr>
              <w:t>VARCHAR(36)</w:t>
            </w:r>
          </w:p>
        </w:tc>
        <w:tc>
          <w:tcPr>
            <w:tcW w:w="1900" w:type="dxa"/>
          </w:tcPr>
          <w:p w14:paraId="32E71CFE" w14:textId="77777777" w:rsidR="0002446B" w:rsidRPr="004F28C4" w:rsidRDefault="00070925">
            <w:pPr>
              <w:rPr>
                <w:lang w:val="vi-VN"/>
              </w:rPr>
            </w:pPr>
            <w:r w:rsidRPr="004F28C4">
              <w:rPr>
                <w:lang w:val="vi-VN"/>
              </w:rPr>
              <w:t>FK→posts</w:t>
            </w:r>
          </w:p>
        </w:tc>
        <w:tc>
          <w:tcPr>
            <w:tcW w:w="3000" w:type="dxa"/>
          </w:tcPr>
          <w:p w14:paraId="675008D9" w14:textId="77777777" w:rsidR="0002446B" w:rsidRPr="004F28C4" w:rsidRDefault="00070925">
            <w:pPr>
              <w:rPr>
                <w:lang w:val="vi-VN"/>
              </w:rPr>
            </w:pPr>
            <w:r w:rsidRPr="004F28C4">
              <w:rPr>
                <w:lang w:val="vi-VN"/>
              </w:rPr>
              <w:t>Bài chia sẻ (SHARED_POST)</w:t>
            </w:r>
          </w:p>
        </w:tc>
      </w:tr>
      <w:tr w:rsidR="0002446B" w:rsidRPr="004F28C4" w14:paraId="5454E5BD" w14:textId="77777777">
        <w:tc>
          <w:tcPr>
            <w:tcW w:w="2200" w:type="dxa"/>
          </w:tcPr>
          <w:p w14:paraId="65FD1BFE" w14:textId="77777777" w:rsidR="0002446B" w:rsidRPr="004F28C4" w:rsidRDefault="00070925">
            <w:pPr>
              <w:rPr>
                <w:lang w:val="vi-VN"/>
              </w:rPr>
            </w:pPr>
            <w:r w:rsidRPr="004F28C4">
              <w:rPr>
                <w:lang w:val="vi-VN"/>
              </w:rPr>
              <w:t>message_type</w:t>
            </w:r>
          </w:p>
        </w:tc>
        <w:tc>
          <w:tcPr>
            <w:tcW w:w="1800" w:type="dxa"/>
          </w:tcPr>
          <w:p w14:paraId="3A27DE47" w14:textId="77777777" w:rsidR="0002446B" w:rsidRPr="004F28C4" w:rsidRDefault="00070925">
            <w:pPr>
              <w:rPr>
                <w:lang w:val="vi-VN"/>
              </w:rPr>
            </w:pPr>
            <w:r w:rsidRPr="004F28C4">
              <w:rPr>
                <w:lang w:val="vi-VN"/>
              </w:rPr>
              <w:t>VARCHAR(15)</w:t>
            </w:r>
          </w:p>
        </w:tc>
        <w:tc>
          <w:tcPr>
            <w:tcW w:w="1900" w:type="dxa"/>
          </w:tcPr>
          <w:p w14:paraId="26871F10" w14:textId="77777777" w:rsidR="0002446B" w:rsidRPr="004F28C4" w:rsidRDefault="00070925">
            <w:pPr>
              <w:rPr>
                <w:lang w:val="vi-VN"/>
              </w:rPr>
            </w:pPr>
            <w:r w:rsidRPr="004F28C4">
              <w:rPr>
                <w:lang w:val="vi-VN"/>
              </w:rPr>
              <w:t>NN</w:t>
            </w:r>
          </w:p>
        </w:tc>
        <w:tc>
          <w:tcPr>
            <w:tcW w:w="3000" w:type="dxa"/>
          </w:tcPr>
          <w:p w14:paraId="28BF776A" w14:textId="77777777" w:rsidR="0002446B" w:rsidRPr="004F28C4" w:rsidRDefault="00070925">
            <w:pPr>
              <w:rPr>
                <w:lang w:val="vi-VN"/>
              </w:rPr>
            </w:pPr>
            <w:r w:rsidRPr="004F28C4">
              <w:rPr>
                <w:lang w:val="vi-VN"/>
              </w:rPr>
              <w:t>TEXT / IMAGE / VIDEO / SHARED_POST / SYSTEM</w:t>
            </w:r>
          </w:p>
        </w:tc>
      </w:tr>
      <w:tr w:rsidR="0002446B" w:rsidRPr="004F28C4" w14:paraId="1748E363" w14:textId="77777777">
        <w:tc>
          <w:tcPr>
            <w:tcW w:w="2200" w:type="dxa"/>
          </w:tcPr>
          <w:p w14:paraId="57FE6165" w14:textId="77777777" w:rsidR="0002446B" w:rsidRPr="004F28C4" w:rsidRDefault="00070925">
            <w:pPr>
              <w:rPr>
                <w:lang w:val="vi-VN"/>
              </w:rPr>
            </w:pPr>
            <w:r w:rsidRPr="004F28C4">
              <w:rPr>
                <w:lang w:val="vi-VN"/>
              </w:rPr>
              <w:t>create_time</w:t>
            </w:r>
          </w:p>
        </w:tc>
        <w:tc>
          <w:tcPr>
            <w:tcW w:w="1800" w:type="dxa"/>
          </w:tcPr>
          <w:p w14:paraId="54EB4272" w14:textId="77777777" w:rsidR="0002446B" w:rsidRPr="004F28C4" w:rsidRDefault="00070925">
            <w:pPr>
              <w:rPr>
                <w:lang w:val="vi-VN"/>
              </w:rPr>
            </w:pPr>
            <w:r w:rsidRPr="004F28C4">
              <w:rPr>
                <w:lang w:val="vi-VN"/>
              </w:rPr>
              <w:t>DATETIME</w:t>
            </w:r>
          </w:p>
        </w:tc>
        <w:tc>
          <w:tcPr>
            <w:tcW w:w="1900" w:type="dxa"/>
          </w:tcPr>
          <w:p w14:paraId="6060F8B0" w14:textId="77777777" w:rsidR="0002446B" w:rsidRPr="004F28C4" w:rsidRDefault="00070925">
            <w:pPr>
              <w:rPr>
                <w:lang w:val="vi-VN"/>
              </w:rPr>
            </w:pPr>
            <w:r w:rsidRPr="004F28C4">
              <w:rPr>
                <w:lang w:val="vi-VN"/>
              </w:rPr>
              <w:t>NN</w:t>
            </w:r>
          </w:p>
        </w:tc>
        <w:tc>
          <w:tcPr>
            <w:tcW w:w="3000" w:type="dxa"/>
          </w:tcPr>
          <w:p w14:paraId="033159A6" w14:textId="77777777" w:rsidR="0002446B" w:rsidRPr="004F28C4" w:rsidRDefault="00070925">
            <w:pPr>
              <w:rPr>
                <w:lang w:val="vi-VN"/>
              </w:rPr>
            </w:pPr>
            <w:r w:rsidRPr="004F28C4">
              <w:rPr>
                <w:lang w:val="vi-VN"/>
              </w:rPr>
              <w:t>Thời điểm gửi</w:t>
            </w:r>
          </w:p>
        </w:tc>
      </w:tr>
    </w:tbl>
    <w:p w14:paraId="62481BA4" w14:textId="77777777" w:rsidR="0002446B" w:rsidRPr="004F28C4" w:rsidRDefault="0002446B"/>
    <w:p w14:paraId="035948C9" w14:textId="77777777" w:rsidR="0002446B" w:rsidRPr="004F28C4" w:rsidRDefault="00070925">
      <w:pPr>
        <w:spacing w:line="360" w:lineRule="auto"/>
        <w:jc w:val="both"/>
        <w:rPr>
          <w:bCs/>
          <w:lang w:val="vi-VN"/>
        </w:rPr>
      </w:pPr>
      <w:r w:rsidRPr="004F28C4">
        <w:rPr>
          <w:bCs/>
          <w:lang w:val="vi-VN"/>
        </w:rPr>
        <w:t xml:space="preserve">Bảng notifications </w:t>
      </w:r>
    </w:p>
    <w:tbl>
      <w:tblPr>
        <w:tblW w:w="8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1800"/>
        <w:gridCol w:w="1900"/>
        <w:gridCol w:w="3000"/>
      </w:tblGrid>
      <w:tr w:rsidR="0002446B" w:rsidRPr="004F28C4" w14:paraId="64FA97A0" w14:textId="77777777">
        <w:tc>
          <w:tcPr>
            <w:tcW w:w="2200" w:type="dxa"/>
          </w:tcPr>
          <w:p w14:paraId="1349F135" w14:textId="77777777" w:rsidR="0002446B" w:rsidRPr="004F28C4" w:rsidRDefault="00070925">
            <w:pPr>
              <w:rPr>
                <w:lang w:val="vi-VN"/>
              </w:rPr>
            </w:pPr>
            <w:r w:rsidRPr="004F28C4">
              <w:rPr>
                <w:bCs/>
                <w:lang w:val="vi-VN"/>
              </w:rPr>
              <w:t>Trường</w:t>
            </w:r>
          </w:p>
        </w:tc>
        <w:tc>
          <w:tcPr>
            <w:tcW w:w="1800" w:type="dxa"/>
          </w:tcPr>
          <w:p w14:paraId="16B73BD9" w14:textId="77777777" w:rsidR="0002446B" w:rsidRPr="004F28C4" w:rsidRDefault="00070925">
            <w:pPr>
              <w:rPr>
                <w:lang w:val="vi-VN"/>
              </w:rPr>
            </w:pPr>
            <w:r w:rsidRPr="004F28C4">
              <w:rPr>
                <w:bCs/>
                <w:lang w:val="vi-VN"/>
              </w:rPr>
              <w:t>Kiểu dữ liệu</w:t>
            </w:r>
          </w:p>
        </w:tc>
        <w:tc>
          <w:tcPr>
            <w:tcW w:w="1900" w:type="dxa"/>
          </w:tcPr>
          <w:p w14:paraId="0E7FB326" w14:textId="77777777" w:rsidR="0002446B" w:rsidRPr="004F28C4" w:rsidRDefault="00070925">
            <w:pPr>
              <w:rPr>
                <w:lang w:val="vi-VN"/>
              </w:rPr>
            </w:pPr>
            <w:r w:rsidRPr="004F28C4">
              <w:rPr>
                <w:bCs/>
                <w:lang w:val="vi-VN"/>
              </w:rPr>
              <w:t>Ràng buộc</w:t>
            </w:r>
          </w:p>
        </w:tc>
        <w:tc>
          <w:tcPr>
            <w:tcW w:w="3000" w:type="dxa"/>
          </w:tcPr>
          <w:p w14:paraId="54087EF0" w14:textId="77777777" w:rsidR="0002446B" w:rsidRPr="004F28C4" w:rsidRDefault="00070925">
            <w:pPr>
              <w:rPr>
                <w:lang w:val="vi-VN"/>
              </w:rPr>
            </w:pPr>
            <w:r w:rsidRPr="004F28C4">
              <w:rPr>
                <w:bCs/>
                <w:lang w:val="vi-VN"/>
              </w:rPr>
              <w:t>Mô tả</w:t>
            </w:r>
          </w:p>
        </w:tc>
      </w:tr>
      <w:tr w:rsidR="0002446B" w:rsidRPr="004F28C4" w14:paraId="7F7D6BA0" w14:textId="77777777">
        <w:tc>
          <w:tcPr>
            <w:tcW w:w="2200" w:type="dxa"/>
          </w:tcPr>
          <w:p w14:paraId="7C97B82D" w14:textId="77777777" w:rsidR="0002446B" w:rsidRPr="004F28C4" w:rsidRDefault="00070925">
            <w:pPr>
              <w:rPr>
                <w:lang w:val="vi-VN"/>
              </w:rPr>
            </w:pPr>
            <w:r w:rsidRPr="004F28C4">
              <w:rPr>
                <w:lang w:val="vi-VN"/>
              </w:rPr>
              <w:t>id_notification</w:t>
            </w:r>
          </w:p>
        </w:tc>
        <w:tc>
          <w:tcPr>
            <w:tcW w:w="1800" w:type="dxa"/>
          </w:tcPr>
          <w:p w14:paraId="63819B7E" w14:textId="77777777" w:rsidR="0002446B" w:rsidRPr="004F28C4" w:rsidRDefault="00070925">
            <w:pPr>
              <w:rPr>
                <w:lang w:val="vi-VN"/>
              </w:rPr>
            </w:pPr>
            <w:r w:rsidRPr="004F28C4">
              <w:rPr>
                <w:lang w:val="vi-VN"/>
              </w:rPr>
              <w:t>VARCHAR(36)</w:t>
            </w:r>
          </w:p>
        </w:tc>
        <w:tc>
          <w:tcPr>
            <w:tcW w:w="1900" w:type="dxa"/>
          </w:tcPr>
          <w:p w14:paraId="7E37286E" w14:textId="77777777" w:rsidR="0002446B" w:rsidRPr="004F28C4" w:rsidRDefault="00070925">
            <w:pPr>
              <w:rPr>
                <w:lang w:val="vi-VN"/>
              </w:rPr>
            </w:pPr>
            <w:r w:rsidRPr="004F28C4">
              <w:rPr>
                <w:lang w:val="vi-VN"/>
              </w:rPr>
              <w:t>PK, NN</w:t>
            </w:r>
          </w:p>
        </w:tc>
        <w:tc>
          <w:tcPr>
            <w:tcW w:w="3000" w:type="dxa"/>
          </w:tcPr>
          <w:p w14:paraId="2517073D" w14:textId="77777777" w:rsidR="0002446B" w:rsidRPr="004F28C4" w:rsidRDefault="00070925">
            <w:pPr>
              <w:rPr>
                <w:lang w:val="vi-VN"/>
              </w:rPr>
            </w:pPr>
            <w:r w:rsidRPr="004F28C4">
              <w:rPr>
                <w:lang w:val="vi-VN"/>
              </w:rPr>
              <w:t>Khóa chính</w:t>
            </w:r>
          </w:p>
        </w:tc>
      </w:tr>
      <w:tr w:rsidR="0002446B" w:rsidRPr="004F28C4" w14:paraId="5D37B6D3" w14:textId="77777777">
        <w:tc>
          <w:tcPr>
            <w:tcW w:w="2200" w:type="dxa"/>
          </w:tcPr>
          <w:p w14:paraId="0996C95F" w14:textId="77777777" w:rsidR="0002446B" w:rsidRPr="004F28C4" w:rsidRDefault="00070925">
            <w:pPr>
              <w:rPr>
                <w:lang w:val="vi-VN"/>
              </w:rPr>
            </w:pPr>
            <w:r w:rsidRPr="004F28C4">
              <w:rPr>
                <w:lang w:val="vi-VN"/>
              </w:rPr>
              <w:t>id_recipient</w:t>
            </w:r>
          </w:p>
        </w:tc>
        <w:tc>
          <w:tcPr>
            <w:tcW w:w="1800" w:type="dxa"/>
          </w:tcPr>
          <w:p w14:paraId="78B7F8E1" w14:textId="77777777" w:rsidR="0002446B" w:rsidRPr="004F28C4" w:rsidRDefault="00070925">
            <w:pPr>
              <w:rPr>
                <w:lang w:val="vi-VN"/>
              </w:rPr>
            </w:pPr>
            <w:r w:rsidRPr="004F28C4">
              <w:rPr>
                <w:lang w:val="vi-VN"/>
              </w:rPr>
              <w:t>VARCHAR(36)</w:t>
            </w:r>
          </w:p>
        </w:tc>
        <w:tc>
          <w:tcPr>
            <w:tcW w:w="1900" w:type="dxa"/>
          </w:tcPr>
          <w:p w14:paraId="44D3D8DB" w14:textId="77777777" w:rsidR="0002446B" w:rsidRPr="004F28C4" w:rsidRDefault="00070925">
            <w:pPr>
              <w:rPr>
                <w:lang w:val="vi-VN"/>
              </w:rPr>
            </w:pPr>
            <w:r w:rsidRPr="004F28C4">
              <w:rPr>
                <w:lang w:val="vi-VN"/>
              </w:rPr>
              <w:t>FK→users, NN</w:t>
            </w:r>
          </w:p>
        </w:tc>
        <w:tc>
          <w:tcPr>
            <w:tcW w:w="3000" w:type="dxa"/>
          </w:tcPr>
          <w:p w14:paraId="0E3332FC" w14:textId="77777777" w:rsidR="0002446B" w:rsidRPr="004F28C4" w:rsidRDefault="00070925">
            <w:pPr>
              <w:rPr>
                <w:lang w:val="vi-VN"/>
              </w:rPr>
            </w:pPr>
            <w:r w:rsidRPr="004F28C4">
              <w:rPr>
                <w:lang w:val="vi-VN"/>
              </w:rPr>
              <w:t>Người nhận</w:t>
            </w:r>
          </w:p>
        </w:tc>
      </w:tr>
      <w:tr w:rsidR="0002446B" w:rsidRPr="004F28C4" w14:paraId="486E7D55" w14:textId="77777777">
        <w:tc>
          <w:tcPr>
            <w:tcW w:w="2200" w:type="dxa"/>
          </w:tcPr>
          <w:p w14:paraId="3D6DAF38" w14:textId="77777777" w:rsidR="0002446B" w:rsidRPr="004F28C4" w:rsidRDefault="00070925">
            <w:pPr>
              <w:rPr>
                <w:lang w:val="vi-VN"/>
              </w:rPr>
            </w:pPr>
            <w:r w:rsidRPr="004F28C4">
              <w:rPr>
                <w:lang w:val="vi-VN"/>
              </w:rPr>
              <w:t>id_actor</w:t>
            </w:r>
          </w:p>
        </w:tc>
        <w:tc>
          <w:tcPr>
            <w:tcW w:w="1800" w:type="dxa"/>
          </w:tcPr>
          <w:p w14:paraId="33E7C6C5" w14:textId="77777777" w:rsidR="0002446B" w:rsidRPr="004F28C4" w:rsidRDefault="00070925">
            <w:pPr>
              <w:rPr>
                <w:lang w:val="vi-VN"/>
              </w:rPr>
            </w:pPr>
            <w:r w:rsidRPr="004F28C4">
              <w:rPr>
                <w:lang w:val="vi-VN"/>
              </w:rPr>
              <w:t>VARCHAR(36)</w:t>
            </w:r>
          </w:p>
        </w:tc>
        <w:tc>
          <w:tcPr>
            <w:tcW w:w="1900" w:type="dxa"/>
          </w:tcPr>
          <w:p w14:paraId="5DC13BB9" w14:textId="77777777" w:rsidR="0002446B" w:rsidRPr="004F28C4" w:rsidRDefault="00070925">
            <w:pPr>
              <w:rPr>
                <w:lang w:val="vi-VN"/>
              </w:rPr>
            </w:pPr>
            <w:r w:rsidRPr="004F28C4">
              <w:rPr>
                <w:lang w:val="vi-VN"/>
              </w:rPr>
              <w:t>FK→users</w:t>
            </w:r>
          </w:p>
        </w:tc>
        <w:tc>
          <w:tcPr>
            <w:tcW w:w="3000" w:type="dxa"/>
          </w:tcPr>
          <w:p w14:paraId="591CFEF9" w14:textId="77777777" w:rsidR="0002446B" w:rsidRPr="004F28C4" w:rsidRDefault="00070925">
            <w:pPr>
              <w:rPr>
                <w:lang w:val="vi-VN"/>
              </w:rPr>
            </w:pPr>
            <w:r w:rsidRPr="004F28C4">
              <w:rPr>
                <w:lang w:val="vi-VN"/>
              </w:rPr>
              <w:t>Người gây sự kiện (null nếu hệ thống)</w:t>
            </w:r>
          </w:p>
        </w:tc>
      </w:tr>
      <w:tr w:rsidR="0002446B" w:rsidRPr="004F28C4" w14:paraId="5B40F4D3" w14:textId="77777777">
        <w:tc>
          <w:tcPr>
            <w:tcW w:w="2200" w:type="dxa"/>
          </w:tcPr>
          <w:p w14:paraId="51CB0EC7" w14:textId="77777777" w:rsidR="0002446B" w:rsidRPr="004F28C4" w:rsidRDefault="00070925">
            <w:pPr>
              <w:rPr>
                <w:lang w:val="vi-VN"/>
              </w:rPr>
            </w:pPr>
            <w:r w:rsidRPr="004F28C4">
              <w:rPr>
                <w:lang w:val="vi-VN"/>
              </w:rPr>
              <w:t>type</w:t>
            </w:r>
          </w:p>
        </w:tc>
        <w:tc>
          <w:tcPr>
            <w:tcW w:w="1800" w:type="dxa"/>
          </w:tcPr>
          <w:p w14:paraId="7602CD85" w14:textId="77777777" w:rsidR="0002446B" w:rsidRPr="004F28C4" w:rsidRDefault="00070925">
            <w:pPr>
              <w:rPr>
                <w:lang w:val="vi-VN"/>
              </w:rPr>
            </w:pPr>
            <w:r w:rsidRPr="004F28C4">
              <w:rPr>
                <w:lang w:val="vi-VN"/>
              </w:rPr>
              <w:t>VARCHAR(20)</w:t>
            </w:r>
          </w:p>
        </w:tc>
        <w:tc>
          <w:tcPr>
            <w:tcW w:w="1900" w:type="dxa"/>
          </w:tcPr>
          <w:p w14:paraId="6493505D" w14:textId="77777777" w:rsidR="0002446B" w:rsidRPr="004F28C4" w:rsidRDefault="00070925">
            <w:pPr>
              <w:rPr>
                <w:lang w:val="vi-VN"/>
              </w:rPr>
            </w:pPr>
            <w:r w:rsidRPr="004F28C4">
              <w:rPr>
                <w:lang w:val="vi-VN"/>
              </w:rPr>
              <w:t>NN</w:t>
            </w:r>
          </w:p>
        </w:tc>
        <w:tc>
          <w:tcPr>
            <w:tcW w:w="3000" w:type="dxa"/>
          </w:tcPr>
          <w:p w14:paraId="027EF31B" w14:textId="77777777" w:rsidR="0002446B" w:rsidRPr="004F28C4" w:rsidRDefault="00070925">
            <w:pPr>
              <w:rPr>
                <w:lang w:val="vi-VN"/>
              </w:rPr>
            </w:pPr>
            <w:r w:rsidRPr="004F28C4">
              <w:rPr>
                <w:lang w:val="vi-VN"/>
              </w:rPr>
              <w:t>LIKE/COMMENT/REPLY/FOLLOW/FOLLOW_REQUEST/TAG/MESSAGE/SYSTEM</w:t>
            </w:r>
          </w:p>
        </w:tc>
      </w:tr>
      <w:tr w:rsidR="0002446B" w:rsidRPr="004F28C4" w14:paraId="773BABA2" w14:textId="77777777">
        <w:tc>
          <w:tcPr>
            <w:tcW w:w="2200" w:type="dxa"/>
          </w:tcPr>
          <w:p w14:paraId="65FD2E53" w14:textId="77777777" w:rsidR="0002446B" w:rsidRPr="004F28C4" w:rsidRDefault="00070925">
            <w:pPr>
              <w:rPr>
                <w:lang w:val="vi-VN"/>
              </w:rPr>
            </w:pPr>
            <w:r w:rsidRPr="004F28C4">
              <w:rPr>
                <w:lang w:val="vi-VN"/>
              </w:rPr>
              <w:t>target_id</w:t>
            </w:r>
          </w:p>
        </w:tc>
        <w:tc>
          <w:tcPr>
            <w:tcW w:w="1800" w:type="dxa"/>
          </w:tcPr>
          <w:p w14:paraId="3CE717AB" w14:textId="77777777" w:rsidR="0002446B" w:rsidRPr="004F28C4" w:rsidRDefault="00070925">
            <w:pPr>
              <w:rPr>
                <w:lang w:val="vi-VN"/>
              </w:rPr>
            </w:pPr>
            <w:r w:rsidRPr="004F28C4">
              <w:rPr>
                <w:lang w:val="vi-VN"/>
              </w:rPr>
              <w:t>VARCHAR(36)</w:t>
            </w:r>
          </w:p>
        </w:tc>
        <w:tc>
          <w:tcPr>
            <w:tcW w:w="1900" w:type="dxa"/>
          </w:tcPr>
          <w:p w14:paraId="0883DC15" w14:textId="77777777" w:rsidR="0002446B" w:rsidRPr="004F28C4" w:rsidRDefault="0002446B">
            <w:pPr>
              <w:rPr>
                <w:lang w:val="vi-VN"/>
              </w:rPr>
            </w:pPr>
          </w:p>
        </w:tc>
        <w:tc>
          <w:tcPr>
            <w:tcW w:w="3000" w:type="dxa"/>
          </w:tcPr>
          <w:p w14:paraId="459EC6C1" w14:textId="77777777" w:rsidR="0002446B" w:rsidRPr="004F28C4" w:rsidRDefault="00070925">
            <w:pPr>
              <w:rPr>
                <w:lang w:val="vi-VN"/>
              </w:rPr>
            </w:pPr>
            <w:r w:rsidRPr="004F28C4">
              <w:rPr>
                <w:lang w:val="vi-VN"/>
              </w:rPr>
              <w:t>ID đối tượng liên quan</w:t>
            </w:r>
          </w:p>
        </w:tc>
      </w:tr>
      <w:tr w:rsidR="0002446B" w:rsidRPr="004F28C4" w14:paraId="7A960B7B" w14:textId="77777777">
        <w:tc>
          <w:tcPr>
            <w:tcW w:w="2200" w:type="dxa"/>
          </w:tcPr>
          <w:p w14:paraId="473457AB" w14:textId="77777777" w:rsidR="0002446B" w:rsidRPr="004F28C4" w:rsidRDefault="00070925">
            <w:pPr>
              <w:rPr>
                <w:lang w:val="vi-VN"/>
              </w:rPr>
            </w:pPr>
            <w:r w:rsidRPr="004F28C4">
              <w:rPr>
                <w:lang w:val="vi-VN"/>
              </w:rPr>
              <w:t>is_read</w:t>
            </w:r>
          </w:p>
        </w:tc>
        <w:tc>
          <w:tcPr>
            <w:tcW w:w="1800" w:type="dxa"/>
          </w:tcPr>
          <w:p w14:paraId="3E1411AA" w14:textId="77777777" w:rsidR="0002446B" w:rsidRPr="004F28C4" w:rsidRDefault="00070925">
            <w:pPr>
              <w:rPr>
                <w:lang w:val="vi-VN"/>
              </w:rPr>
            </w:pPr>
            <w:r w:rsidRPr="004F28C4">
              <w:rPr>
                <w:lang w:val="vi-VN"/>
              </w:rPr>
              <w:t>BIT(1)</w:t>
            </w:r>
          </w:p>
        </w:tc>
        <w:tc>
          <w:tcPr>
            <w:tcW w:w="1900" w:type="dxa"/>
          </w:tcPr>
          <w:p w14:paraId="22F678BB" w14:textId="77777777" w:rsidR="0002446B" w:rsidRPr="004F28C4" w:rsidRDefault="00070925">
            <w:pPr>
              <w:rPr>
                <w:lang w:val="vi-VN"/>
              </w:rPr>
            </w:pPr>
            <w:r w:rsidRPr="004F28C4">
              <w:rPr>
                <w:lang w:val="vi-VN"/>
              </w:rPr>
              <w:t>NN</w:t>
            </w:r>
          </w:p>
        </w:tc>
        <w:tc>
          <w:tcPr>
            <w:tcW w:w="3000" w:type="dxa"/>
          </w:tcPr>
          <w:p w14:paraId="64826CD5" w14:textId="77777777" w:rsidR="0002446B" w:rsidRPr="004F28C4" w:rsidRDefault="00070925">
            <w:pPr>
              <w:rPr>
                <w:lang w:val="vi-VN"/>
              </w:rPr>
            </w:pPr>
            <w:r w:rsidRPr="004F28C4">
              <w:rPr>
                <w:lang w:val="vi-VN"/>
              </w:rPr>
              <w:t>Đã đọc hay chưa</w:t>
            </w:r>
          </w:p>
        </w:tc>
      </w:tr>
      <w:tr w:rsidR="0002446B" w:rsidRPr="004F28C4" w14:paraId="5136543C" w14:textId="77777777">
        <w:tc>
          <w:tcPr>
            <w:tcW w:w="2200" w:type="dxa"/>
          </w:tcPr>
          <w:p w14:paraId="6943614C" w14:textId="77777777" w:rsidR="0002446B" w:rsidRPr="004F28C4" w:rsidRDefault="00070925">
            <w:pPr>
              <w:rPr>
                <w:lang w:val="vi-VN"/>
              </w:rPr>
            </w:pPr>
            <w:r w:rsidRPr="004F28C4">
              <w:rPr>
                <w:lang w:val="vi-VN"/>
              </w:rPr>
              <w:t>create_time</w:t>
            </w:r>
          </w:p>
        </w:tc>
        <w:tc>
          <w:tcPr>
            <w:tcW w:w="1800" w:type="dxa"/>
          </w:tcPr>
          <w:p w14:paraId="58F884F0" w14:textId="77777777" w:rsidR="0002446B" w:rsidRPr="004F28C4" w:rsidRDefault="00070925">
            <w:pPr>
              <w:rPr>
                <w:lang w:val="vi-VN"/>
              </w:rPr>
            </w:pPr>
            <w:r w:rsidRPr="004F28C4">
              <w:rPr>
                <w:lang w:val="vi-VN"/>
              </w:rPr>
              <w:t>DATETIME</w:t>
            </w:r>
          </w:p>
        </w:tc>
        <w:tc>
          <w:tcPr>
            <w:tcW w:w="1900" w:type="dxa"/>
          </w:tcPr>
          <w:p w14:paraId="5110CD58" w14:textId="77777777" w:rsidR="0002446B" w:rsidRPr="004F28C4" w:rsidRDefault="00070925">
            <w:pPr>
              <w:rPr>
                <w:lang w:val="vi-VN"/>
              </w:rPr>
            </w:pPr>
            <w:r w:rsidRPr="004F28C4">
              <w:rPr>
                <w:lang w:val="vi-VN"/>
              </w:rPr>
              <w:t>NN</w:t>
            </w:r>
          </w:p>
        </w:tc>
        <w:tc>
          <w:tcPr>
            <w:tcW w:w="3000" w:type="dxa"/>
          </w:tcPr>
          <w:p w14:paraId="0CA280DD" w14:textId="77777777" w:rsidR="0002446B" w:rsidRPr="004F28C4" w:rsidRDefault="00070925">
            <w:pPr>
              <w:rPr>
                <w:lang w:val="vi-VN"/>
              </w:rPr>
            </w:pPr>
            <w:r w:rsidRPr="004F28C4">
              <w:rPr>
                <w:lang w:val="vi-VN"/>
              </w:rPr>
              <w:t>Thời điểm</w:t>
            </w:r>
          </w:p>
        </w:tc>
      </w:tr>
    </w:tbl>
    <w:p w14:paraId="2C4A533F" w14:textId="77777777" w:rsidR="0002446B" w:rsidRPr="004F28C4" w:rsidRDefault="0002446B"/>
    <w:p w14:paraId="3A685C5F" w14:textId="77777777" w:rsidR="0002446B" w:rsidRPr="004F28C4" w:rsidRDefault="00070925">
      <w:pPr>
        <w:spacing w:line="360" w:lineRule="auto"/>
        <w:jc w:val="both"/>
        <w:rPr>
          <w:bCs/>
          <w:lang w:val="vi-VN"/>
        </w:rPr>
      </w:pPr>
      <w:r w:rsidRPr="004F28C4">
        <w:rPr>
          <w:bCs/>
          <w:lang w:val="vi-VN"/>
        </w:rPr>
        <w:t xml:space="preserve">Bảng reports </w:t>
      </w:r>
    </w:p>
    <w:tbl>
      <w:tblPr>
        <w:tblW w:w="8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1800"/>
        <w:gridCol w:w="1900"/>
        <w:gridCol w:w="3000"/>
      </w:tblGrid>
      <w:tr w:rsidR="0002446B" w:rsidRPr="004F28C4" w14:paraId="102559DE" w14:textId="77777777">
        <w:tc>
          <w:tcPr>
            <w:tcW w:w="2200" w:type="dxa"/>
          </w:tcPr>
          <w:p w14:paraId="50AC8319" w14:textId="77777777" w:rsidR="0002446B" w:rsidRPr="004F28C4" w:rsidRDefault="00070925">
            <w:pPr>
              <w:rPr>
                <w:lang w:val="vi-VN"/>
              </w:rPr>
            </w:pPr>
            <w:r w:rsidRPr="004F28C4">
              <w:rPr>
                <w:bCs/>
                <w:lang w:val="vi-VN"/>
              </w:rPr>
              <w:t>Trường</w:t>
            </w:r>
          </w:p>
        </w:tc>
        <w:tc>
          <w:tcPr>
            <w:tcW w:w="1800" w:type="dxa"/>
          </w:tcPr>
          <w:p w14:paraId="052E4714" w14:textId="77777777" w:rsidR="0002446B" w:rsidRPr="004F28C4" w:rsidRDefault="00070925">
            <w:pPr>
              <w:rPr>
                <w:lang w:val="vi-VN"/>
              </w:rPr>
            </w:pPr>
            <w:r w:rsidRPr="004F28C4">
              <w:rPr>
                <w:bCs/>
                <w:lang w:val="vi-VN"/>
              </w:rPr>
              <w:t>Kiểu dữ liệu</w:t>
            </w:r>
          </w:p>
        </w:tc>
        <w:tc>
          <w:tcPr>
            <w:tcW w:w="1900" w:type="dxa"/>
          </w:tcPr>
          <w:p w14:paraId="5B697A71" w14:textId="77777777" w:rsidR="0002446B" w:rsidRPr="004F28C4" w:rsidRDefault="00070925">
            <w:pPr>
              <w:rPr>
                <w:lang w:val="vi-VN"/>
              </w:rPr>
            </w:pPr>
            <w:r w:rsidRPr="004F28C4">
              <w:rPr>
                <w:bCs/>
                <w:lang w:val="vi-VN"/>
              </w:rPr>
              <w:t>Ràng buộc</w:t>
            </w:r>
          </w:p>
        </w:tc>
        <w:tc>
          <w:tcPr>
            <w:tcW w:w="3000" w:type="dxa"/>
          </w:tcPr>
          <w:p w14:paraId="788B3962" w14:textId="77777777" w:rsidR="0002446B" w:rsidRPr="004F28C4" w:rsidRDefault="00070925">
            <w:pPr>
              <w:rPr>
                <w:lang w:val="vi-VN"/>
              </w:rPr>
            </w:pPr>
            <w:r w:rsidRPr="004F28C4">
              <w:rPr>
                <w:bCs/>
                <w:lang w:val="vi-VN"/>
              </w:rPr>
              <w:t>Mô tả</w:t>
            </w:r>
          </w:p>
        </w:tc>
      </w:tr>
      <w:tr w:rsidR="0002446B" w:rsidRPr="004F28C4" w14:paraId="54571E9D" w14:textId="77777777">
        <w:tc>
          <w:tcPr>
            <w:tcW w:w="2200" w:type="dxa"/>
          </w:tcPr>
          <w:p w14:paraId="03F55778" w14:textId="77777777" w:rsidR="0002446B" w:rsidRPr="004F28C4" w:rsidRDefault="00070925">
            <w:pPr>
              <w:rPr>
                <w:lang w:val="vi-VN"/>
              </w:rPr>
            </w:pPr>
            <w:r w:rsidRPr="004F28C4">
              <w:rPr>
                <w:lang w:val="vi-VN"/>
              </w:rPr>
              <w:t>id_report</w:t>
            </w:r>
          </w:p>
        </w:tc>
        <w:tc>
          <w:tcPr>
            <w:tcW w:w="1800" w:type="dxa"/>
          </w:tcPr>
          <w:p w14:paraId="76294472" w14:textId="77777777" w:rsidR="0002446B" w:rsidRPr="004F28C4" w:rsidRDefault="00070925">
            <w:pPr>
              <w:rPr>
                <w:lang w:val="vi-VN"/>
              </w:rPr>
            </w:pPr>
            <w:r w:rsidRPr="004F28C4">
              <w:rPr>
                <w:lang w:val="vi-VN"/>
              </w:rPr>
              <w:t>VARCHAR(36)</w:t>
            </w:r>
          </w:p>
        </w:tc>
        <w:tc>
          <w:tcPr>
            <w:tcW w:w="1900" w:type="dxa"/>
          </w:tcPr>
          <w:p w14:paraId="2833CFEA" w14:textId="77777777" w:rsidR="0002446B" w:rsidRPr="004F28C4" w:rsidRDefault="00070925">
            <w:pPr>
              <w:rPr>
                <w:lang w:val="vi-VN"/>
              </w:rPr>
            </w:pPr>
            <w:r w:rsidRPr="004F28C4">
              <w:rPr>
                <w:lang w:val="vi-VN"/>
              </w:rPr>
              <w:t>PK, NN</w:t>
            </w:r>
          </w:p>
        </w:tc>
        <w:tc>
          <w:tcPr>
            <w:tcW w:w="3000" w:type="dxa"/>
          </w:tcPr>
          <w:p w14:paraId="66BBF948" w14:textId="77777777" w:rsidR="0002446B" w:rsidRPr="004F28C4" w:rsidRDefault="00070925">
            <w:pPr>
              <w:rPr>
                <w:lang w:val="vi-VN"/>
              </w:rPr>
            </w:pPr>
            <w:r w:rsidRPr="004F28C4">
              <w:rPr>
                <w:lang w:val="vi-VN"/>
              </w:rPr>
              <w:t>Khóa chính</w:t>
            </w:r>
          </w:p>
        </w:tc>
      </w:tr>
      <w:tr w:rsidR="0002446B" w:rsidRPr="004F28C4" w14:paraId="5AA0F710" w14:textId="77777777">
        <w:tc>
          <w:tcPr>
            <w:tcW w:w="2200" w:type="dxa"/>
          </w:tcPr>
          <w:p w14:paraId="2D3E569C" w14:textId="77777777" w:rsidR="0002446B" w:rsidRPr="004F28C4" w:rsidRDefault="00070925">
            <w:pPr>
              <w:rPr>
                <w:lang w:val="vi-VN"/>
              </w:rPr>
            </w:pPr>
            <w:r w:rsidRPr="004F28C4">
              <w:rPr>
                <w:lang w:val="vi-VN"/>
              </w:rPr>
              <w:t>id_reporter</w:t>
            </w:r>
          </w:p>
        </w:tc>
        <w:tc>
          <w:tcPr>
            <w:tcW w:w="1800" w:type="dxa"/>
          </w:tcPr>
          <w:p w14:paraId="4B8D75E3" w14:textId="77777777" w:rsidR="0002446B" w:rsidRPr="004F28C4" w:rsidRDefault="00070925">
            <w:pPr>
              <w:rPr>
                <w:lang w:val="vi-VN"/>
              </w:rPr>
            </w:pPr>
            <w:r w:rsidRPr="004F28C4">
              <w:rPr>
                <w:lang w:val="vi-VN"/>
              </w:rPr>
              <w:t>VARCHAR(36)</w:t>
            </w:r>
          </w:p>
        </w:tc>
        <w:tc>
          <w:tcPr>
            <w:tcW w:w="1900" w:type="dxa"/>
          </w:tcPr>
          <w:p w14:paraId="0CF06FCB" w14:textId="77777777" w:rsidR="0002446B" w:rsidRPr="004F28C4" w:rsidRDefault="00070925">
            <w:pPr>
              <w:rPr>
                <w:lang w:val="vi-VN"/>
              </w:rPr>
            </w:pPr>
            <w:r w:rsidRPr="004F28C4">
              <w:rPr>
                <w:lang w:val="vi-VN"/>
              </w:rPr>
              <w:t>FK→users, NN</w:t>
            </w:r>
          </w:p>
        </w:tc>
        <w:tc>
          <w:tcPr>
            <w:tcW w:w="3000" w:type="dxa"/>
          </w:tcPr>
          <w:p w14:paraId="7EFD688D" w14:textId="77777777" w:rsidR="0002446B" w:rsidRPr="004F28C4" w:rsidRDefault="00070925">
            <w:pPr>
              <w:rPr>
                <w:lang w:val="vi-VN"/>
              </w:rPr>
            </w:pPr>
            <w:r w:rsidRPr="004F28C4">
              <w:rPr>
                <w:lang w:val="vi-VN"/>
              </w:rPr>
              <w:t>Người báo cáo</w:t>
            </w:r>
          </w:p>
        </w:tc>
      </w:tr>
      <w:tr w:rsidR="0002446B" w:rsidRPr="004F28C4" w14:paraId="442D6320" w14:textId="77777777">
        <w:tc>
          <w:tcPr>
            <w:tcW w:w="2200" w:type="dxa"/>
          </w:tcPr>
          <w:p w14:paraId="6C32F4CE" w14:textId="77777777" w:rsidR="0002446B" w:rsidRPr="004F28C4" w:rsidRDefault="00070925">
            <w:pPr>
              <w:rPr>
                <w:lang w:val="vi-VN"/>
              </w:rPr>
            </w:pPr>
            <w:r w:rsidRPr="004F28C4">
              <w:rPr>
                <w:lang w:val="vi-VN"/>
              </w:rPr>
              <w:t>target_type</w:t>
            </w:r>
          </w:p>
        </w:tc>
        <w:tc>
          <w:tcPr>
            <w:tcW w:w="1800" w:type="dxa"/>
          </w:tcPr>
          <w:p w14:paraId="79E6746D" w14:textId="77777777" w:rsidR="0002446B" w:rsidRPr="004F28C4" w:rsidRDefault="00070925">
            <w:pPr>
              <w:rPr>
                <w:lang w:val="vi-VN"/>
              </w:rPr>
            </w:pPr>
            <w:r w:rsidRPr="004F28C4">
              <w:rPr>
                <w:lang w:val="vi-VN"/>
              </w:rPr>
              <w:t>VARCHAR(10)</w:t>
            </w:r>
          </w:p>
        </w:tc>
        <w:tc>
          <w:tcPr>
            <w:tcW w:w="1900" w:type="dxa"/>
          </w:tcPr>
          <w:p w14:paraId="190D6187" w14:textId="77777777" w:rsidR="0002446B" w:rsidRPr="004F28C4" w:rsidRDefault="00070925">
            <w:pPr>
              <w:rPr>
                <w:lang w:val="vi-VN"/>
              </w:rPr>
            </w:pPr>
            <w:r w:rsidRPr="004F28C4">
              <w:rPr>
                <w:lang w:val="vi-VN"/>
              </w:rPr>
              <w:t>NN</w:t>
            </w:r>
          </w:p>
        </w:tc>
        <w:tc>
          <w:tcPr>
            <w:tcW w:w="3000" w:type="dxa"/>
          </w:tcPr>
          <w:p w14:paraId="3163291F" w14:textId="77777777" w:rsidR="0002446B" w:rsidRPr="004F28C4" w:rsidRDefault="00070925">
            <w:pPr>
              <w:rPr>
                <w:lang w:val="vi-VN"/>
              </w:rPr>
            </w:pPr>
            <w:r w:rsidRPr="004F28C4">
              <w:rPr>
                <w:lang w:val="vi-VN"/>
              </w:rPr>
              <w:t>POST / USER</w:t>
            </w:r>
          </w:p>
        </w:tc>
      </w:tr>
      <w:tr w:rsidR="0002446B" w:rsidRPr="004F28C4" w14:paraId="47623329" w14:textId="77777777">
        <w:tc>
          <w:tcPr>
            <w:tcW w:w="2200" w:type="dxa"/>
          </w:tcPr>
          <w:p w14:paraId="1C40ACCD" w14:textId="77777777" w:rsidR="0002446B" w:rsidRPr="004F28C4" w:rsidRDefault="00070925">
            <w:pPr>
              <w:rPr>
                <w:lang w:val="vi-VN"/>
              </w:rPr>
            </w:pPr>
            <w:r w:rsidRPr="004F28C4">
              <w:rPr>
                <w:lang w:val="vi-VN"/>
              </w:rPr>
              <w:t>target_id</w:t>
            </w:r>
          </w:p>
        </w:tc>
        <w:tc>
          <w:tcPr>
            <w:tcW w:w="1800" w:type="dxa"/>
          </w:tcPr>
          <w:p w14:paraId="7831F6B5" w14:textId="77777777" w:rsidR="0002446B" w:rsidRPr="004F28C4" w:rsidRDefault="00070925">
            <w:pPr>
              <w:rPr>
                <w:lang w:val="vi-VN"/>
              </w:rPr>
            </w:pPr>
            <w:r w:rsidRPr="004F28C4">
              <w:rPr>
                <w:lang w:val="vi-VN"/>
              </w:rPr>
              <w:t>VARCHAR(36)</w:t>
            </w:r>
          </w:p>
        </w:tc>
        <w:tc>
          <w:tcPr>
            <w:tcW w:w="1900" w:type="dxa"/>
          </w:tcPr>
          <w:p w14:paraId="2FD26D79" w14:textId="77777777" w:rsidR="0002446B" w:rsidRPr="004F28C4" w:rsidRDefault="00070925">
            <w:pPr>
              <w:rPr>
                <w:lang w:val="vi-VN"/>
              </w:rPr>
            </w:pPr>
            <w:r w:rsidRPr="004F28C4">
              <w:rPr>
                <w:lang w:val="vi-VN"/>
              </w:rPr>
              <w:t>NN</w:t>
            </w:r>
          </w:p>
        </w:tc>
        <w:tc>
          <w:tcPr>
            <w:tcW w:w="3000" w:type="dxa"/>
          </w:tcPr>
          <w:p w14:paraId="36BE8E34" w14:textId="77777777" w:rsidR="0002446B" w:rsidRPr="004F28C4" w:rsidRDefault="00070925">
            <w:pPr>
              <w:rPr>
                <w:lang w:val="vi-VN"/>
              </w:rPr>
            </w:pPr>
            <w:r w:rsidRPr="004F28C4">
              <w:rPr>
                <w:lang w:val="vi-VN"/>
              </w:rPr>
              <w:t>ID đối tượng bị báo cáo</w:t>
            </w:r>
          </w:p>
        </w:tc>
      </w:tr>
      <w:tr w:rsidR="0002446B" w:rsidRPr="004F28C4" w14:paraId="6C2F4293" w14:textId="77777777">
        <w:tc>
          <w:tcPr>
            <w:tcW w:w="2200" w:type="dxa"/>
          </w:tcPr>
          <w:p w14:paraId="1D5196AB" w14:textId="77777777" w:rsidR="0002446B" w:rsidRPr="004F28C4" w:rsidRDefault="00070925">
            <w:pPr>
              <w:rPr>
                <w:lang w:val="vi-VN"/>
              </w:rPr>
            </w:pPr>
            <w:r w:rsidRPr="004F28C4">
              <w:rPr>
                <w:lang w:val="vi-VN"/>
              </w:rPr>
              <w:t>id_report_reason</w:t>
            </w:r>
          </w:p>
        </w:tc>
        <w:tc>
          <w:tcPr>
            <w:tcW w:w="1800" w:type="dxa"/>
          </w:tcPr>
          <w:p w14:paraId="5E0DF1BD" w14:textId="77777777" w:rsidR="0002446B" w:rsidRPr="004F28C4" w:rsidRDefault="00070925">
            <w:pPr>
              <w:rPr>
                <w:lang w:val="vi-VN"/>
              </w:rPr>
            </w:pPr>
            <w:r w:rsidRPr="004F28C4">
              <w:rPr>
                <w:lang w:val="vi-VN"/>
              </w:rPr>
              <w:t>VARCHAR(36)</w:t>
            </w:r>
          </w:p>
        </w:tc>
        <w:tc>
          <w:tcPr>
            <w:tcW w:w="1900" w:type="dxa"/>
          </w:tcPr>
          <w:p w14:paraId="57FFD4C6" w14:textId="77777777" w:rsidR="0002446B" w:rsidRPr="004F28C4" w:rsidRDefault="00070925">
            <w:pPr>
              <w:rPr>
                <w:lang w:val="vi-VN"/>
              </w:rPr>
            </w:pPr>
            <w:r w:rsidRPr="004F28C4">
              <w:rPr>
                <w:lang w:val="vi-VN"/>
              </w:rPr>
              <w:t>FK→report_reasons, NN</w:t>
            </w:r>
          </w:p>
        </w:tc>
        <w:tc>
          <w:tcPr>
            <w:tcW w:w="3000" w:type="dxa"/>
          </w:tcPr>
          <w:p w14:paraId="0C92861A" w14:textId="77777777" w:rsidR="0002446B" w:rsidRPr="004F28C4" w:rsidRDefault="00070925">
            <w:pPr>
              <w:rPr>
                <w:lang w:val="vi-VN"/>
              </w:rPr>
            </w:pPr>
            <w:r w:rsidRPr="004F28C4">
              <w:rPr>
                <w:lang w:val="vi-VN"/>
              </w:rPr>
              <w:t>Lý do</w:t>
            </w:r>
          </w:p>
        </w:tc>
      </w:tr>
      <w:tr w:rsidR="0002446B" w:rsidRPr="004F28C4" w14:paraId="64B92ECE" w14:textId="77777777">
        <w:tc>
          <w:tcPr>
            <w:tcW w:w="2200" w:type="dxa"/>
          </w:tcPr>
          <w:p w14:paraId="6C19E4E8" w14:textId="77777777" w:rsidR="0002446B" w:rsidRPr="004F28C4" w:rsidRDefault="00070925">
            <w:pPr>
              <w:rPr>
                <w:lang w:val="vi-VN"/>
              </w:rPr>
            </w:pPr>
            <w:r w:rsidRPr="004F28C4">
              <w:rPr>
                <w:lang w:val="vi-VN"/>
              </w:rPr>
              <w:t>extra_information</w:t>
            </w:r>
          </w:p>
        </w:tc>
        <w:tc>
          <w:tcPr>
            <w:tcW w:w="1800" w:type="dxa"/>
          </w:tcPr>
          <w:p w14:paraId="386F7A83" w14:textId="77777777" w:rsidR="0002446B" w:rsidRPr="004F28C4" w:rsidRDefault="00070925">
            <w:pPr>
              <w:rPr>
                <w:lang w:val="vi-VN"/>
              </w:rPr>
            </w:pPr>
            <w:r w:rsidRPr="004F28C4">
              <w:rPr>
                <w:lang w:val="vi-VN"/>
              </w:rPr>
              <w:t>VARCHAR(2000)</w:t>
            </w:r>
          </w:p>
        </w:tc>
        <w:tc>
          <w:tcPr>
            <w:tcW w:w="1900" w:type="dxa"/>
          </w:tcPr>
          <w:p w14:paraId="27BBD287" w14:textId="77777777" w:rsidR="0002446B" w:rsidRPr="004F28C4" w:rsidRDefault="0002446B">
            <w:pPr>
              <w:rPr>
                <w:lang w:val="vi-VN"/>
              </w:rPr>
            </w:pPr>
          </w:p>
        </w:tc>
        <w:tc>
          <w:tcPr>
            <w:tcW w:w="3000" w:type="dxa"/>
          </w:tcPr>
          <w:p w14:paraId="6B883DD6" w14:textId="77777777" w:rsidR="0002446B" w:rsidRPr="004F28C4" w:rsidRDefault="00070925">
            <w:pPr>
              <w:rPr>
                <w:lang w:val="vi-VN"/>
              </w:rPr>
            </w:pPr>
            <w:r w:rsidRPr="004F28C4">
              <w:rPr>
                <w:lang w:val="vi-VN"/>
              </w:rPr>
              <w:t>Thông tin bổ sung</w:t>
            </w:r>
          </w:p>
        </w:tc>
      </w:tr>
      <w:tr w:rsidR="0002446B" w:rsidRPr="004F28C4" w14:paraId="5C87BF91" w14:textId="77777777">
        <w:tc>
          <w:tcPr>
            <w:tcW w:w="2200" w:type="dxa"/>
          </w:tcPr>
          <w:p w14:paraId="2F457C9D" w14:textId="77777777" w:rsidR="0002446B" w:rsidRPr="004F28C4" w:rsidRDefault="00070925">
            <w:pPr>
              <w:rPr>
                <w:lang w:val="vi-VN"/>
              </w:rPr>
            </w:pPr>
            <w:r w:rsidRPr="004F28C4">
              <w:rPr>
                <w:lang w:val="vi-VN"/>
              </w:rPr>
              <w:t>status</w:t>
            </w:r>
          </w:p>
        </w:tc>
        <w:tc>
          <w:tcPr>
            <w:tcW w:w="1800" w:type="dxa"/>
          </w:tcPr>
          <w:p w14:paraId="17CA5C78" w14:textId="77777777" w:rsidR="0002446B" w:rsidRPr="004F28C4" w:rsidRDefault="00070925">
            <w:pPr>
              <w:rPr>
                <w:lang w:val="vi-VN"/>
              </w:rPr>
            </w:pPr>
            <w:r w:rsidRPr="004F28C4">
              <w:rPr>
                <w:lang w:val="vi-VN"/>
              </w:rPr>
              <w:t>VARCHAR(10)</w:t>
            </w:r>
          </w:p>
        </w:tc>
        <w:tc>
          <w:tcPr>
            <w:tcW w:w="1900" w:type="dxa"/>
          </w:tcPr>
          <w:p w14:paraId="494A1B5E" w14:textId="77777777" w:rsidR="0002446B" w:rsidRPr="004F28C4" w:rsidRDefault="00070925">
            <w:pPr>
              <w:rPr>
                <w:lang w:val="vi-VN"/>
              </w:rPr>
            </w:pPr>
            <w:r w:rsidRPr="004F28C4">
              <w:rPr>
                <w:lang w:val="vi-VN"/>
              </w:rPr>
              <w:t>NN</w:t>
            </w:r>
          </w:p>
        </w:tc>
        <w:tc>
          <w:tcPr>
            <w:tcW w:w="3000" w:type="dxa"/>
          </w:tcPr>
          <w:p w14:paraId="3B08D2B2" w14:textId="77777777" w:rsidR="0002446B" w:rsidRPr="004F28C4" w:rsidRDefault="00070925">
            <w:pPr>
              <w:rPr>
                <w:lang w:val="vi-VN"/>
              </w:rPr>
            </w:pPr>
            <w:r w:rsidRPr="004F28C4">
              <w:rPr>
                <w:lang w:val="vi-VN"/>
              </w:rPr>
              <w:t xml:space="preserve">PENDING / RESOLVED / </w:t>
            </w:r>
            <w:r w:rsidRPr="004F28C4">
              <w:rPr>
                <w:lang w:val="vi-VN"/>
              </w:rPr>
              <w:lastRenderedPageBreak/>
              <w:t>REJECTED</w:t>
            </w:r>
          </w:p>
        </w:tc>
      </w:tr>
      <w:tr w:rsidR="0002446B" w:rsidRPr="004F28C4" w14:paraId="52A36751" w14:textId="77777777">
        <w:tc>
          <w:tcPr>
            <w:tcW w:w="2200" w:type="dxa"/>
          </w:tcPr>
          <w:p w14:paraId="5ECD13C3" w14:textId="77777777" w:rsidR="0002446B" w:rsidRPr="004F28C4" w:rsidRDefault="00070925">
            <w:pPr>
              <w:rPr>
                <w:lang w:val="vi-VN"/>
              </w:rPr>
            </w:pPr>
            <w:r w:rsidRPr="004F28C4">
              <w:rPr>
                <w:lang w:val="vi-VN"/>
              </w:rPr>
              <w:lastRenderedPageBreak/>
              <w:t>create_time</w:t>
            </w:r>
          </w:p>
        </w:tc>
        <w:tc>
          <w:tcPr>
            <w:tcW w:w="1800" w:type="dxa"/>
          </w:tcPr>
          <w:p w14:paraId="7C7C03DE" w14:textId="77777777" w:rsidR="0002446B" w:rsidRPr="004F28C4" w:rsidRDefault="00070925">
            <w:pPr>
              <w:rPr>
                <w:lang w:val="vi-VN"/>
              </w:rPr>
            </w:pPr>
            <w:r w:rsidRPr="004F28C4">
              <w:rPr>
                <w:lang w:val="vi-VN"/>
              </w:rPr>
              <w:t>DATETIME</w:t>
            </w:r>
          </w:p>
        </w:tc>
        <w:tc>
          <w:tcPr>
            <w:tcW w:w="1900" w:type="dxa"/>
          </w:tcPr>
          <w:p w14:paraId="3CAD484C" w14:textId="77777777" w:rsidR="0002446B" w:rsidRPr="004F28C4" w:rsidRDefault="00070925">
            <w:pPr>
              <w:rPr>
                <w:lang w:val="vi-VN"/>
              </w:rPr>
            </w:pPr>
            <w:r w:rsidRPr="004F28C4">
              <w:rPr>
                <w:lang w:val="vi-VN"/>
              </w:rPr>
              <w:t>NN</w:t>
            </w:r>
          </w:p>
        </w:tc>
        <w:tc>
          <w:tcPr>
            <w:tcW w:w="3000" w:type="dxa"/>
          </w:tcPr>
          <w:p w14:paraId="5EBB4DC5" w14:textId="77777777" w:rsidR="0002446B" w:rsidRPr="004F28C4" w:rsidRDefault="00070925">
            <w:pPr>
              <w:rPr>
                <w:lang w:val="vi-VN"/>
              </w:rPr>
            </w:pPr>
            <w:r w:rsidRPr="004F28C4">
              <w:rPr>
                <w:lang w:val="vi-VN"/>
              </w:rPr>
              <w:t>Thời điểm</w:t>
            </w:r>
          </w:p>
        </w:tc>
      </w:tr>
    </w:tbl>
    <w:p w14:paraId="61BF65B7" w14:textId="77777777" w:rsidR="0002446B" w:rsidRPr="004F28C4" w:rsidRDefault="0002446B"/>
    <w:p w14:paraId="06AE0EC7" w14:textId="77777777" w:rsidR="0002446B" w:rsidRPr="004F28C4" w:rsidRDefault="00070925">
      <w:pPr>
        <w:spacing w:line="360" w:lineRule="auto"/>
        <w:jc w:val="both"/>
        <w:rPr>
          <w:bCs/>
          <w:lang w:val="vi-VN"/>
        </w:rPr>
      </w:pPr>
      <w:r w:rsidRPr="004F28C4">
        <w:rPr>
          <w:bCs/>
          <w:lang w:val="vi-VN"/>
        </w:rPr>
        <w:t xml:space="preserve">Bảng report_reasons </w:t>
      </w:r>
    </w:p>
    <w:tbl>
      <w:tblPr>
        <w:tblW w:w="8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1800"/>
        <w:gridCol w:w="1900"/>
        <w:gridCol w:w="3000"/>
      </w:tblGrid>
      <w:tr w:rsidR="0002446B" w:rsidRPr="004F28C4" w14:paraId="3ED0D181" w14:textId="77777777">
        <w:tc>
          <w:tcPr>
            <w:tcW w:w="2200" w:type="dxa"/>
          </w:tcPr>
          <w:p w14:paraId="5E798DFB" w14:textId="77777777" w:rsidR="0002446B" w:rsidRPr="004F28C4" w:rsidRDefault="00070925">
            <w:pPr>
              <w:rPr>
                <w:lang w:val="vi-VN"/>
              </w:rPr>
            </w:pPr>
            <w:r w:rsidRPr="004F28C4">
              <w:rPr>
                <w:bCs/>
                <w:lang w:val="vi-VN"/>
              </w:rPr>
              <w:t>Trường</w:t>
            </w:r>
          </w:p>
        </w:tc>
        <w:tc>
          <w:tcPr>
            <w:tcW w:w="1800" w:type="dxa"/>
          </w:tcPr>
          <w:p w14:paraId="7848BE08" w14:textId="77777777" w:rsidR="0002446B" w:rsidRPr="004F28C4" w:rsidRDefault="00070925">
            <w:pPr>
              <w:rPr>
                <w:lang w:val="vi-VN"/>
              </w:rPr>
            </w:pPr>
            <w:r w:rsidRPr="004F28C4">
              <w:rPr>
                <w:bCs/>
                <w:lang w:val="vi-VN"/>
              </w:rPr>
              <w:t>Kiểu dữ liệu</w:t>
            </w:r>
          </w:p>
        </w:tc>
        <w:tc>
          <w:tcPr>
            <w:tcW w:w="1900" w:type="dxa"/>
          </w:tcPr>
          <w:p w14:paraId="19AF2FAC" w14:textId="77777777" w:rsidR="0002446B" w:rsidRPr="004F28C4" w:rsidRDefault="00070925">
            <w:pPr>
              <w:rPr>
                <w:lang w:val="vi-VN"/>
              </w:rPr>
            </w:pPr>
            <w:r w:rsidRPr="004F28C4">
              <w:rPr>
                <w:bCs/>
                <w:lang w:val="vi-VN"/>
              </w:rPr>
              <w:t>Ràng buộc</w:t>
            </w:r>
          </w:p>
        </w:tc>
        <w:tc>
          <w:tcPr>
            <w:tcW w:w="3000" w:type="dxa"/>
          </w:tcPr>
          <w:p w14:paraId="70C48936" w14:textId="77777777" w:rsidR="0002446B" w:rsidRPr="004F28C4" w:rsidRDefault="00070925">
            <w:pPr>
              <w:rPr>
                <w:lang w:val="vi-VN"/>
              </w:rPr>
            </w:pPr>
            <w:r w:rsidRPr="004F28C4">
              <w:rPr>
                <w:bCs/>
                <w:lang w:val="vi-VN"/>
              </w:rPr>
              <w:t>Mô tả</w:t>
            </w:r>
          </w:p>
        </w:tc>
      </w:tr>
      <w:tr w:rsidR="0002446B" w:rsidRPr="004F28C4" w14:paraId="77D9F853" w14:textId="77777777">
        <w:tc>
          <w:tcPr>
            <w:tcW w:w="2200" w:type="dxa"/>
          </w:tcPr>
          <w:p w14:paraId="6C02297D" w14:textId="77777777" w:rsidR="0002446B" w:rsidRPr="004F28C4" w:rsidRDefault="00070925">
            <w:pPr>
              <w:rPr>
                <w:lang w:val="vi-VN"/>
              </w:rPr>
            </w:pPr>
            <w:r w:rsidRPr="004F28C4">
              <w:rPr>
                <w:lang w:val="vi-VN"/>
              </w:rPr>
              <w:t>id_report_reason</w:t>
            </w:r>
          </w:p>
        </w:tc>
        <w:tc>
          <w:tcPr>
            <w:tcW w:w="1800" w:type="dxa"/>
          </w:tcPr>
          <w:p w14:paraId="29FE8245" w14:textId="77777777" w:rsidR="0002446B" w:rsidRPr="004F28C4" w:rsidRDefault="00070925">
            <w:pPr>
              <w:rPr>
                <w:lang w:val="vi-VN"/>
              </w:rPr>
            </w:pPr>
            <w:r w:rsidRPr="004F28C4">
              <w:rPr>
                <w:lang w:val="vi-VN"/>
              </w:rPr>
              <w:t>VARCHAR(36)</w:t>
            </w:r>
          </w:p>
        </w:tc>
        <w:tc>
          <w:tcPr>
            <w:tcW w:w="1900" w:type="dxa"/>
          </w:tcPr>
          <w:p w14:paraId="23D84D3C" w14:textId="77777777" w:rsidR="0002446B" w:rsidRPr="004F28C4" w:rsidRDefault="00070925">
            <w:pPr>
              <w:rPr>
                <w:lang w:val="vi-VN"/>
              </w:rPr>
            </w:pPr>
            <w:r w:rsidRPr="004F28C4">
              <w:rPr>
                <w:lang w:val="vi-VN"/>
              </w:rPr>
              <w:t>PK, NN</w:t>
            </w:r>
          </w:p>
        </w:tc>
        <w:tc>
          <w:tcPr>
            <w:tcW w:w="3000" w:type="dxa"/>
          </w:tcPr>
          <w:p w14:paraId="3C17CB2B" w14:textId="77777777" w:rsidR="0002446B" w:rsidRPr="004F28C4" w:rsidRDefault="00070925">
            <w:pPr>
              <w:rPr>
                <w:lang w:val="vi-VN"/>
              </w:rPr>
            </w:pPr>
            <w:r w:rsidRPr="004F28C4">
              <w:rPr>
                <w:lang w:val="vi-VN"/>
              </w:rPr>
              <w:t>Khóa chính</w:t>
            </w:r>
          </w:p>
        </w:tc>
      </w:tr>
      <w:tr w:rsidR="0002446B" w:rsidRPr="004F28C4" w14:paraId="157A355B" w14:textId="77777777">
        <w:tc>
          <w:tcPr>
            <w:tcW w:w="2200" w:type="dxa"/>
          </w:tcPr>
          <w:p w14:paraId="001881D7" w14:textId="77777777" w:rsidR="0002446B" w:rsidRPr="004F28C4" w:rsidRDefault="00070925">
            <w:pPr>
              <w:rPr>
                <w:lang w:val="vi-VN"/>
              </w:rPr>
            </w:pPr>
            <w:r w:rsidRPr="004F28C4">
              <w:rPr>
                <w:lang w:val="vi-VN"/>
              </w:rPr>
              <w:t>reason</w:t>
            </w:r>
          </w:p>
        </w:tc>
        <w:tc>
          <w:tcPr>
            <w:tcW w:w="1800" w:type="dxa"/>
          </w:tcPr>
          <w:p w14:paraId="4739C7FB" w14:textId="77777777" w:rsidR="0002446B" w:rsidRPr="004F28C4" w:rsidRDefault="00070925">
            <w:pPr>
              <w:rPr>
                <w:lang w:val="vi-VN"/>
              </w:rPr>
            </w:pPr>
            <w:r w:rsidRPr="004F28C4">
              <w:rPr>
                <w:lang w:val="vi-VN"/>
              </w:rPr>
              <w:t>VARCHAR(500)</w:t>
            </w:r>
          </w:p>
        </w:tc>
        <w:tc>
          <w:tcPr>
            <w:tcW w:w="1900" w:type="dxa"/>
          </w:tcPr>
          <w:p w14:paraId="0EB9CED7" w14:textId="77777777" w:rsidR="0002446B" w:rsidRPr="004F28C4" w:rsidRDefault="00070925">
            <w:pPr>
              <w:rPr>
                <w:lang w:val="vi-VN"/>
              </w:rPr>
            </w:pPr>
            <w:r w:rsidRPr="004F28C4">
              <w:rPr>
                <w:lang w:val="vi-VN"/>
              </w:rPr>
              <w:t>NN</w:t>
            </w:r>
          </w:p>
        </w:tc>
        <w:tc>
          <w:tcPr>
            <w:tcW w:w="3000" w:type="dxa"/>
          </w:tcPr>
          <w:p w14:paraId="0940C961" w14:textId="77777777" w:rsidR="0002446B" w:rsidRPr="004F28C4" w:rsidRDefault="00070925">
            <w:pPr>
              <w:rPr>
                <w:lang w:val="vi-VN"/>
              </w:rPr>
            </w:pPr>
            <w:r w:rsidRPr="004F28C4">
              <w:rPr>
                <w:lang w:val="vi-VN"/>
              </w:rPr>
              <w:t>Nội dung lý do</w:t>
            </w:r>
          </w:p>
        </w:tc>
      </w:tr>
    </w:tbl>
    <w:p w14:paraId="0C5D907F" w14:textId="77777777" w:rsidR="0002446B" w:rsidRPr="004F28C4" w:rsidRDefault="0002446B"/>
    <w:p w14:paraId="7C7D0098" w14:textId="77777777" w:rsidR="0002446B" w:rsidRPr="004F28C4" w:rsidRDefault="00070925">
      <w:pPr>
        <w:spacing w:line="360" w:lineRule="auto"/>
        <w:jc w:val="both"/>
        <w:rPr>
          <w:bCs/>
          <w:lang w:val="vi-VN"/>
        </w:rPr>
      </w:pPr>
      <w:r w:rsidRPr="004F28C4">
        <w:rPr>
          <w:bCs/>
          <w:lang w:val="vi-VN"/>
        </w:rPr>
        <w:t xml:space="preserve">Bảng bookmarks </w:t>
      </w:r>
    </w:p>
    <w:tbl>
      <w:tblPr>
        <w:tblW w:w="8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1800"/>
        <w:gridCol w:w="1900"/>
        <w:gridCol w:w="3000"/>
      </w:tblGrid>
      <w:tr w:rsidR="0002446B" w:rsidRPr="004F28C4" w14:paraId="23F0E663" w14:textId="77777777">
        <w:tc>
          <w:tcPr>
            <w:tcW w:w="2200" w:type="dxa"/>
          </w:tcPr>
          <w:p w14:paraId="628CCAB7" w14:textId="77777777" w:rsidR="0002446B" w:rsidRPr="004F28C4" w:rsidRDefault="00070925">
            <w:pPr>
              <w:rPr>
                <w:lang w:val="vi-VN"/>
              </w:rPr>
            </w:pPr>
            <w:r w:rsidRPr="004F28C4">
              <w:rPr>
                <w:bCs/>
                <w:lang w:val="vi-VN"/>
              </w:rPr>
              <w:t>Trường</w:t>
            </w:r>
          </w:p>
        </w:tc>
        <w:tc>
          <w:tcPr>
            <w:tcW w:w="1800" w:type="dxa"/>
          </w:tcPr>
          <w:p w14:paraId="4E49C64A" w14:textId="77777777" w:rsidR="0002446B" w:rsidRPr="004F28C4" w:rsidRDefault="00070925">
            <w:pPr>
              <w:rPr>
                <w:lang w:val="vi-VN"/>
              </w:rPr>
            </w:pPr>
            <w:r w:rsidRPr="004F28C4">
              <w:rPr>
                <w:bCs/>
                <w:lang w:val="vi-VN"/>
              </w:rPr>
              <w:t>Kiểu dữ liệu</w:t>
            </w:r>
          </w:p>
        </w:tc>
        <w:tc>
          <w:tcPr>
            <w:tcW w:w="1900" w:type="dxa"/>
          </w:tcPr>
          <w:p w14:paraId="7F48EFBA" w14:textId="77777777" w:rsidR="0002446B" w:rsidRPr="004F28C4" w:rsidRDefault="00070925">
            <w:pPr>
              <w:rPr>
                <w:lang w:val="vi-VN"/>
              </w:rPr>
            </w:pPr>
            <w:r w:rsidRPr="004F28C4">
              <w:rPr>
                <w:bCs/>
                <w:lang w:val="vi-VN"/>
              </w:rPr>
              <w:t>Ràng buộc</w:t>
            </w:r>
          </w:p>
        </w:tc>
        <w:tc>
          <w:tcPr>
            <w:tcW w:w="3000" w:type="dxa"/>
          </w:tcPr>
          <w:p w14:paraId="2C21B386" w14:textId="77777777" w:rsidR="0002446B" w:rsidRPr="004F28C4" w:rsidRDefault="00070925">
            <w:pPr>
              <w:rPr>
                <w:lang w:val="vi-VN"/>
              </w:rPr>
            </w:pPr>
            <w:r w:rsidRPr="004F28C4">
              <w:rPr>
                <w:bCs/>
                <w:lang w:val="vi-VN"/>
              </w:rPr>
              <w:t>Mô tả</w:t>
            </w:r>
          </w:p>
        </w:tc>
      </w:tr>
      <w:tr w:rsidR="0002446B" w:rsidRPr="004F28C4" w14:paraId="0AB88BED" w14:textId="77777777">
        <w:tc>
          <w:tcPr>
            <w:tcW w:w="2200" w:type="dxa"/>
          </w:tcPr>
          <w:p w14:paraId="6BC31B1C" w14:textId="77777777" w:rsidR="0002446B" w:rsidRPr="004F28C4" w:rsidRDefault="00070925">
            <w:pPr>
              <w:rPr>
                <w:lang w:val="vi-VN"/>
              </w:rPr>
            </w:pPr>
            <w:r w:rsidRPr="004F28C4">
              <w:rPr>
                <w:lang w:val="vi-VN"/>
              </w:rPr>
              <w:t>id_bookmark</w:t>
            </w:r>
          </w:p>
        </w:tc>
        <w:tc>
          <w:tcPr>
            <w:tcW w:w="1800" w:type="dxa"/>
          </w:tcPr>
          <w:p w14:paraId="36F3F563" w14:textId="77777777" w:rsidR="0002446B" w:rsidRPr="004F28C4" w:rsidRDefault="00070925">
            <w:pPr>
              <w:rPr>
                <w:lang w:val="vi-VN"/>
              </w:rPr>
            </w:pPr>
            <w:r w:rsidRPr="004F28C4">
              <w:rPr>
                <w:lang w:val="vi-VN"/>
              </w:rPr>
              <w:t>VARCHAR(36)</w:t>
            </w:r>
          </w:p>
        </w:tc>
        <w:tc>
          <w:tcPr>
            <w:tcW w:w="1900" w:type="dxa"/>
          </w:tcPr>
          <w:p w14:paraId="4819A650" w14:textId="77777777" w:rsidR="0002446B" w:rsidRPr="004F28C4" w:rsidRDefault="00070925">
            <w:pPr>
              <w:rPr>
                <w:lang w:val="vi-VN"/>
              </w:rPr>
            </w:pPr>
            <w:r w:rsidRPr="004F28C4">
              <w:rPr>
                <w:lang w:val="vi-VN"/>
              </w:rPr>
              <w:t>PK, NN</w:t>
            </w:r>
          </w:p>
        </w:tc>
        <w:tc>
          <w:tcPr>
            <w:tcW w:w="3000" w:type="dxa"/>
          </w:tcPr>
          <w:p w14:paraId="1B0E329E" w14:textId="77777777" w:rsidR="0002446B" w:rsidRPr="004F28C4" w:rsidRDefault="00070925">
            <w:pPr>
              <w:rPr>
                <w:lang w:val="vi-VN"/>
              </w:rPr>
            </w:pPr>
            <w:r w:rsidRPr="004F28C4">
              <w:rPr>
                <w:lang w:val="vi-VN"/>
              </w:rPr>
              <w:t>Khóa chính</w:t>
            </w:r>
          </w:p>
        </w:tc>
      </w:tr>
      <w:tr w:rsidR="0002446B" w:rsidRPr="004F28C4" w14:paraId="0A08AF13" w14:textId="77777777">
        <w:tc>
          <w:tcPr>
            <w:tcW w:w="2200" w:type="dxa"/>
          </w:tcPr>
          <w:p w14:paraId="64DCC33C" w14:textId="77777777" w:rsidR="0002446B" w:rsidRPr="004F28C4" w:rsidRDefault="00070925">
            <w:pPr>
              <w:rPr>
                <w:lang w:val="vi-VN"/>
              </w:rPr>
            </w:pPr>
            <w:r w:rsidRPr="004F28C4">
              <w:rPr>
                <w:lang w:val="vi-VN"/>
              </w:rPr>
              <w:t>id_user</w:t>
            </w:r>
          </w:p>
        </w:tc>
        <w:tc>
          <w:tcPr>
            <w:tcW w:w="1800" w:type="dxa"/>
          </w:tcPr>
          <w:p w14:paraId="043AC139" w14:textId="77777777" w:rsidR="0002446B" w:rsidRPr="004F28C4" w:rsidRDefault="00070925">
            <w:pPr>
              <w:rPr>
                <w:lang w:val="vi-VN"/>
              </w:rPr>
            </w:pPr>
            <w:r w:rsidRPr="004F28C4">
              <w:rPr>
                <w:lang w:val="vi-VN"/>
              </w:rPr>
              <w:t>VARCHAR(36)</w:t>
            </w:r>
          </w:p>
        </w:tc>
        <w:tc>
          <w:tcPr>
            <w:tcW w:w="1900" w:type="dxa"/>
          </w:tcPr>
          <w:p w14:paraId="5D1354D0" w14:textId="77777777" w:rsidR="0002446B" w:rsidRPr="004F28C4" w:rsidRDefault="00070925">
            <w:pPr>
              <w:rPr>
                <w:lang w:val="vi-VN"/>
              </w:rPr>
            </w:pPr>
            <w:r w:rsidRPr="004F28C4">
              <w:rPr>
                <w:lang w:val="vi-VN"/>
              </w:rPr>
              <w:t>FK→users, NN</w:t>
            </w:r>
          </w:p>
        </w:tc>
        <w:tc>
          <w:tcPr>
            <w:tcW w:w="3000" w:type="dxa"/>
          </w:tcPr>
          <w:p w14:paraId="49A996BD" w14:textId="77777777" w:rsidR="0002446B" w:rsidRPr="004F28C4" w:rsidRDefault="00070925">
            <w:pPr>
              <w:rPr>
                <w:lang w:val="vi-VN"/>
              </w:rPr>
            </w:pPr>
            <w:r w:rsidRPr="004F28C4">
              <w:rPr>
                <w:lang w:val="vi-VN"/>
              </w:rPr>
              <w:t>Người lưu</w:t>
            </w:r>
          </w:p>
        </w:tc>
      </w:tr>
      <w:tr w:rsidR="0002446B" w:rsidRPr="004F28C4" w14:paraId="27F5BECD" w14:textId="77777777">
        <w:tc>
          <w:tcPr>
            <w:tcW w:w="2200" w:type="dxa"/>
          </w:tcPr>
          <w:p w14:paraId="0A311A49" w14:textId="77777777" w:rsidR="0002446B" w:rsidRPr="004F28C4" w:rsidRDefault="00070925">
            <w:pPr>
              <w:rPr>
                <w:lang w:val="vi-VN"/>
              </w:rPr>
            </w:pPr>
            <w:r w:rsidRPr="004F28C4">
              <w:rPr>
                <w:lang w:val="vi-VN"/>
              </w:rPr>
              <w:t>id_post</w:t>
            </w:r>
          </w:p>
        </w:tc>
        <w:tc>
          <w:tcPr>
            <w:tcW w:w="1800" w:type="dxa"/>
          </w:tcPr>
          <w:p w14:paraId="18CA26B5" w14:textId="77777777" w:rsidR="0002446B" w:rsidRPr="004F28C4" w:rsidRDefault="00070925">
            <w:pPr>
              <w:rPr>
                <w:lang w:val="vi-VN"/>
              </w:rPr>
            </w:pPr>
            <w:r w:rsidRPr="004F28C4">
              <w:rPr>
                <w:lang w:val="vi-VN"/>
              </w:rPr>
              <w:t>VARCHAR(36)</w:t>
            </w:r>
          </w:p>
        </w:tc>
        <w:tc>
          <w:tcPr>
            <w:tcW w:w="1900" w:type="dxa"/>
          </w:tcPr>
          <w:p w14:paraId="1E3BAC79" w14:textId="77777777" w:rsidR="0002446B" w:rsidRPr="004F28C4" w:rsidRDefault="00070925">
            <w:pPr>
              <w:rPr>
                <w:lang w:val="vi-VN"/>
              </w:rPr>
            </w:pPr>
            <w:r w:rsidRPr="004F28C4">
              <w:rPr>
                <w:lang w:val="vi-VN"/>
              </w:rPr>
              <w:t>FK→posts, NN</w:t>
            </w:r>
          </w:p>
        </w:tc>
        <w:tc>
          <w:tcPr>
            <w:tcW w:w="3000" w:type="dxa"/>
          </w:tcPr>
          <w:p w14:paraId="725452B4" w14:textId="77777777" w:rsidR="0002446B" w:rsidRPr="004F28C4" w:rsidRDefault="00070925">
            <w:pPr>
              <w:rPr>
                <w:lang w:val="vi-VN"/>
              </w:rPr>
            </w:pPr>
            <w:r w:rsidRPr="004F28C4">
              <w:rPr>
                <w:lang w:val="vi-VN"/>
              </w:rPr>
              <w:t>Bài được lưu</w:t>
            </w:r>
          </w:p>
        </w:tc>
      </w:tr>
      <w:tr w:rsidR="0002446B" w:rsidRPr="004F28C4" w14:paraId="4DE8A5F3" w14:textId="77777777">
        <w:tc>
          <w:tcPr>
            <w:tcW w:w="2200" w:type="dxa"/>
          </w:tcPr>
          <w:p w14:paraId="19A5783F" w14:textId="77777777" w:rsidR="0002446B" w:rsidRPr="004F28C4" w:rsidRDefault="00070925">
            <w:pPr>
              <w:rPr>
                <w:lang w:val="vi-VN"/>
              </w:rPr>
            </w:pPr>
            <w:r w:rsidRPr="004F28C4">
              <w:rPr>
                <w:lang w:val="vi-VN"/>
              </w:rPr>
              <w:t>create_time</w:t>
            </w:r>
          </w:p>
        </w:tc>
        <w:tc>
          <w:tcPr>
            <w:tcW w:w="1800" w:type="dxa"/>
          </w:tcPr>
          <w:p w14:paraId="7C02BE15" w14:textId="77777777" w:rsidR="0002446B" w:rsidRPr="004F28C4" w:rsidRDefault="00070925">
            <w:pPr>
              <w:rPr>
                <w:lang w:val="vi-VN"/>
              </w:rPr>
            </w:pPr>
            <w:r w:rsidRPr="004F28C4">
              <w:rPr>
                <w:lang w:val="vi-VN"/>
              </w:rPr>
              <w:t>DATETIME</w:t>
            </w:r>
          </w:p>
        </w:tc>
        <w:tc>
          <w:tcPr>
            <w:tcW w:w="1900" w:type="dxa"/>
          </w:tcPr>
          <w:p w14:paraId="10432A7C" w14:textId="77777777" w:rsidR="0002446B" w:rsidRPr="004F28C4" w:rsidRDefault="00070925">
            <w:pPr>
              <w:rPr>
                <w:lang w:val="vi-VN"/>
              </w:rPr>
            </w:pPr>
            <w:r w:rsidRPr="004F28C4">
              <w:rPr>
                <w:lang w:val="vi-VN"/>
              </w:rPr>
              <w:t>NN</w:t>
            </w:r>
          </w:p>
        </w:tc>
        <w:tc>
          <w:tcPr>
            <w:tcW w:w="3000" w:type="dxa"/>
          </w:tcPr>
          <w:p w14:paraId="7BC19E73" w14:textId="77777777" w:rsidR="0002446B" w:rsidRPr="004F28C4" w:rsidRDefault="00070925">
            <w:pPr>
              <w:rPr>
                <w:lang w:val="vi-VN"/>
              </w:rPr>
            </w:pPr>
            <w:r w:rsidRPr="004F28C4">
              <w:rPr>
                <w:lang w:val="vi-VN"/>
              </w:rPr>
              <w:t>Thời điểm lưu</w:t>
            </w:r>
          </w:p>
        </w:tc>
      </w:tr>
    </w:tbl>
    <w:p w14:paraId="71334500" w14:textId="77777777" w:rsidR="0002446B" w:rsidRPr="004F28C4" w:rsidRDefault="0002446B"/>
    <w:p w14:paraId="56EAF627" w14:textId="77777777" w:rsidR="0002446B" w:rsidRPr="004F28C4" w:rsidRDefault="00070925">
      <w:pPr>
        <w:spacing w:line="360" w:lineRule="auto"/>
        <w:jc w:val="both"/>
        <w:rPr>
          <w:bCs/>
          <w:lang w:val="vi-VN"/>
        </w:rPr>
      </w:pPr>
      <w:r w:rsidRPr="004F28C4">
        <w:rPr>
          <w:bCs/>
          <w:lang w:val="vi-VN"/>
        </w:rPr>
        <w:t xml:space="preserve">Bảng video_view </w:t>
      </w:r>
    </w:p>
    <w:tbl>
      <w:tblPr>
        <w:tblW w:w="8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1800"/>
        <w:gridCol w:w="1900"/>
        <w:gridCol w:w="3000"/>
      </w:tblGrid>
      <w:tr w:rsidR="0002446B" w:rsidRPr="004F28C4" w14:paraId="50054788" w14:textId="77777777">
        <w:tc>
          <w:tcPr>
            <w:tcW w:w="2200" w:type="dxa"/>
          </w:tcPr>
          <w:p w14:paraId="0EF21867" w14:textId="77777777" w:rsidR="0002446B" w:rsidRPr="004F28C4" w:rsidRDefault="00070925">
            <w:pPr>
              <w:rPr>
                <w:lang w:val="vi-VN"/>
              </w:rPr>
            </w:pPr>
            <w:r w:rsidRPr="004F28C4">
              <w:rPr>
                <w:bCs/>
                <w:lang w:val="vi-VN"/>
              </w:rPr>
              <w:t>Trường</w:t>
            </w:r>
          </w:p>
        </w:tc>
        <w:tc>
          <w:tcPr>
            <w:tcW w:w="1800" w:type="dxa"/>
          </w:tcPr>
          <w:p w14:paraId="789EDFE9" w14:textId="77777777" w:rsidR="0002446B" w:rsidRPr="004F28C4" w:rsidRDefault="00070925">
            <w:pPr>
              <w:rPr>
                <w:lang w:val="vi-VN"/>
              </w:rPr>
            </w:pPr>
            <w:r w:rsidRPr="004F28C4">
              <w:rPr>
                <w:bCs/>
                <w:lang w:val="vi-VN"/>
              </w:rPr>
              <w:t>Kiểu dữ liệu</w:t>
            </w:r>
          </w:p>
        </w:tc>
        <w:tc>
          <w:tcPr>
            <w:tcW w:w="1900" w:type="dxa"/>
          </w:tcPr>
          <w:p w14:paraId="0200EC34" w14:textId="77777777" w:rsidR="0002446B" w:rsidRPr="004F28C4" w:rsidRDefault="00070925">
            <w:pPr>
              <w:rPr>
                <w:lang w:val="vi-VN"/>
              </w:rPr>
            </w:pPr>
            <w:r w:rsidRPr="004F28C4">
              <w:rPr>
                <w:bCs/>
                <w:lang w:val="vi-VN"/>
              </w:rPr>
              <w:t>Ràng buộc</w:t>
            </w:r>
          </w:p>
        </w:tc>
        <w:tc>
          <w:tcPr>
            <w:tcW w:w="3000" w:type="dxa"/>
          </w:tcPr>
          <w:p w14:paraId="7872326C" w14:textId="77777777" w:rsidR="0002446B" w:rsidRPr="004F28C4" w:rsidRDefault="00070925">
            <w:pPr>
              <w:rPr>
                <w:lang w:val="vi-VN"/>
              </w:rPr>
            </w:pPr>
            <w:r w:rsidRPr="004F28C4">
              <w:rPr>
                <w:bCs/>
                <w:lang w:val="vi-VN"/>
              </w:rPr>
              <w:t>Mô tả</w:t>
            </w:r>
          </w:p>
        </w:tc>
      </w:tr>
      <w:tr w:rsidR="0002446B" w:rsidRPr="004F28C4" w14:paraId="58B57C7C" w14:textId="77777777">
        <w:tc>
          <w:tcPr>
            <w:tcW w:w="2200" w:type="dxa"/>
          </w:tcPr>
          <w:p w14:paraId="75960558" w14:textId="77777777" w:rsidR="0002446B" w:rsidRPr="004F28C4" w:rsidRDefault="00070925">
            <w:pPr>
              <w:rPr>
                <w:lang w:val="vi-VN"/>
              </w:rPr>
            </w:pPr>
            <w:r w:rsidRPr="004F28C4">
              <w:rPr>
                <w:lang w:val="vi-VN"/>
              </w:rPr>
              <w:t>id_view</w:t>
            </w:r>
          </w:p>
        </w:tc>
        <w:tc>
          <w:tcPr>
            <w:tcW w:w="1800" w:type="dxa"/>
          </w:tcPr>
          <w:p w14:paraId="1757F21D" w14:textId="77777777" w:rsidR="0002446B" w:rsidRPr="004F28C4" w:rsidRDefault="00070925">
            <w:pPr>
              <w:rPr>
                <w:lang w:val="vi-VN"/>
              </w:rPr>
            </w:pPr>
            <w:r w:rsidRPr="004F28C4">
              <w:rPr>
                <w:lang w:val="vi-VN"/>
              </w:rPr>
              <w:t>VARCHAR(36)</w:t>
            </w:r>
          </w:p>
        </w:tc>
        <w:tc>
          <w:tcPr>
            <w:tcW w:w="1900" w:type="dxa"/>
          </w:tcPr>
          <w:p w14:paraId="23F000CD" w14:textId="77777777" w:rsidR="0002446B" w:rsidRPr="004F28C4" w:rsidRDefault="00070925">
            <w:pPr>
              <w:rPr>
                <w:lang w:val="vi-VN"/>
              </w:rPr>
            </w:pPr>
            <w:r w:rsidRPr="004F28C4">
              <w:rPr>
                <w:lang w:val="vi-VN"/>
              </w:rPr>
              <w:t>PK, NN</w:t>
            </w:r>
          </w:p>
        </w:tc>
        <w:tc>
          <w:tcPr>
            <w:tcW w:w="3000" w:type="dxa"/>
          </w:tcPr>
          <w:p w14:paraId="495B9023" w14:textId="77777777" w:rsidR="0002446B" w:rsidRPr="004F28C4" w:rsidRDefault="00070925">
            <w:pPr>
              <w:rPr>
                <w:lang w:val="vi-VN"/>
              </w:rPr>
            </w:pPr>
            <w:r w:rsidRPr="004F28C4">
              <w:rPr>
                <w:lang w:val="vi-VN"/>
              </w:rPr>
              <w:t>Khóa chính</w:t>
            </w:r>
          </w:p>
        </w:tc>
      </w:tr>
      <w:tr w:rsidR="0002446B" w:rsidRPr="004F28C4" w14:paraId="0EDB8D95" w14:textId="77777777">
        <w:tc>
          <w:tcPr>
            <w:tcW w:w="2200" w:type="dxa"/>
          </w:tcPr>
          <w:p w14:paraId="45757EDB" w14:textId="77777777" w:rsidR="0002446B" w:rsidRPr="004F28C4" w:rsidRDefault="00070925">
            <w:pPr>
              <w:rPr>
                <w:lang w:val="vi-VN"/>
              </w:rPr>
            </w:pPr>
            <w:r w:rsidRPr="004F28C4">
              <w:rPr>
                <w:lang w:val="vi-VN"/>
              </w:rPr>
              <w:t>id_user</w:t>
            </w:r>
          </w:p>
        </w:tc>
        <w:tc>
          <w:tcPr>
            <w:tcW w:w="1800" w:type="dxa"/>
          </w:tcPr>
          <w:p w14:paraId="47908148" w14:textId="77777777" w:rsidR="0002446B" w:rsidRPr="004F28C4" w:rsidRDefault="00070925">
            <w:pPr>
              <w:rPr>
                <w:lang w:val="vi-VN"/>
              </w:rPr>
            </w:pPr>
            <w:r w:rsidRPr="004F28C4">
              <w:rPr>
                <w:lang w:val="vi-VN"/>
              </w:rPr>
              <w:t>VARCHAR(36)</w:t>
            </w:r>
          </w:p>
        </w:tc>
        <w:tc>
          <w:tcPr>
            <w:tcW w:w="1900" w:type="dxa"/>
          </w:tcPr>
          <w:p w14:paraId="0DBC8C50" w14:textId="77777777" w:rsidR="0002446B" w:rsidRPr="004F28C4" w:rsidRDefault="00070925">
            <w:pPr>
              <w:rPr>
                <w:lang w:val="vi-VN"/>
              </w:rPr>
            </w:pPr>
            <w:r w:rsidRPr="004F28C4">
              <w:rPr>
                <w:lang w:val="vi-VN"/>
              </w:rPr>
              <w:t>FK→users, NN</w:t>
            </w:r>
          </w:p>
        </w:tc>
        <w:tc>
          <w:tcPr>
            <w:tcW w:w="3000" w:type="dxa"/>
          </w:tcPr>
          <w:p w14:paraId="155F94C9" w14:textId="77777777" w:rsidR="0002446B" w:rsidRPr="004F28C4" w:rsidRDefault="00070925">
            <w:pPr>
              <w:rPr>
                <w:lang w:val="vi-VN"/>
              </w:rPr>
            </w:pPr>
            <w:r w:rsidRPr="004F28C4">
              <w:rPr>
                <w:lang w:val="vi-VN"/>
              </w:rPr>
              <w:t>Người xem</w:t>
            </w:r>
          </w:p>
        </w:tc>
      </w:tr>
      <w:tr w:rsidR="0002446B" w:rsidRPr="004F28C4" w14:paraId="42F472B6" w14:textId="77777777">
        <w:tc>
          <w:tcPr>
            <w:tcW w:w="2200" w:type="dxa"/>
          </w:tcPr>
          <w:p w14:paraId="17D34733" w14:textId="77777777" w:rsidR="0002446B" w:rsidRPr="004F28C4" w:rsidRDefault="00070925">
            <w:pPr>
              <w:rPr>
                <w:lang w:val="vi-VN"/>
              </w:rPr>
            </w:pPr>
            <w:r w:rsidRPr="004F28C4">
              <w:rPr>
                <w:lang w:val="vi-VN"/>
              </w:rPr>
              <w:t>id_post</w:t>
            </w:r>
          </w:p>
        </w:tc>
        <w:tc>
          <w:tcPr>
            <w:tcW w:w="1800" w:type="dxa"/>
          </w:tcPr>
          <w:p w14:paraId="1F5F409A" w14:textId="77777777" w:rsidR="0002446B" w:rsidRPr="004F28C4" w:rsidRDefault="00070925">
            <w:pPr>
              <w:rPr>
                <w:lang w:val="vi-VN"/>
              </w:rPr>
            </w:pPr>
            <w:r w:rsidRPr="004F28C4">
              <w:rPr>
                <w:lang w:val="vi-VN"/>
              </w:rPr>
              <w:t>VARCHAR(36)</w:t>
            </w:r>
          </w:p>
        </w:tc>
        <w:tc>
          <w:tcPr>
            <w:tcW w:w="1900" w:type="dxa"/>
          </w:tcPr>
          <w:p w14:paraId="243E1BF4" w14:textId="77777777" w:rsidR="0002446B" w:rsidRPr="004F28C4" w:rsidRDefault="00070925">
            <w:pPr>
              <w:rPr>
                <w:lang w:val="vi-VN"/>
              </w:rPr>
            </w:pPr>
            <w:r w:rsidRPr="004F28C4">
              <w:rPr>
                <w:lang w:val="vi-VN"/>
              </w:rPr>
              <w:t>FK→posts, NN</w:t>
            </w:r>
          </w:p>
        </w:tc>
        <w:tc>
          <w:tcPr>
            <w:tcW w:w="3000" w:type="dxa"/>
          </w:tcPr>
          <w:p w14:paraId="7DC32878" w14:textId="77777777" w:rsidR="0002446B" w:rsidRPr="004F28C4" w:rsidRDefault="00070925">
            <w:pPr>
              <w:rPr>
                <w:lang w:val="vi-VN"/>
              </w:rPr>
            </w:pPr>
            <w:r w:rsidRPr="004F28C4">
              <w:rPr>
                <w:lang w:val="vi-VN"/>
              </w:rPr>
              <w:t>Bài video</w:t>
            </w:r>
          </w:p>
        </w:tc>
      </w:tr>
      <w:tr w:rsidR="0002446B" w:rsidRPr="004F28C4" w14:paraId="56B90990" w14:textId="77777777">
        <w:tc>
          <w:tcPr>
            <w:tcW w:w="2200" w:type="dxa"/>
          </w:tcPr>
          <w:p w14:paraId="36E19858" w14:textId="77777777" w:rsidR="0002446B" w:rsidRPr="004F28C4" w:rsidRDefault="00070925">
            <w:pPr>
              <w:rPr>
                <w:lang w:val="vi-VN"/>
              </w:rPr>
            </w:pPr>
            <w:r w:rsidRPr="004F28C4">
              <w:rPr>
                <w:lang w:val="vi-VN"/>
              </w:rPr>
              <w:t>watched_seconds</w:t>
            </w:r>
          </w:p>
        </w:tc>
        <w:tc>
          <w:tcPr>
            <w:tcW w:w="1800" w:type="dxa"/>
          </w:tcPr>
          <w:p w14:paraId="079E34D9" w14:textId="77777777" w:rsidR="0002446B" w:rsidRPr="004F28C4" w:rsidRDefault="00070925">
            <w:pPr>
              <w:rPr>
                <w:lang w:val="vi-VN"/>
              </w:rPr>
            </w:pPr>
            <w:r w:rsidRPr="004F28C4">
              <w:rPr>
                <w:lang w:val="vi-VN"/>
              </w:rPr>
              <w:t>INT</w:t>
            </w:r>
          </w:p>
        </w:tc>
        <w:tc>
          <w:tcPr>
            <w:tcW w:w="1900" w:type="dxa"/>
          </w:tcPr>
          <w:p w14:paraId="5B5E2A3E" w14:textId="77777777" w:rsidR="0002446B" w:rsidRPr="004F28C4" w:rsidRDefault="00070925">
            <w:pPr>
              <w:rPr>
                <w:lang w:val="vi-VN"/>
              </w:rPr>
            </w:pPr>
            <w:r w:rsidRPr="004F28C4">
              <w:rPr>
                <w:lang w:val="vi-VN"/>
              </w:rPr>
              <w:t>NN</w:t>
            </w:r>
          </w:p>
        </w:tc>
        <w:tc>
          <w:tcPr>
            <w:tcW w:w="3000" w:type="dxa"/>
          </w:tcPr>
          <w:p w14:paraId="46877C51" w14:textId="77777777" w:rsidR="0002446B" w:rsidRPr="004F28C4" w:rsidRDefault="00070925">
            <w:pPr>
              <w:rPr>
                <w:lang w:val="vi-VN"/>
              </w:rPr>
            </w:pPr>
            <w:r w:rsidRPr="004F28C4">
              <w:rPr>
                <w:lang w:val="vi-VN"/>
              </w:rPr>
              <w:t>Số giây đã xem (giữ lớn nhất)</w:t>
            </w:r>
          </w:p>
        </w:tc>
      </w:tr>
      <w:tr w:rsidR="0002446B" w:rsidRPr="004F28C4" w14:paraId="3B4884A9" w14:textId="77777777">
        <w:tc>
          <w:tcPr>
            <w:tcW w:w="2200" w:type="dxa"/>
          </w:tcPr>
          <w:p w14:paraId="13B0C6DC" w14:textId="77777777" w:rsidR="0002446B" w:rsidRPr="004F28C4" w:rsidRDefault="00070925">
            <w:pPr>
              <w:rPr>
                <w:lang w:val="vi-VN"/>
              </w:rPr>
            </w:pPr>
            <w:r w:rsidRPr="004F28C4">
              <w:rPr>
                <w:lang w:val="vi-VN"/>
              </w:rPr>
              <w:t>duration_sec</w:t>
            </w:r>
          </w:p>
        </w:tc>
        <w:tc>
          <w:tcPr>
            <w:tcW w:w="1800" w:type="dxa"/>
          </w:tcPr>
          <w:p w14:paraId="7FC9AED3" w14:textId="77777777" w:rsidR="0002446B" w:rsidRPr="004F28C4" w:rsidRDefault="00070925">
            <w:pPr>
              <w:rPr>
                <w:lang w:val="vi-VN"/>
              </w:rPr>
            </w:pPr>
            <w:r w:rsidRPr="004F28C4">
              <w:rPr>
                <w:lang w:val="vi-VN"/>
              </w:rPr>
              <w:t>INT</w:t>
            </w:r>
          </w:p>
        </w:tc>
        <w:tc>
          <w:tcPr>
            <w:tcW w:w="1900" w:type="dxa"/>
          </w:tcPr>
          <w:p w14:paraId="7744CABC" w14:textId="77777777" w:rsidR="0002446B" w:rsidRPr="004F28C4" w:rsidRDefault="0002446B">
            <w:pPr>
              <w:rPr>
                <w:lang w:val="vi-VN"/>
              </w:rPr>
            </w:pPr>
          </w:p>
        </w:tc>
        <w:tc>
          <w:tcPr>
            <w:tcW w:w="3000" w:type="dxa"/>
          </w:tcPr>
          <w:p w14:paraId="252298B1" w14:textId="77777777" w:rsidR="0002446B" w:rsidRPr="004F28C4" w:rsidRDefault="00070925">
            <w:pPr>
              <w:rPr>
                <w:lang w:val="vi-VN"/>
              </w:rPr>
            </w:pPr>
            <w:r w:rsidRPr="004F28C4">
              <w:rPr>
                <w:lang w:val="vi-VN"/>
              </w:rPr>
              <w:t>Thời lượng video</w:t>
            </w:r>
          </w:p>
        </w:tc>
      </w:tr>
      <w:tr w:rsidR="0002446B" w:rsidRPr="004F28C4" w14:paraId="13E74ABC" w14:textId="77777777">
        <w:tc>
          <w:tcPr>
            <w:tcW w:w="2200" w:type="dxa"/>
          </w:tcPr>
          <w:p w14:paraId="6816105F" w14:textId="77777777" w:rsidR="0002446B" w:rsidRPr="004F28C4" w:rsidRDefault="00070925">
            <w:pPr>
              <w:rPr>
                <w:lang w:val="vi-VN"/>
              </w:rPr>
            </w:pPr>
            <w:r w:rsidRPr="004F28C4">
              <w:rPr>
                <w:lang w:val="vi-VN"/>
              </w:rPr>
              <w:t>watched_ratio</w:t>
            </w:r>
          </w:p>
        </w:tc>
        <w:tc>
          <w:tcPr>
            <w:tcW w:w="1800" w:type="dxa"/>
          </w:tcPr>
          <w:p w14:paraId="317F0991" w14:textId="77777777" w:rsidR="0002446B" w:rsidRPr="004F28C4" w:rsidRDefault="00070925">
            <w:pPr>
              <w:rPr>
                <w:lang w:val="vi-VN"/>
              </w:rPr>
            </w:pPr>
            <w:r w:rsidRPr="004F28C4">
              <w:rPr>
                <w:lang w:val="vi-VN"/>
              </w:rPr>
              <w:t>DOUBLE</w:t>
            </w:r>
          </w:p>
        </w:tc>
        <w:tc>
          <w:tcPr>
            <w:tcW w:w="1900" w:type="dxa"/>
          </w:tcPr>
          <w:p w14:paraId="719EDF95" w14:textId="77777777" w:rsidR="0002446B" w:rsidRPr="004F28C4" w:rsidRDefault="00070925">
            <w:pPr>
              <w:rPr>
                <w:lang w:val="vi-VN"/>
              </w:rPr>
            </w:pPr>
            <w:r w:rsidRPr="004F28C4">
              <w:rPr>
                <w:lang w:val="vi-VN"/>
              </w:rPr>
              <w:t>NN</w:t>
            </w:r>
          </w:p>
        </w:tc>
        <w:tc>
          <w:tcPr>
            <w:tcW w:w="3000" w:type="dxa"/>
          </w:tcPr>
          <w:p w14:paraId="76F44426" w14:textId="77777777" w:rsidR="0002446B" w:rsidRPr="004F28C4" w:rsidRDefault="00070925">
            <w:pPr>
              <w:rPr>
                <w:lang w:val="vi-VN"/>
              </w:rPr>
            </w:pPr>
            <w:r w:rsidRPr="004F28C4">
              <w:rPr>
                <w:lang w:val="vi-VN"/>
              </w:rPr>
              <w:t>Tỉ lệ xem (0–1)</w:t>
            </w:r>
          </w:p>
        </w:tc>
      </w:tr>
      <w:tr w:rsidR="0002446B" w:rsidRPr="004F28C4" w14:paraId="26149248" w14:textId="77777777">
        <w:tc>
          <w:tcPr>
            <w:tcW w:w="2200" w:type="dxa"/>
          </w:tcPr>
          <w:p w14:paraId="2B2ADB8D" w14:textId="77777777" w:rsidR="0002446B" w:rsidRPr="004F28C4" w:rsidRDefault="00070925">
            <w:pPr>
              <w:rPr>
                <w:lang w:val="vi-VN"/>
              </w:rPr>
            </w:pPr>
            <w:r w:rsidRPr="004F28C4">
              <w:rPr>
                <w:lang w:val="vi-VN"/>
              </w:rPr>
              <w:t>updated_at</w:t>
            </w:r>
          </w:p>
        </w:tc>
        <w:tc>
          <w:tcPr>
            <w:tcW w:w="1800" w:type="dxa"/>
          </w:tcPr>
          <w:p w14:paraId="26356E1E" w14:textId="77777777" w:rsidR="0002446B" w:rsidRPr="004F28C4" w:rsidRDefault="00070925">
            <w:pPr>
              <w:rPr>
                <w:lang w:val="vi-VN"/>
              </w:rPr>
            </w:pPr>
            <w:r w:rsidRPr="004F28C4">
              <w:rPr>
                <w:lang w:val="vi-VN"/>
              </w:rPr>
              <w:t>DATETIME</w:t>
            </w:r>
          </w:p>
        </w:tc>
        <w:tc>
          <w:tcPr>
            <w:tcW w:w="1900" w:type="dxa"/>
          </w:tcPr>
          <w:p w14:paraId="6ACE29B8" w14:textId="77777777" w:rsidR="0002446B" w:rsidRPr="004F28C4" w:rsidRDefault="00070925">
            <w:pPr>
              <w:rPr>
                <w:lang w:val="vi-VN"/>
              </w:rPr>
            </w:pPr>
            <w:r w:rsidRPr="004F28C4">
              <w:rPr>
                <w:lang w:val="vi-VN"/>
              </w:rPr>
              <w:t>NN</w:t>
            </w:r>
          </w:p>
        </w:tc>
        <w:tc>
          <w:tcPr>
            <w:tcW w:w="3000" w:type="dxa"/>
          </w:tcPr>
          <w:p w14:paraId="02237A39" w14:textId="77777777" w:rsidR="0002446B" w:rsidRPr="004F28C4" w:rsidRDefault="00070925">
            <w:pPr>
              <w:rPr>
                <w:lang w:val="vi-VN"/>
              </w:rPr>
            </w:pPr>
            <w:r w:rsidRPr="004F28C4">
              <w:rPr>
                <w:lang w:val="vi-VN"/>
              </w:rPr>
              <w:t>Thời điểm cập nhật</w:t>
            </w:r>
          </w:p>
        </w:tc>
      </w:tr>
    </w:tbl>
    <w:p w14:paraId="7E3CA920" w14:textId="77777777" w:rsidR="0002446B" w:rsidRPr="004F28C4" w:rsidRDefault="0002446B"/>
    <w:p w14:paraId="783120B7" w14:textId="77777777" w:rsidR="0002446B" w:rsidRPr="004F28C4" w:rsidRDefault="00070925">
      <w:pPr>
        <w:spacing w:line="360" w:lineRule="auto"/>
        <w:jc w:val="both"/>
        <w:rPr>
          <w:bCs/>
          <w:lang w:val="vi-VN"/>
        </w:rPr>
      </w:pPr>
      <w:r w:rsidRPr="004F28C4">
        <w:rPr>
          <w:bCs/>
          <w:lang w:val="vi-VN"/>
        </w:rPr>
        <w:t xml:space="preserve">Bảng post_embedding </w:t>
      </w:r>
    </w:p>
    <w:tbl>
      <w:tblPr>
        <w:tblW w:w="8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1800"/>
        <w:gridCol w:w="1900"/>
        <w:gridCol w:w="3000"/>
      </w:tblGrid>
      <w:tr w:rsidR="0002446B" w:rsidRPr="004F28C4" w14:paraId="7C49B854" w14:textId="77777777">
        <w:tc>
          <w:tcPr>
            <w:tcW w:w="2200" w:type="dxa"/>
          </w:tcPr>
          <w:p w14:paraId="0FC1027F" w14:textId="77777777" w:rsidR="0002446B" w:rsidRPr="004F28C4" w:rsidRDefault="00070925">
            <w:pPr>
              <w:rPr>
                <w:lang w:val="vi-VN"/>
              </w:rPr>
            </w:pPr>
            <w:r w:rsidRPr="004F28C4">
              <w:rPr>
                <w:bCs/>
                <w:lang w:val="vi-VN"/>
              </w:rPr>
              <w:t>Trường</w:t>
            </w:r>
          </w:p>
        </w:tc>
        <w:tc>
          <w:tcPr>
            <w:tcW w:w="1800" w:type="dxa"/>
          </w:tcPr>
          <w:p w14:paraId="7A8978E8" w14:textId="77777777" w:rsidR="0002446B" w:rsidRPr="004F28C4" w:rsidRDefault="00070925">
            <w:pPr>
              <w:rPr>
                <w:lang w:val="vi-VN"/>
              </w:rPr>
            </w:pPr>
            <w:r w:rsidRPr="004F28C4">
              <w:rPr>
                <w:bCs/>
                <w:lang w:val="vi-VN"/>
              </w:rPr>
              <w:t>Kiểu dữ liệu</w:t>
            </w:r>
          </w:p>
        </w:tc>
        <w:tc>
          <w:tcPr>
            <w:tcW w:w="1900" w:type="dxa"/>
          </w:tcPr>
          <w:p w14:paraId="06F05405" w14:textId="77777777" w:rsidR="0002446B" w:rsidRPr="004F28C4" w:rsidRDefault="00070925">
            <w:pPr>
              <w:rPr>
                <w:lang w:val="vi-VN"/>
              </w:rPr>
            </w:pPr>
            <w:r w:rsidRPr="004F28C4">
              <w:rPr>
                <w:bCs/>
                <w:lang w:val="vi-VN"/>
              </w:rPr>
              <w:t>Ràng buộc</w:t>
            </w:r>
          </w:p>
        </w:tc>
        <w:tc>
          <w:tcPr>
            <w:tcW w:w="3000" w:type="dxa"/>
          </w:tcPr>
          <w:p w14:paraId="4CD4017B" w14:textId="77777777" w:rsidR="0002446B" w:rsidRPr="004F28C4" w:rsidRDefault="00070925">
            <w:pPr>
              <w:rPr>
                <w:lang w:val="vi-VN"/>
              </w:rPr>
            </w:pPr>
            <w:r w:rsidRPr="004F28C4">
              <w:rPr>
                <w:bCs/>
                <w:lang w:val="vi-VN"/>
              </w:rPr>
              <w:t>Mô tả</w:t>
            </w:r>
          </w:p>
        </w:tc>
      </w:tr>
      <w:tr w:rsidR="0002446B" w:rsidRPr="004F28C4" w14:paraId="09BC83C8" w14:textId="77777777">
        <w:tc>
          <w:tcPr>
            <w:tcW w:w="2200" w:type="dxa"/>
          </w:tcPr>
          <w:p w14:paraId="333156E4" w14:textId="77777777" w:rsidR="0002446B" w:rsidRPr="004F28C4" w:rsidRDefault="00070925">
            <w:pPr>
              <w:rPr>
                <w:lang w:val="vi-VN"/>
              </w:rPr>
            </w:pPr>
            <w:r w:rsidRPr="004F28C4">
              <w:rPr>
                <w:lang w:val="vi-VN"/>
              </w:rPr>
              <w:t>id_post</w:t>
            </w:r>
          </w:p>
        </w:tc>
        <w:tc>
          <w:tcPr>
            <w:tcW w:w="1800" w:type="dxa"/>
          </w:tcPr>
          <w:p w14:paraId="06DF43B8" w14:textId="77777777" w:rsidR="0002446B" w:rsidRPr="004F28C4" w:rsidRDefault="00070925">
            <w:pPr>
              <w:rPr>
                <w:lang w:val="vi-VN"/>
              </w:rPr>
            </w:pPr>
            <w:r w:rsidRPr="004F28C4">
              <w:rPr>
                <w:lang w:val="vi-VN"/>
              </w:rPr>
              <w:t>VARCHAR(36)</w:t>
            </w:r>
          </w:p>
        </w:tc>
        <w:tc>
          <w:tcPr>
            <w:tcW w:w="1900" w:type="dxa"/>
          </w:tcPr>
          <w:p w14:paraId="3E35A9FC" w14:textId="77777777" w:rsidR="0002446B" w:rsidRPr="004F28C4" w:rsidRDefault="00070925">
            <w:pPr>
              <w:rPr>
                <w:lang w:val="vi-VN"/>
              </w:rPr>
            </w:pPr>
            <w:r w:rsidRPr="004F28C4">
              <w:rPr>
                <w:lang w:val="vi-VN"/>
              </w:rPr>
              <w:t>PK</w:t>
            </w:r>
          </w:p>
        </w:tc>
        <w:tc>
          <w:tcPr>
            <w:tcW w:w="3000" w:type="dxa"/>
          </w:tcPr>
          <w:p w14:paraId="2BC6EE9B" w14:textId="77777777" w:rsidR="0002446B" w:rsidRPr="004F28C4" w:rsidRDefault="00070925">
            <w:pPr>
              <w:rPr>
                <w:lang w:val="vi-VN"/>
              </w:rPr>
            </w:pPr>
            <w:r w:rsidRPr="004F28C4">
              <w:rPr>
                <w:lang w:val="vi-VN"/>
              </w:rPr>
              <w:t>Khóa chính (1–1 với posts)</w:t>
            </w:r>
          </w:p>
        </w:tc>
      </w:tr>
      <w:tr w:rsidR="0002446B" w:rsidRPr="004F28C4" w14:paraId="583B8B23" w14:textId="77777777">
        <w:tc>
          <w:tcPr>
            <w:tcW w:w="2200" w:type="dxa"/>
          </w:tcPr>
          <w:p w14:paraId="20185079" w14:textId="77777777" w:rsidR="0002446B" w:rsidRPr="004F28C4" w:rsidRDefault="00070925">
            <w:pPr>
              <w:rPr>
                <w:lang w:val="vi-VN"/>
              </w:rPr>
            </w:pPr>
            <w:r w:rsidRPr="004F28C4">
              <w:rPr>
                <w:lang w:val="vi-VN"/>
              </w:rPr>
              <w:t>vector</w:t>
            </w:r>
          </w:p>
        </w:tc>
        <w:tc>
          <w:tcPr>
            <w:tcW w:w="1800" w:type="dxa"/>
          </w:tcPr>
          <w:p w14:paraId="5FD3EA00" w14:textId="77777777" w:rsidR="0002446B" w:rsidRPr="004F28C4" w:rsidRDefault="00070925">
            <w:pPr>
              <w:rPr>
                <w:lang w:val="vi-VN"/>
              </w:rPr>
            </w:pPr>
            <w:r w:rsidRPr="004F28C4">
              <w:rPr>
                <w:lang w:val="vi-VN"/>
              </w:rPr>
              <w:t>LONGTEXT</w:t>
            </w:r>
          </w:p>
        </w:tc>
        <w:tc>
          <w:tcPr>
            <w:tcW w:w="1900" w:type="dxa"/>
          </w:tcPr>
          <w:p w14:paraId="5FC4FD1B" w14:textId="77777777" w:rsidR="0002446B" w:rsidRPr="004F28C4" w:rsidRDefault="00070925">
            <w:pPr>
              <w:rPr>
                <w:lang w:val="vi-VN"/>
              </w:rPr>
            </w:pPr>
            <w:r w:rsidRPr="004F28C4">
              <w:rPr>
                <w:lang w:val="vi-VN"/>
              </w:rPr>
              <w:t>NN</w:t>
            </w:r>
          </w:p>
        </w:tc>
        <w:tc>
          <w:tcPr>
            <w:tcW w:w="3000" w:type="dxa"/>
          </w:tcPr>
          <w:p w14:paraId="232EDF5C" w14:textId="77777777" w:rsidR="0002446B" w:rsidRPr="004F28C4" w:rsidRDefault="00070925">
            <w:pPr>
              <w:rPr>
                <w:lang w:val="vi-VN"/>
              </w:rPr>
            </w:pPr>
            <w:r w:rsidRPr="004F28C4">
              <w:rPr>
                <w:lang w:val="vi-VN"/>
              </w:rPr>
              <w:t>Vector embedding (Gemini)</w:t>
            </w:r>
          </w:p>
        </w:tc>
      </w:tr>
      <w:tr w:rsidR="0002446B" w:rsidRPr="004F28C4" w14:paraId="6CE3E2CA" w14:textId="77777777">
        <w:tc>
          <w:tcPr>
            <w:tcW w:w="2200" w:type="dxa"/>
          </w:tcPr>
          <w:p w14:paraId="7F5598D3" w14:textId="77777777" w:rsidR="0002446B" w:rsidRPr="004F28C4" w:rsidRDefault="00070925">
            <w:pPr>
              <w:rPr>
                <w:lang w:val="vi-VN"/>
              </w:rPr>
            </w:pPr>
            <w:r w:rsidRPr="004F28C4">
              <w:rPr>
                <w:lang w:val="vi-VN"/>
              </w:rPr>
              <w:t>model</w:t>
            </w:r>
          </w:p>
        </w:tc>
        <w:tc>
          <w:tcPr>
            <w:tcW w:w="1800" w:type="dxa"/>
          </w:tcPr>
          <w:p w14:paraId="11D4D210" w14:textId="77777777" w:rsidR="0002446B" w:rsidRPr="004F28C4" w:rsidRDefault="00070925">
            <w:pPr>
              <w:rPr>
                <w:lang w:val="vi-VN"/>
              </w:rPr>
            </w:pPr>
            <w:r w:rsidRPr="004F28C4">
              <w:rPr>
                <w:lang w:val="vi-VN"/>
              </w:rPr>
              <w:t>VARCHAR(50)</w:t>
            </w:r>
          </w:p>
        </w:tc>
        <w:tc>
          <w:tcPr>
            <w:tcW w:w="1900" w:type="dxa"/>
          </w:tcPr>
          <w:p w14:paraId="2C8B6995" w14:textId="77777777" w:rsidR="0002446B" w:rsidRPr="004F28C4" w:rsidRDefault="0002446B">
            <w:pPr>
              <w:rPr>
                <w:lang w:val="vi-VN"/>
              </w:rPr>
            </w:pPr>
          </w:p>
        </w:tc>
        <w:tc>
          <w:tcPr>
            <w:tcW w:w="3000" w:type="dxa"/>
          </w:tcPr>
          <w:p w14:paraId="7B5E54B0" w14:textId="77777777" w:rsidR="0002446B" w:rsidRPr="004F28C4" w:rsidRDefault="00070925">
            <w:pPr>
              <w:rPr>
                <w:lang w:val="vi-VN"/>
              </w:rPr>
            </w:pPr>
            <w:r w:rsidRPr="004F28C4">
              <w:rPr>
                <w:lang w:val="vi-VN"/>
              </w:rPr>
              <w:t>Tên mô hình sinh embedding</w:t>
            </w:r>
          </w:p>
        </w:tc>
      </w:tr>
      <w:tr w:rsidR="0002446B" w:rsidRPr="004F28C4" w14:paraId="1D5B777B" w14:textId="77777777">
        <w:tc>
          <w:tcPr>
            <w:tcW w:w="2200" w:type="dxa"/>
          </w:tcPr>
          <w:p w14:paraId="7D804D26" w14:textId="77777777" w:rsidR="0002446B" w:rsidRPr="004F28C4" w:rsidRDefault="00070925">
            <w:pPr>
              <w:rPr>
                <w:lang w:val="vi-VN"/>
              </w:rPr>
            </w:pPr>
            <w:r w:rsidRPr="004F28C4">
              <w:rPr>
                <w:lang w:val="vi-VN"/>
              </w:rPr>
              <w:t>updated_at</w:t>
            </w:r>
          </w:p>
        </w:tc>
        <w:tc>
          <w:tcPr>
            <w:tcW w:w="1800" w:type="dxa"/>
          </w:tcPr>
          <w:p w14:paraId="3E1CAF0E" w14:textId="77777777" w:rsidR="0002446B" w:rsidRPr="004F28C4" w:rsidRDefault="00070925">
            <w:pPr>
              <w:rPr>
                <w:lang w:val="vi-VN"/>
              </w:rPr>
            </w:pPr>
            <w:r w:rsidRPr="004F28C4">
              <w:rPr>
                <w:lang w:val="vi-VN"/>
              </w:rPr>
              <w:t>DATETIME</w:t>
            </w:r>
          </w:p>
        </w:tc>
        <w:tc>
          <w:tcPr>
            <w:tcW w:w="1900" w:type="dxa"/>
          </w:tcPr>
          <w:p w14:paraId="6D74767D" w14:textId="77777777" w:rsidR="0002446B" w:rsidRPr="004F28C4" w:rsidRDefault="0002446B">
            <w:pPr>
              <w:rPr>
                <w:lang w:val="vi-VN"/>
              </w:rPr>
            </w:pPr>
          </w:p>
        </w:tc>
        <w:tc>
          <w:tcPr>
            <w:tcW w:w="3000" w:type="dxa"/>
          </w:tcPr>
          <w:p w14:paraId="27F2816A" w14:textId="77777777" w:rsidR="0002446B" w:rsidRPr="004F28C4" w:rsidRDefault="00070925">
            <w:pPr>
              <w:rPr>
                <w:lang w:val="vi-VN"/>
              </w:rPr>
            </w:pPr>
            <w:r w:rsidRPr="004F28C4">
              <w:rPr>
                <w:lang w:val="vi-VN"/>
              </w:rPr>
              <w:t>Thời điểm cập nhật</w:t>
            </w:r>
          </w:p>
        </w:tc>
      </w:tr>
    </w:tbl>
    <w:p w14:paraId="1F6AA2F2" w14:textId="08C51CEB" w:rsidR="00A10EE0" w:rsidRDefault="00A10EE0" w:rsidP="00A10EE0">
      <w:pPr>
        <w:pStyle w:val="Heading2"/>
        <w:rPr>
          <w:i/>
          <w:lang w:val="vi-VN"/>
        </w:rPr>
      </w:pPr>
      <w:bookmarkStart w:id="73" w:name="_Toc235640676"/>
      <w:r w:rsidRPr="00A10EE0">
        <w:rPr>
          <w:i/>
          <w:lang w:val="vi-VN"/>
        </w:rPr>
        <w:lastRenderedPageBreak/>
        <w:t>Sơ đồ lớp</w:t>
      </w:r>
    </w:p>
    <w:p w14:paraId="0CF31AAC" w14:textId="533018C5" w:rsidR="00A10EE0" w:rsidRPr="00A10EE0" w:rsidRDefault="00A10EE0" w:rsidP="00A10EE0">
      <w:pPr>
        <w:rPr>
          <w:lang w:val="vi-VN"/>
        </w:rPr>
      </w:pPr>
      <w:r w:rsidRPr="00A10EE0">
        <w:rPr>
          <w:lang w:val="vi-VN"/>
        </w:rPr>
        <w:drawing>
          <wp:inline distT="0" distB="0" distL="0" distR="0" wp14:anchorId="773314EE" wp14:editId="62367815">
            <wp:extent cx="5578921" cy="3449256"/>
            <wp:effectExtent l="0" t="0" r="317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580380" cy="3450158"/>
                    </a:xfrm>
                    <a:prstGeom prst="rect">
                      <a:avLst/>
                    </a:prstGeom>
                  </pic:spPr>
                </pic:pic>
              </a:graphicData>
            </a:graphic>
          </wp:inline>
        </w:drawing>
      </w:r>
    </w:p>
    <w:p w14:paraId="59037775" w14:textId="77777777" w:rsidR="00871E4B" w:rsidRPr="00A10EE0" w:rsidRDefault="00B13B51" w:rsidP="00A10EE0">
      <w:pPr>
        <w:pStyle w:val="Heading2"/>
        <w:rPr>
          <w:i/>
          <w:kern w:val="32"/>
        </w:rPr>
      </w:pPr>
      <w:r w:rsidRPr="00A10EE0">
        <w:rPr>
          <w:i/>
        </w:rPr>
        <w:t>Kết</w:t>
      </w:r>
      <w:r w:rsidRPr="00A10EE0">
        <w:rPr>
          <w:i/>
          <w:lang w:val="vi-VN"/>
        </w:rPr>
        <w:t xml:space="preserve"> chương</w:t>
      </w:r>
      <w:bookmarkEnd w:id="73"/>
    </w:p>
    <w:p w14:paraId="750AB22C" w14:textId="77777777" w:rsidR="00871E4B" w:rsidRPr="004F28C4" w:rsidRDefault="00871E4B" w:rsidP="00871E4B">
      <w:pPr>
        <w:shd w:val="clear" w:color="auto" w:fill="FDFDFC"/>
        <w:spacing w:line="360" w:lineRule="auto"/>
        <w:ind w:firstLine="576"/>
        <w:rPr>
          <w:color w:val="0A0A0A"/>
          <w:lang w:val="vi-VN"/>
        </w:rPr>
      </w:pPr>
      <w:r w:rsidRPr="004F28C4">
        <w:rPr>
          <w:color w:val="0A0A0A"/>
        </w:rPr>
        <w:t xml:space="preserve">Trong chương này, đồ </w:t>
      </w:r>
      <w:proofErr w:type="gramStart"/>
      <w:r w:rsidRPr="004F28C4">
        <w:rPr>
          <w:color w:val="0A0A0A"/>
        </w:rPr>
        <w:t>án</w:t>
      </w:r>
      <w:proofErr w:type="gramEnd"/>
      <w:r w:rsidRPr="004F28C4">
        <w:rPr>
          <w:color w:val="0A0A0A"/>
        </w:rPr>
        <w:t xml:space="preserve"> đã đi sâu vào việc phân tích và thiết kế chi tiết hệ thống mạng xã hội chia sẻ nội dung số. Dựa trên kết quả khảo sát hiện trạng</w:t>
      </w:r>
      <w:bookmarkStart w:id="74" w:name="_GoBack"/>
      <w:bookmarkEnd w:id="74"/>
      <w:r w:rsidRPr="004F28C4">
        <w:rPr>
          <w:color w:val="0A0A0A"/>
        </w:rPr>
        <w:t xml:space="preserve"> và xác định bài toán, chương đã xây dựng các biểu đồ Use Case từ tổng quát đến chi tiết nhằm làm rõ các chức năng quan trọng như xác thực người dùng, đăng bài và tương tác</w:t>
      </w:r>
      <w:r w:rsidRPr="004F28C4">
        <w:rPr>
          <w:color w:val="0A0A0A"/>
          <w:lang w:val="vi-VN"/>
        </w:rPr>
        <w:t>,</w:t>
      </w:r>
      <w:r w:rsidRPr="004F28C4">
        <w:rPr>
          <w:color w:val="0A0A0A"/>
        </w:rPr>
        <w:t>kếtnối theo dõi, nhắn tin</w:t>
      </w:r>
      <w:r w:rsidRPr="004F28C4">
        <w:rPr>
          <w:color w:val="0A0A0A"/>
          <w:lang w:val="vi-VN"/>
        </w:rPr>
        <w:t>.</w:t>
      </w:r>
    </w:p>
    <w:p w14:paraId="366226B0" w14:textId="77777777" w:rsidR="00871E4B" w:rsidRPr="004F28C4" w:rsidRDefault="00871E4B" w:rsidP="00871E4B">
      <w:pPr>
        <w:shd w:val="clear" w:color="auto" w:fill="FDFDFC"/>
        <w:spacing w:line="360" w:lineRule="auto"/>
        <w:ind w:firstLine="576"/>
        <w:rPr>
          <w:color w:val="0A0A0A"/>
        </w:rPr>
      </w:pPr>
      <w:r w:rsidRPr="004F28C4">
        <w:rPr>
          <w:color w:val="0A0A0A"/>
        </w:rPr>
        <w:t>Bên cạnh đó, luồng xử lý và hoạt động của hệ thống cũng được mô tả cụ thể thông qua các biểu đồ hoạt động và biểu đồ tuần tự, làm rõ sự tương tác giữa người dùng, máy chủ ứng dụng và các dịch vụ bên thứ ba như Keycloak, Apache Kafka, Cloudinary và mô hình AI Gemini. Thiết kế cơ sở dữ liệu với các thực thể như Users, Posts, Comments, Followerships, Messages… đã được định nghĩa rõ ràng để đáp ứng nhu cầu lưu trữ và truy xuất thông tin hiệu quả.</w:t>
      </w:r>
    </w:p>
    <w:p w14:paraId="6E730C92" w14:textId="77777777" w:rsidR="00B13B51" w:rsidRPr="004F28C4" w:rsidRDefault="00B13B51" w:rsidP="00871E4B">
      <w:pPr>
        <w:spacing w:line="360" w:lineRule="auto"/>
        <w:jc w:val="both"/>
        <w:rPr>
          <w:kern w:val="32"/>
          <w:sz w:val="28"/>
          <w:szCs w:val="30"/>
        </w:rPr>
      </w:pPr>
      <w:r w:rsidRPr="004F28C4">
        <w:rPr>
          <w:sz w:val="22"/>
          <w:szCs w:val="22"/>
        </w:rPr>
        <w:br w:type="page"/>
      </w:r>
    </w:p>
    <w:p w14:paraId="4EB626B0" w14:textId="77777777" w:rsidR="0056483C" w:rsidRPr="004F28C4" w:rsidRDefault="00B15CA8" w:rsidP="00B074B5">
      <w:pPr>
        <w:pStyle w:val="Heading1"/>
        <w:numPr>
          <w:ilvl w:val="0"/>
          <w:numId w:val="0"/>
        </w:numPr>
        <w:spacing w:before="0" w:after="0" w:line="360" w:lineRule="auto"/>
        <w:rPr>
          <w:rFonts w:cs="Times New Roman"/>
          <w:sz w:val="28"/>
          <w:szCs w:val="30"/>
        </w:rPr>
      </w:pPr>
      <w:bookmarkStart w:id="75" w:name="_Toc235640677"/>
      <w:r w:rsidRPr="004F28C4">
        <w:rPr>
          <w:rFonts w:cs="Times New Roman"/>
          <w:sz w:val="28"/>
          <w:szCs w:val="30"/>
        </w:rPr>
        <w:lastRenderedPageBreak/>
        <w:t>KẾT LUẬN VÀ HƯỚNG PHÁT TRIỂN</w:t>
      </w:r>
      <w:bookmarkEnd w:id="75"/>
    </w:p>
    <w:p w14:paraId="3CF70C46" w14:textId="77777777" w:rsidR="0056483C" w:rsidRPr="004F28C4" w:rsidRDefault="008238B2" w:rsidP="008238B2">
      <w:pPr>
        <w:rPr>
          <w:sz w:val="22"/>
          <w:szCs w:val="22"/>
          <w:lang w:val="vi-VN"/>
        </w:rPr>
      </w:pPr>
      <w:bookmarkStart w:id="76" w:name="_Toc169424247"/>
      <w:r w:rsidRPr="004F28C4">
        <w:rPr>
          <w:sz w:val="22"/>
          <w:szCs w:val="22"/>
          <w:lang w:val="vi-VN"/>
        </w:rPr>
        <w:br w:type="page"/>
      </w:r>
    </w:p>
    <w:p w14:paraId="6C9EA734" w14:textId="77777777" w:rsidR="00A30696" w:rsidRPr="004F28C4" w:rsidRDefault="00A1099B" w:rsidP="006F4787">
      <w:pPr>
        <w:pStyle w:val="TLTK"/>
        <w:rPr>
          <w:sz w:val="22"/>
          <w:szCs w:val="22"/>
          <w:lang w:val="vi-VN"/>
        </w:rPr>
      </w:pPr>
      <w:bookmarkStart w:id="77" w:name="_Toc169424254"/>
      <w:bookmarkEnd w:id="76"/>
      <w:r w:rsidRPr="004F28C4">
        <w:rPr>
          <w:sz w:val="22"/>
          <w:szCs w:val="22"/>
          <w:lang w:val="pt-BR"/>
        </w:rPr>
        <w:lastRenderedPageBreak/>
        <w:t>TÀI LIỆU THAM KHẢO</w:t>
      </w:r>
    </w:p>
    <w:p w14:paraId="1D816490" w14:textId="77777777" w:rsidR="006F4787" w:rsidRPr="004F28C4" w:rsidRDefault="006F4787" w:rsidP="006F4787">
      <w:pPr>
        <w:pStyle w:val="TLTK"/>
        <w:rPr>
          <w:sz w:val="22"/>
          <w:szCs w:val="22"/>
          <w:lang w:val="vi-VN"/>
        </w:rPr>
      </w:pPr>
    </w:p>
    <w:sdt>
      <w:sdtPr>
        <w:rPr>
          <w:sz w:val="22"/>
          <w:szCs w:val="22"/>
        </w:rPr>
        <w:id w:val="-1701776871"/>
        <w:docPartObj>
          <w:docPartGallery w:val="Bibliographies"/>
          <w:docPartUnique/>
        </w:docPartObj>
      </w:sdtPr>
      <w:sdtEndPr>
        <w:rPr>
          <w:b/>
          <w:bCs/>
        </w:rPr>
      </w:sdtEndPr>
      <w:sdtContent>
        <w:p w14:paraId="07FBA6BB" w14:textId="77777777" w:rsidR="006F4787" w:rsidRPr="004F28C4" w:rsidRDefault="006F4787" w:rsidP="006F4787">
          <w:pPr>
            <w:pStyle w:val="TLTK"/>
            <w:rPr>
              <w:noProof/>
              <w:sz w:val="22"/>
              <w:szCs w:val="22"/>
            </w:rPr>
          </w:pPr>
          <w:r w:rsidRPr="004F28C4">
            <w:rPr>
              <w:sz w:val="22"/>
              <w:szCs w:val="22"/>
            </w:rPr>
            <w:fldChar w:fldCharType="begin"/>
          </w:r>
          <w:r w:rsidRPr="004F28C4">
            <w:rPr>
              <w:sz w:val="22"/>
              <w:szCs w:val="22"/>
            </w:rPr>
            <w:instrText xml:space="preserve"> BIBLIOGRAPHY </w:instrText>
          </w:r>
          <w:r w:rsidRPr="004F28C4">
            <w:rPr>
              <w:sz w:val="22"/>
              <w:szCs w:val="22"/>
            </w:rPr>
            <w:fldChar w:fldCharType="separate"/>
          </w:r>
          <w:r w:rsidRPr="004F28C4">
            <w:rPr>
              <w:noProof/>
              <w:sz w:val="22"/>
              <w:szCs w:val="22"/>
            </w:rPr>
            <w:t xml:space="preserve">1. </w:t>
          </w:r>
          <w:r w:rsidRPr="004F28C4">
            <w:rPr>
              <w:i/>
              <w:iCs/>
              <w:noProof/>
              <w:sz w:val="22"/>
              <w:szCs w:val="22"/>
            </w:rPr>
            <w:t xml:space="preserve">https://docs.oracle.com/en/java/javase/21/. </w:t>
          </w:r>
          <w:r w:rsidRPr="004F28C4">
            <w:rPr>
              <w:noProof/>
              <w:sz w:val="22"/>
              <w:szCs w:val="22"/>
            </w:rPr>
            <w:t>[Online] 6 26, 2026. https://docs.oracle.com/en/java/javase/21/.</w:t>
          </w:r>
        </w:p>
        <w:p w14:paraId="5C38132C" w14:textId="77777777" w:rsidR="006F4787" w:rsidRPr="004F28C4" w:rsidRDefault="006F4787" w:rsidP="006F4787">
          <w:pPr>
            <w:pStyle w:val="TLTK"/>
            <w:rPr>
              <w:noProof/>
              <w:sz w:val="22"/>
              <w:szCs w:val="22"/>
            </w:rPr>
          </w:pPr>
          <w:r w:rsidRPr="004F28C4">
            <w:rPr>
              <w:noProof/>
              <w:sz w:val="22"/>
              <w:szCs w:val="22"/>
            </w:rPr>
            <w:t>2. Apache Software Foundation. Apache Kafka Documentation. [Online] https://kafka.apache.org/documentation/. Truy cập: 06/2026.</w:t>
          </w:r>
        </w:p>
        <w:p w14:paraId="6E446482" w14:textId="77777777" w:rsidR="006F4787" w:rsidRPr="004F28C4" w:rsidRDefault="006F4787" w:rsidP="006F4787">
          <w:pPr>
            <w:pStyle w:val="TLTK"/>
            <w:rPr>
              <w:noProof/>
              <w:sz w:val="22"/>
              <w:szCs w:val="22"/>
            </w:rPr>
          </w:pPr>
          <w:r w:rsidRPr="004F28C4">
            <w:rPr>
              <w:noProof/>
              <w:sz w:val="22"/>
              <w:szCs w:val="22"/>
            </w:rPr>
            <w:t>3. Red Hat. Keycloak Server Administration Guide. [Online] https://www.keycloak.org/documentation. Truy cập: 06/2026.</w:t>
          </w:r>
        </w:p>
        <w:p w14:paraId="50D0D426" w14:textId="77777777" w:rsidR="006F4787" w:rsidRPr="004F28C4" w:rsidRDefault="006F4787" w:rsidP="006F4787">
          <w:pPr>
            <w:pStyle w:val="TLTK"/>
            <w:rPr>
              <w:noProof/>
              <w:sz w:val="22"/>
              <w:szCs w:val="22"/>
            </w:rPr>
          </w:pPr>
          <w:r w:rsidRPr="004F28C4">
            <w:rPr>
              <w:noProof/>
              <w:sz w:val="22"/>
              <w:szCs w:val="22"/>
            </w:rPr>
            <w:t>4. Oracle Corporation. MySQL 8.0 Reference Manual. [Online] https://dev.mysql.com/doc/refman/8.0/en/. Truy cập: 06/2026.</w:t>
          </w:r>
        </w:p>
        <w:p w14:paraId="766798A2" w14:textId="77777777" w:rsidR="006F4787" w:rsidRPr="004F28C4" w:rsidRDefault="006F4787" w:rsidP="006F4787">
          <w:pPr>
            <w:pStyle w:val="TLTK"/>
            <w:rPr>
              <w:noProof/>
              <w:sz w:val="22"/>
              <w:szCs w:val="22"/>
            </w:rPr>
          </w:pPr>
          <w:r w:rsidRPr="004F28C4">
            <w:rPr>
              <w:noProof/>
              <w:sz w:val="22"/>
              <w:szCs w:val="22"/>
            </w:rPr>
            <w:t>5. VMware, Inc. Spring Boot Reference Documentation. [Online] https://docs.spring.io/spring-boot/. Truy cập: 06/2026.</w:t>
          </w:r>
        </w:p>
        <w:p w14:paraId="7F576F17" w14:textId="77777777" w:rsidR="006F4787" w:rsidRPr="004F28C4" w:rsidRDefault="006F4787" w:rsidP="006F4787">
          <w:pPr>
            <w:pStyle w:val="TLTK"/>
            <w:rPr>
              <w:noProof/>
              <w:sz w:val="22"/>
              <w:szCs w:val="22"/>
            </w:rPr>
          </w:pPr>
          <w:r w:rsidRPr="004F28C4">
            <w:rPr>
              <w:noProof/>
              <w:sz w:val="22"/>
              <w:szCs w:val="22"/>
            </w:rPr>
            <w:t>6. Meta Platforms, Inc. React Documentation. [Online] https://react.dev/. Truy cập: 06/2026.</w:t>
          </w:r>
        </w:p>
        <w:p w14:paraId="584DC974" w14:textId="77777777" w:rsidR="006F4787" w:rsidRPr="004F28C4" w:rsidRDefault="006F4787" w:rsidP="006F4787">
          <w:pPr>
            <w:pStyle w:val="TLTK"/>
            <w:rPr>
              <w:noProof/>
              <w:sz w:val="22"/>
              <w:szCs w:val="22"/>
            </w:rPr>
          </w:pPr>
          <w:r w:rsidRPr="004F28C4">
            <w:rPr>
              <w:noProof/>
              <w:sz w:val="22"/>
              <w:szCs w:val="22"/>
            </w:rPr>
            <w:t>7. Cloudinary Ltd. Cloudinary Developer Documentation. [Online] https://cloudinary.com/documentation. Truy cập: 06/2026.</w:t>
          </w:r>
        </w:p>
        <w:p w14:paraId="3B3649F9" w14:textId="77777777" w:rsidR="006F4787" w:rsidRPr="004F28C4" w:rsidRDefault="006F4787" w:rsidP="006F4787">
          <w:pPr>
            <w:pStyle w:val="TLTK"/>
            <w:rPr>
              <w:sz w:val="22"/>
              <w:szCs w:val="22"/>
            </w:rPr>
          </w:pPr>
          <w:r w:rsidRPr="004F28C4">
            <w:rPr>
              <w:b/>
              <w:bCs/>
              <w:sz w:val="22"/>
              <w:szCs w:val="22"/>
            </w:rPr>
            <w:fldChar w:fldCharType="end"/>
          </w:r>
        </w:p>
      </w:sdtContent>
    </w:sdt>
    <w:p w14:paraId="2CC09F56" w14:textId="77777777" w:rsidR="00A30696" w:rsidRPr="004F28C4" w:rsidRDefault="00A30696" w:rsidP="00383918">
      <w:pPr>
        <w:spacing w:line="360" w:lineRule="auto"/>
        <w:jc w:val="both"/>
        <w:rPr>
          <w:sz w:val="22"/>
          <w:szCs w:val="22"/>
          <w:lang w:val="vi-VN"/>
        </w:rPr>
      </w:pPr>
    </w:p>
    <w:bookmarkEnd w:id="77" w:displacedByCustomXml="next"/>
    <w:bookmarkStart w:id="78" w:name="_Toc169424255" w:displacedByCustomXml="next"/>
    <w:sdt>
      <w:sdtPr>
        <w:rPr>
          <w:b/>
          <w:bCs/>
        </w:rPr>
        <w:id w:val="-2016525058"/>
        <w:docPartObj>
          <w:docPartGallery w:val="AutoText"/>
        </w:docPartObj>
      </w:sdtPr>
      <w:sdtEndPr>
        <w:rPr>
          <w:b w:val="0"/>
          <w:bCs w:val="0"/>
          <w:sz w:val="22"/>
          <w:szCs w:val="22"/>
        </w:rPr>
      </w:sdtEndPr>
      <w:sdtContent>
        <w:p w14:paraId="74AD83D3" w14:textId="77777777" w:rsidR="00A30696" w:rsidRPr="004F28C4" w:rsidRDefault="00A30696" w:rsidP="00383918">
          <w:pPr>
            <w:spacing w:line="360" w:lineRule="auto"/>
            <w:jc w:val="both"/>
            <w:rPr>
              <w:sz w:val="22"/>
              <w:szCs w:val="22"/>
              <w:lang w:val="vi-VN"/>
            </w:rPr>
          </w:pPr>
        </w:p>
        <w:p w14:paraId="3FA730D6" w14:textId="77777777" w:rsidR="0056483C" w:rsidRPr="004F28C4" w:rsidRDefault="00AC52E1" w:rsidP="00383918">
          <w:pPr>
            <w:spacing w:line="360" w:lineRule="auto"/>
            <w:jc w:val="both"/>
            <w:rPr>
              <w:b/>
              <w:bCs/>
              <w:sz w:val="22"/>
              <w:szCs w:val="22"/>
            </w:rPr>
          </w:pPr>
        </w:p>
      </w:sdtContent>
    </w:sdt>
    <w:p w14:paraId="0C094CE6" w14:textId="77777777" w:rsidR="0056483C" w:rsidRPr="004F28C4" w:rsidRDefault="00A1099B" w:rsidP="00383918">
      <w:pPr>
        <w:spacing w:line="360" w:lineRule="auto"/>
        <w:jc w:val="both"/>
        <w:rPr>
          <w:b/>
          <w:bCs/>
          <w:kern w:val="32"/>
          <w:sz w:val="30"/>
          <w:szCs w:val="30"/>
          <w:lang w:val="vi-VN"/>
        </w:rPr>
      </w:pPr>
      <w:r w:rsidRPr="004F28C4">
        <w:rPr>
          <w:sz w:val="22"/>
          <w:szCs w:val="22"/>
        </w:rPr>
        <w:t xml:space="preserve"> </w:t>
      </w:r>
      <w:bookmarkEnd w:id="78"/>
    </w:p>
    <w:sectPr w:rsidR="0056483C" w:rsidRPr="004F28C4">
      <w:type w:val="continuous"/>
      <w:pgSz w:w="11907" w:h="16840"/>
      <w:pgMar w:top="1134" w:right="1134" w:bottom="1134" w:left="1985"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6A53C9" w14:textId="77777777" w:rsidR="008E49F7" w:rsidRDefault="008E49F7">
      <w:r>
        <w:separator/>
      </w:r>
    </w:p>
  </w:endnote>
  <w:endnote w:type="continuationSeparator" w:id="0">
    <w:p w14:paraId="7C021720" w14:textId="77777777" w:rsidR="008E49F7" w:rsidRDefault="008E49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BlackH">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CFC7C5" w14:textId="77777777" w:rsidR="00AC52E1" w:rsidRDefault="00AC52E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7A2FCB12" w14:textId="77777777" w:rsidR="00AC52E1" w:rsidRDefault="00AC52E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9758CD" w14:textId="77777777" w:rsidR="00AC52E1" w:rsidRDefault="00AC52E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31"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2268"/>
      <w:gridCol w:w="2935"/>
    </w:tblGrid>
    <w:tr w:rsidR="00AC52E1" w14:paraId="2885F7BF" w14:textId="77777777">
      <w:tc>
        <w:tcPr>
          <w:tcW w:w="3828" w:type="dxa"/>
        </w:tcPr>
        <w:p w14:paraId="739BA144" w14:textId="77777777" w:rsidR="00AC52E1" w:rsidRDefault="00AC52E1">
          <w:pPr>
            <w:pStyle w:val="Footer"/>
            <w:rPr>
              <w:lang w:val="pt-BR"/>
            </w:rPr>
          </w:pPr>
          <w:r>
            <w:rPr>
              <w:lang w:val="pt-BR"/>
            </w:rPr>
            <w:t>Hoàng</w:t>
          </w:r>
          <w:r>
            <w:rPr>
              <w:lang w:val="vi-VN"/>
            </w:rPr>
            <w:t xml:space="preserve"> Hiệp </w:t>
          </w:r>
          <w:r>
            <w:rPr>
              <w:lang w:val="pt-BR"/>
            </w:rPr>
            <w:t>(2121050669)</w:t>
          </w:r>
        </w:p>
      </w:tc>
      <w:tc>
        <w:tcPr>
          <w:tcW w:w="2268" w:type="dxa"/>
        </w:tcPr>
        <w:sdt>
          <w:sdtPr>
            <w:id w:val="-663779899"/>
            <w:docPartObj>
              <w:docPartGallery w:val="AutoText"/>
            </w:docPartObj>
          </w:sdtPr>
          <w:sdtContent>
            <w:p w14:paraId="3486B0C1" w14:textId="77777777" w:rsidR="00AC52E1" w:rsidRDefault="00AC52E1">
              <w:pPr>
                <w:pStyle w:val="Footer"/>
                <w:jc w:val="center"/>
              </w:pPr>
              <w:r>
                <w:fldChar w:fldCharType="begin"/>
              </w:r>
              <w:r>
                <w:instrText xml:space="preserve"> PAGE   \* MERGEFORMAT </w:instrText>
              </w:r>
              <w:r>
                <w:fldChar w:fldCharType="separate"/>
              </w:r>
              <w:r w:rsidR="00A10EE0">
                <w:rPr>
                  <w:noProof/>
                </w:rPr>
                <w:t>85</w:t>
              </w:r>
              <w:r>
                <w:fldChar w:fldCharType="end"/>
              </w:r>
            </w:p>
          </w:sdtContent>
        </w:sdt>
      </w:tc>
      <w:tc>
        <w:tcPr>
          <w:tcW w:w="2935" w:type="dxa"/>
        </w:tcPr>
        <w:p w14:paraId="2E37AA1D" w14:textId="77777777" w:rsidR="00AC52E1" w:rsidRPr="00A87470" w:rsidRDefault="00AC52E1">
          <w:pPr>
            <w:pStyle w:val="Footer"/>
            <w:jc w:val="right"/>
            <w:rPr>
              <w:lang w:val="vi-VN"/>
            </w:rPr>
          </w:pPr>
          <w:r>
            <w:t>Lớp CNPM K</w:t>
          </w:r>
          <w:r>
            <w:rPr>
              <w:lang w:val="vi-VN"/>
            </w:rPr>
            <w:t>66 05B</w:t>
          </w:r>
        </w:p>
      </w:tc>
    </w:tr>
  </w:tbl>
  <w:p w14:paraId="367E32BA" w14:textId="77777777" w:rsidR="00AC52E1" w:rsidRDefault="00AC52E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6C450B3" w14:textId="77777777" w:rsidR="008E49F7" w:rsidRDefault="008E49F7">
      <w:r>
        <w:separator/>
      </w:r>
    </w:p>
  </w:footnote>
  <w:footnote w:type="continuationSeparator" w:id="0">
    <w:p w14:paraId="09193BEE" w14:textId="77777777" w:rsidR="008E49F7" w:rsidRDefault="008E49F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4FCCBC" w14:textId="77777777" w:rsidR="00AC52E1" w:rsidRDefault="00AC52E1">
    <w:pPr>
      <w:pStyle w:val="Header"/>
    </w:pPr>
  </w:p>
  <w:tbl>
    <w:tblPr>
      <w:tblW w:w="0" w:type="auto"/>
      <w:tblBorders>
        <w:bottom w:val="single" w:sz="4" w:space="0" w:color="auto"/>
      </w:tblBorders>
      <w:shd w:val="clear" w:color="auto" w:fill="FAFAFA"/>
      <w:tblCellMar>
        <w:left w:w="57" w:type="dxa"/>
        <w:right w:w="57" w:type="dxa"/>
      </w:tblCellMar>
      <w:tblLook w:val="04A0" w:firstRow="1" w:lastRow="0" w:firstColumn="1" w:lastColumn="0" w:noHBand="0" w:noVBand="1"/>
    </w:tblPr>
    <w:tblGrid>
      <w:gridCol w:w="8902"/>
    </w:tblGrid>
    <w:tr w:rsidR="00AC52E1" w14:paraId="07E25DCE" w14:textId="77777777">
      <w:tc>
        <w:tcPr>
          <w:tcW w:w="9004" w:type="dxa"/>
          <w:shd w:val="clear" w:color="auto" w:fill="FAFAFA"/>
        </w:tcPr>
        <w:p w14:paraId="0F6DF1CF" w14:textId="1A566187" w:rsidR="00AC52E1" w:rsidRDefault="00AC52E1">
          <w:pPr>
            <w:pStyle w:val="Header"/>
            <w:rPr>
              <w:i/>
            </w:rPr>
          </w:pPr>
          <w:r>
            <w:rPr>
              <w:i/>
            </w:rPr>
            <w:t>Đồ án tốt nghiệp chuyên</w:t>
          </w:r>
          <w:r>
            <w:rPr>
              <w:i/>
              <w:lang w:val="vi-VN"/>
            </w:rPr>
            <w:t xml:space="preserve"> </w:t>
          </w:r>
          <w:r>
            <w:rPr>
              <w:i/>
            </w:rPr>
            <w:t>ngành Công nghệ phần mềm</w:t>
          </w:r>
        </w:p>
      </w:tc>
    </w:tr>
  </w:tbl>
  <w:p w14:paraId="123565E1" w14:textId="77777777" w:rsidR="00AC52E1" w:rsidRDefault="00AC52E1">
    <w:pPr>
      <w:pStyle w:val="Header"/>
      <w:rPr>
        <w: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41857"/>
    <w:multiLevelType w:val="multilevel"/>
    <w:tmpl w:val="16D2CFF0"/>
    <w:lvl w:ilvl="0">
      <w:start w:val="1"/>
      <w:numFmt w:val="bullet"/>
      <w:lvlText w:val="o"/>
      <w:lvlJc w:val="left"/>
      <w:pPr>
        <w:ind w:left="1642" w:hanging="360"/>
      </w:pPr>
      <w:rPr>
        <w:rFonts w:ascii="Courier New" w:hAnsi="Courier New" w:cs="Courier New" w:hint="default"/>
      </w:rPr>
    </w:lvl>
    <w:lvl w:ilvl="1">
      <w:start w:val="1"/>
      <w:numFmt w:val="bullet"/>
      <w:lvlText w:val="o"/>
      <w:lvlJc w:val="left"/>
      <w:pPr>
        <w:ind w:left="2362" w:hanging="360"/>
      </w:pPr>
      <w:rPr>
        <w:rFonts w:ascii="Courier New" w:hAnsi="Courier New" w:cs="Courier New" w:hint="default"/>
      </w:rPr>
    </w:lvl>
    <w:lvl w:ilvl="2">
      <w:start w:val="1"/>
      <w:numFmt w:val="bullet"/>
      <w:lvlText w:val=""/>
      <w:lvlJc w:val="left"/>
      <w:pPr>
        <w:ind w:left="3082" w:hanging="360"/>
      </w:pPr>
      <w:rPr>
        <w:rFonts w:ascii="Wingdings" w:hAnsi="Wingdings" w:hint="default"/>
      </w:rPr>
    </w:lvl>
    <w:lvl w:ilvl="3">
      <w:start w:val="1"/>
      <w:numFmt w:val="bullet"/>
      <w:lvlText w:val=""/>
      <w:lvlJc w:val="left"/>
      <w:pPr>
        <w:ind w:left="3802" w:hanging="360"/>
      </w:pPr>
      <w:rPr>
        <w:rFonts w:ascii="Symbol" w:hAnsi="Symbol" w:hint="default"/>
      </w:rPr>
    </w:lvl>
    <w:lvl w:ilvl="4">
      <w:start w:val="1"/>
      <w:numFmt w:val="bullet"/>
      <w:lvlText w:val="o"/>
      <w:lvlJc w:val="left"/>
      <w:pPr>
        <w:ind w:left="4522" w:hanging="360"/>
      </w:pPr>
      <w:rPr>
        <w:rFonts w:ascii="Courier New" w:hAnsi="Courier New" w:cs="Courier New" w:hint="default"/>
      </w:rPr>
    </w:lvl>
    <w:lvl w:ilvl="5">
      <w:start w:val="1"/>
      <w:numFmt w:val="bullet"/>
      <w:lvlText w:val=""/>
      <w:lvlJc w:val="left"/>
      <w:pPr>
        <w:ind w:left="5242" w:hanging="360"/>
      </w:pPr>
      <w:rPr>
        <w:rFonts w:ascii="Wingdings" w:hAnsi="Wingdings" w:hint="default"/>
      </w:rPr>
    </w:lvl>
    <w:lvl w:ilvl="6">
      <w:start w:val="1"/>
      <w:numFmt w:val="bullet"/>
      <w:lvlText w:val=""/>
      <w:lvlJc w:val="left"/>
      <w:pPr>
        <w:ind w:left="5962" w:hanging="360"/>
      </w:pPr>
      <w:rPr>
        <w:rFonts w:ascii="Symbol" w:hAnsi="Symbol" w:hint="default"/>
      </w:rPr>
    </w:lvl>
    <w:lvl w:ilvl="7">
      <w:start w:val="1"/>
      <w:numFmt w:val="bullet"/>
      <w:lvlText w:val="o"/>
      <w:lvlJc w:val="left"/>
      <w:pPr>
        <w:ind w:left="6682" w:hanging="360"/>
      </w:pPr>
      <w:rPr>
        <w:rFonts w:ascii="Courier New" w:hAnsi="Courier New" w:cs="Courier New" w:hint="default"/>
      </w:rPr>
    </w:lvl>
    <w:lvl w:ilvl="8">
      <w:start w:val="1"/>
      <w:numFmt w:val="bullet"/>
      <w:lvlText w:val=""/>
      <w:lvlJc w:val="left"/>
      <w:pPr>
        <w:ind w:left="7402" w:hanging="360"/>
      </w:pPr>
      <w:rPr>
        <w:rFonts w:ascii="Wingdings" w:hAnsi="Wingdings" w:hint="default"/>
      </w:rPr>
    </w:lvl>
  </w:abstractNum>
  <w:abstractNum w:abstractNumId="1">
    <w:nsid w:val="00E20736"/>
    <w:multiLevelType w:val="multilevel"/>
    <w:tmpl w:val="90CC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653381"/>
    <w:multiLevelType w:val="multilevel"/>
    <w:tmpl w:val="3DA2FAF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3062D54"/>
    <w:multiLevelType w:val="multilevel"/>
    <w:tmpl w:val="4ACE21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nsid w:val="03F63042"/>
    <w:multiLevelType w:val="multilevel"/>
    <w:tmpl w:val="9014EE0A"/>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576" w:hanging="576"/>
      </w:pPr>
      <w:rPr>
        <w:rFonts w:hint="default"/>
        <w:sz w:val="26"/>
        <w:szCs w:val="26"/>
      </w:rPr>
    </w:lvl>
    <w:lvl w:ilvl="2">
      <w:start w:val="1"/>
      <w:numFmt w:val="decimal"/>
      <w:pStyle w:val="Heading3"/>
      <w:suff w:val="space"/>
      <w:lvlText w:val="%1.%2.%3."/>
      <w:lvlJc w:val="left"/>
      <w:pPr>
        <w:ind w:left="720" w:hanging="720"/>
      </w:pPr>
      <w:rPr>
        <w:rFonts w:hint="default"/>
        <w:b/>
        <w:i/>
      </w:rPr>
    </w:lvl>
    <w:lvl w:ilvl="3">
      <w:start w:val="1"/>
      <w:numFmt w:val="decimal"/>
      <w:suff w:val="space"/>
      <w:lvlText w:val="%1.%2.%3.%4."/>
      <w:lvlJc w:val="left"/>
      <w:pPr>
        <w:ind w:left="864" w:hanging="864"/>
      </w:pPr>
      <w:rPr>
        <w:rFonts w:hint="default"/>
        <w:b/>
        <w:i/>
        <w:sz w:val="26"/>
        <w:szCs w:val="26"/>
      </w:rPr>
    </w:lvl>
    <w:lvl w:ilvl="4">
      <w:start w:val="1"/>
      <w:numFmt w:val="decimal"/>
      <w:lvlText w:val="%1.%2.%3.%4.%5"/>
      <w:lvlJc w:val="left"/>
      <w:pPr>
        <w:tabs>
          <w:tab w:val="left" w:pos="1008"/>
        </w:tabs>
        <w:ind w:left="1008" w:hanging="1008"/>
      </w:pPr>
      <w:rPr>
        <w:rFonts w:hint="default"/>
      </w:rPr>
    </w:lvl>
    <w:lvl w:ilvl="5">
      <w:start w:val="1"/>
      <w:numFmt w:val="decimal"/>
      <w:pStyle w:val="Heading6"/>
      <w:lvlText w:val="%1.%2.%3.%4.%5.%6"/>
      <w:lvlJc w:val="left"/>
      <w:pPr>
        <w:tabs>
          <w:tab w:val="left" w:pos="1152"/>
        </w:tabs>
        <w:ind w:left="1152" w:hanging="1152"/>
      </w:pPr>
      <w:rPr>
        <w:rFonts w:hint="default"/>
      </w:rPr>
    </w:lvl>
    <w:lvl w:ilvl="6">
      <w:start w:val="1"/>
      <w:numFmt w:val="decimal"/>
      <w:pStyle w:val="Heading7"/>
      <w:lvlText w:val="%1.%2.%3.%4.%5.%6.%7"/>
      <w:lvlJc w:val="left"/>
      <w:pPr>
        <w:tabs>
          <w:tab w:val="left" w:pos="1296"/>
        </w:tabs>
        <w:ind w:left="1296" w:hanging="1296"/>
      </w:pPr>
      <w:rPr>
        <w:rFonts w:hint="default"/>
      </w:rPr>
    </w:lvl>
    <w:lvl w:ilvl="7">
      <w:start w:val="1"/>
      <w:numFmt w:val="decimal"/>
      <w:pStyle w:val="Heading8"/>
      <w:lvlText w:val="%1.%2.%3.%4.%5.%6.%7.%8"/>
      <w:lvlJc w:val="left"/>
      <w:pPr>
        <w:tabs>
          <w:tab w:val="left" w:pos="1440"/>
        </w:tabs>
        <w:ind w:left="1440" w:hanging="1440"/>
      </w:pPr>
      <w:rPr>
        <w:rFonts w:hint="default"/>
      </w:rPr>
    </w:lvl>
    <w:lvl w:ilvl="8">
      <w:start w:val="1"/>
      <w:numFmt w:val="decimal"/>
      <w:pStyle w:val="Heading9"/>
      <w:lvlText w:val="%1.%2.%3.%4.%5.%6.%7.%8.%9"/>
      <w:lvlJc w:val="left"/>
      <w:pPr>
        <w:tabs>
          <w:tab w:val="left" w:pos="1584"/>
        </w:tabs>
        <w:ind w:left="1584" w:hanging="1584"/>
      </w:pPr>
      <w:rPr>
        <w:rFonts w:hint="default"/>
      </w:rPr>
    </w:lvl>
  </w:abstractNum>
  <w:abstractNum w:abstractNumId="5">
    <w:nsid w:val="048750A7"/>
    <w:multiLevelType w:val="hybridMultilevel"/>
    <w:tmpl w:val="D3DC52A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05570F62"/>
    <w:multiLevelType w:val="hybridMultilevel"/>
    <w:tmpl w:val="AB2C2712"/>
    <w:lvl w:ilvl="0" w:tplc="04090003">
      <w:start w:val="1"/>
      <w:numFmt w:val="bullet"/>
      <w:lvlText w:val="o"/>
      <w:lvlJc w:val="left"/>
      <w:pPr>
        <w:ind w:left="1107" w:hanging="360"/>
      </w:pPr>
      <w:rPr>
        <w:rFonts w:ascii="Courier New" w:hAnsi="Courier New" w:cs="Courier New" w:hint="default"/>
      </w:rPr>
    </w:lvl>
    <w:lvl w:ilvl="1" w:tplc="04090003" w:tentative="1">
      <w:start w:val="1"/>
      <w:numFmt w:val="bullet"/>
      <w:lvlText w:val="o"/>
      <w:lvlJc w:val="left"/>
      <w:pPr>
        <w:ind w:left="1827" w:hanging="360"/>
      </w:pPr>
      <w:rPr>
        <w:rFonts w:ascii="Courier New" w:hAnsi="Courier New" w:cs="Courier New" w:hint="default"/>
      </w:rPr>
    </w:lvl>
    <w:lvl w:ilvl="2" w:tplc="04090005" w:tentative="1">
      <w:start w:val="1"/>
      <w:numFmt w:val="bullet"/>
      <w:lvlText w:val=""/>
      <w:lvlJc w:val="left"/>
      <w:pPr>
        <w:ind w:left="2547" w:hanging="360"/>
      </w:pPr>
      <w:rPr>
        <w:rFonts w:ascii="Wingdings" w:hAnsi="Wingdings" w:hint="default"/>
      </w:rPr>
    </w:lvl>
    <w:lvl w:ilvl="3" w:tplc="04090001" w:tentative="1">
      <w:start w:val="1"/>
      <w:numFmt w:val="bullet"/>
      <w:lvlText w:val=""/>
      <w:lvlJc w:val="left"/>
      <w:pPr>
        <w:ind w:left="3267" w:hanging="360"/>
      </w:pPr>
      <w:rPr>
        <w:rFonts w:ascii="Symbol" w:hAnsi="Symbol" w:hint="default"/>
      </w:rPr>
    </w:lvl>
    <w:lvl w:ilvl="4" w:tplc="04090003" w:tentative="1">
      <w:start w:val="1"/>
      <w:numFmt w:val="bullet"/>
      <w:lvlText w:val="o"/>
      <w:lvlJc w:val="left"/>
      <w:pPr>
        <w:ind w:left="3987" w:hanging="360"/>
      </w:pPr>
      <w:rPr>
        <w:rFonts w:ascii="Courier New" w:hAnsi="Courier New" w:cs="Courier New" w:hint="default"/>
      </w:rPr>
    </w:lvl>
    <w:lvl w:ilvl="5" w:tplc="04090005" w:tentative="1">
      <w:start w:val="1"/>
      <w:numFmt w:val="bullet"/>
      <w:lvlText w:val=""/>
      <w:lvlJc w:val="left"/>
      <w:pPr>
        <w:ind w:left="4707" w:hanging="360"/>
      </w:pPr>
      <w:rPr>
        <w:rFonts w:ascii="Wingdings" w:hAnsi="Wingdings" w:hint="default"/>
      </w:rPr>
    </w:lvl>
    <w:lvl w:ilvl="6" w:tplc="04090001" w:tentative="1">
      <w:start w:val="1"/>
      <w:numFmt w:val="bullet"/>
      <w:lvlText w:val=""/>
      <w:lvlJc w:val="left"/>
      <w:pPr>
        <w:ind w:left="5427" w:hanging="360"/>
      </w:pPr>
      <w:rPr>
        <w:rFonts w:ascii="Symbol" w:hAnsi="Symbol" w:hint="default"/>
      </w:rPr>
    </w:lvl>
    <w:lvl w:ilvl="7" w:tplc="04090003" w:tentative="1">
      <w:start w:val="1"/>
      <w:numFmt w:val="bullet"/>
      <w:lvlText w:val="o"/>
      <w:lvlJc w:val="left"/>
      <w:pPr>
        <w:ind w:left="6147" w:hanging="360"/>
      </w:pPr>
      <w:rPr>
        <w:rFonts w:ascii="Courier New" w:hAnsi="Courier New" w:cs="Courier New" w:hint="default"/>
      </w:rPr>
    </w:lvl>
    <w:lvl w:ilvl="8" w:tplc="04090005" w:tentative="1">
      <w:start w:val="1"/>
      <w:numFmt w:val="bullet"/>
      <w:lvlText w:val=""/>
      <w:lvlJc w:val="left"/>
      <w:pPr>
        <w:ind w:left="6867" w:hanging="360"/>
      </w:pPr>
      <w:rPr>
        <w:rFonts w:ascii="Wingdings" w:hAnsi="Wingdings" w:hint="default"/>
      </w:rPr>
    </w:lvl>
  </w:abstractNum>
  <w:abstractNum w:abstractNumId="7">
    <w:nsid w:val="07131DF6"/>
    <w:multiLevelType w:val="hybridMultilevel"/>
    <w:tmpl w:val="296A30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7BE27AB"/>
    <w:multiLevelType w:val="hybridMultilevel"/>
    <w:tmpl w:val="FAA2DF5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08264B3A"/>
    <w:multiLevelType w:val="multilevel"/>
    <w:tmpl w:val="513E1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8747342"/>
    <w:multiLevelType w:val="hybridMultilevel"/>
    <w:tmpl w:val="138E6EB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09176F43"/>
    <w:multiLevelType w:val="multilevel"/>
    <w:tmpl w:val="48844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91A5445"/>
    <w:multiLevelType w:val="hybridMultilevel"/>
    <w:tmpl w:val="66CC4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9565F23"/>
    <w:multiLevelType w:val="multilevel"/>
    <w:tmpl w:val="2DA43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9A53E05"/>
    <w:multiLevelType w:val="multilevel"/>
    <w:tmpl w:val="1738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BA14B06"/>
    <w:multiLevelType w:val="hybridMultilevel"/>
    <w:tmpl w:val="C9EA9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C7C1BD7"/>
    <w:multiLevelType w:val="multilevel"/>
    <w:tmpl w:val="95A6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C9B5989"/>
    <w:multiLevelType w:val="hybridMultilevel"/>
    <w:tmpl w:val="3D8A504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E017A51"/>
    <w:multiLevelType w:val="multilevel"/>
    <w:tmpl w:val="0E017A51"/>
    <w:lvl w:ilvl="0">
      <w:start w:val="1"/>
      <w:numFmt w:val="lowerLetter"/>
      <w:pStyle w:val="Heading5"/>
      <w:lvlText w:val="%1."/>
      <w:lvlJc w:val="left"/>
      <w:pPr>
        <w:tabs>
          <w:tab w:val="left" w:pos="420"/>
        </w:tabs>
        <w:ind w:left="1140" w:hanging="360"/>
      </w:pPr>
    </w:lvl>
    <w:lvl w:ilvl="1">
      <w:start w:val="1"/>
      <w:numFmt w:val="lowerLetter"/>
      <w:lvlText w:val="%2."/>
      <w:lvlJc w:val="left"/>
      <w:pPr>
        <w:tabs>
          <w:tab w:val="left" w:pos="420"/>
        </w:tabs>
        <w:ind w:left="1860" w:hanging="360"/>
      </w:pPr>
    </w:lvl>
    <w:lvl w:ilvl="2">
      <w:start w:val="1"/>
      <w:numFmt w:val="lowerRoman"/>
      <w:lvlText w:val="%3."/>
      <w:lvlJc w:val="right"/>
      <w:pPr>
        <w:tabs>
          <w:tab w:val="left" w:pos="420"/>
        </w:tabs>
        <w:ind w:left="2580" w:hanging="180"/>
      </w:pPr>
    </w:lvl>
    <w:lvl w:ilvl="3">
      <w:start w:val="1"/>
      <w:numFmt w:val="decimal"/>
      <w:lvlText w:val="%4."/>
      <w:lvlJc w:val="left"/>
      <w:pPr>
        <w:tabs>
          <w:tab w:val="left" w:pos="420"/>
        </w:tabs>
        <w:ind w:left="3300" w:hanging="360"/>
      </w:pPr>
    </w:lvl>
    <w:lvl w:ilvl="4">
      <w:start w:val="1"/>
      <w:numFmt w:val="lowerLetter"/>
      <w:lvlText w:val="%5."/>
      <w:lvlJc w:val="left"/>
      <w:pPr>
        <w:tabs>
          <w:tab w:val="left" w:pos="420"/>
        </w:tabs>
        <w:ind w:left="4020" w:hanging="360"/>
      </w:pPr>
    </w:lvl>
    <w:lvl w:ilvl="5">
      <w:start w:val="1"/>
      <w:numFmt w:val="lowerRoman"/>
      <w:lvlText w:val="%6."/>
      <w:lvlJc w:val="right"/>
      <w:pPr>
        <w:tabs>
          <w:tab w:val="left" w:pos="420"/>
        </w:tabs>
        <w:ind w:left="4740" w:hanging="180"/>
      </w:pPr>
    </w:lvl>
    <w:lvl w:ilvl="6">
      <w:start w:val="1"/>
      <w:numFmt w:val="decimal"/>
      <w:lvlText w:val="%7."/>
      <w:lvlJc w:val="left"/>
      <w:pPr>
        <w:tabs>
          <w:tab w:val="left" w:pos="420"/>
        </w:tabs>
        <w:ind w:left="5460" w:hanging="360"/>
      </w:pPr>
    </w:lvl>
    <w:lvl w:ilvl="7">
      <w:start w:val="1"/>
      <w:numFmt w:val="lowerLetter"/>
      <w:lvlText w:val="%8."/>
      <w:lvlJc w:val="left"/>
      <w:pPr>
        <w:tabs>
          <w:tab w:val="left" w:pos="420"/>
        </w:tabs>
        <w:ind w:left="6180" w:hanging="360"/>
      </w:pPr>
    </w:lvl>
    <w:lvl w:ilvl="8">
      <w:start w:val="1"/>
      <w:numFmt w:val="lowerRoman"/>
      <w:lvlText w:val="%9."/>
      <w:lvlJc w:val="right"/>
      <w:pPr>
        <w:tabs>
          <w:tab w:val="left" w:pos="420"/>
        </w:tabs>
        <w:ind w:left="6900" w:hanging="180"/>
      </w:pPr>
    </w:lvl>
  </w:abstractNum>
  <w:abstractNum w:abstractNumId="19">
    <w:nsid w:val="0EF20338"/>
    <w:multiLevelType w:val="multilevel"/>
    <w:tmpl w:val="76D2E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0F0021A9"/>
    <w:multiLevelType w:val="multilevel"/>
    <w:tmpl w:val="28D4B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F3B03F8"/>
    <w:multiLevelType w:val="multilevel"/>
    <w:tmpl w:val="EBE0890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0F515971"/>
    <w:multiLevelType w:val="hybridMultilevel"/>
    <w:tmpl w:val="2D1AA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10320A5D"/>
    <w:multiLevelType w:val="hybridMultilevel"/>
    <w:tmpl w:val="9886F8C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10F94EF3"/>
    <w:multiLevelType w:val="hybridMultilevel"/>
    <w:tmpl w:val="4178F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11B80251"/>
    <w:multiLevelType w:val="multilevel"/>
    <w:tmpl w:val="39F4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1C02F0A"/>
    <w:multiLevelType w:val="hybridMultilevel"/>
    <w:tmpl w:val="79A2C74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130A101C"/>
    <w:multiLevelType w:val="hybridMultilevel"/>
    <w:tmpl w:val="70C0054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13FF63EA"/>
    <w:multiLevelType w:val="hybridMultilevel"/>
    <w:tmpl w:val="9C7CB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14095DA2"/>
    <w:multiLevelType w:val="hybridMultilevel"/>
    <w:tmpl w:val="B6E273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147A3F3F"/>
    <w:multiLevelType w:val="multilevel"/>
    <w:tmpl w:val="07D4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4E70C03"/>
    <w:multiLevelType w:val="multilevel"/>
    <w:tmpl w:val="E338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6143E5A"/>
    <w:multiLevelType w:val="multilevel"/>
    <w:tmpl w:val="99B8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6B84E4F"/>
    <w:multiLevelType w:val="multilevel"/>
    <w:tmpl w:val="DF78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7926C6A"/>
    <w:multiLevelType w:val="hybridMultilevel"/>
    <w:tmpl w:val="E766C3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185A5FB8"/>
    <w:multiLevelType w:val="multilevel"/>
    <w:tmpl w:val="A4B8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9503F7C"/>
    <w:multiLevelType w:val="hybridMultilevel"/>
    <w:tmpl w:val="4E6AAFF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19E4673D"/>
    <w:multiLevelType w:val="multilevel"/>
    <w:tmpl w:val="AF1E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9E8163E"/>
    <w:multiLevelType w:val="multilevel"/>
    <w:tmpl w:val="1C1A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BC04CED"/>
    <w:multiLevelType w:val="multilevel"/>
    <w:tmpl w:val="CDCA5D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nsid w:val="1BC4669E"/>
    <w:multiLevelType w:val="hybridMultilevel"/>
    <w:tmpl w:val="245679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1C8851C6"/>
    <w:multiLevelType w:val="hybridMultilevel"/>
    <w:tmpl w:val="B2365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1C8A0B0C"/>
    <w:multiLevelType w:val="hybridMultilevel"/>
    <w:tmpl w:val="145A2F06"/>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nsid w:val="1DEE6697"/>
    <w:multiLevelType w:val="multilevel"/>
    <w:tmpl w:val="D26A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E3A599D"/>
    <w:multiLevelType w:val="hybridMultilevel"/>
    <w:tmpl w:val="8CCAA3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1E6A78C4"/>
    <w:multiLevelType w:val="multilevel"/>
    <w:tmpl w:val="B4A8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EB4107C"/>
    <w:multiLevelType w:val="multilevel"/>
    <w:tmpl w:val="5352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07439B8"/>
    <w:multiLevelType w:val="multilevel"/>
    <w:tmpl w:val="209C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0AD4C7C"/>
    <w:multiLevelType w:val="hybridMultilevel"/>
    <w:tmpl w:val="45B223E2"/>
    <w:lvl w:ilvl="0" w:tplc="04090003">
      <w:start w:val="1"/>
      <w:numFmt w:val="bullet"/>
      <w:lvlText w:val="o"/>
      <w:lvlJc w:val="left"/>
      <w:pPr>
        <w:ind w:left="1233" w:hanging="360"/>
      </w:pPr>
      <w:rPr>
        <w:rFonts w:ascii="Courier New" w:hAnsi="Courier New" w:cs="Courier New" w:hint="default"/>
      </w:rPr>
    </w:lvl>
    <w:lvl w:ilvl="1" w:tplc="04090003" w:tentative="1">
      <w:start w:val="1"/>
      <w:numFmt w:val="bullet"/>
      <w:lvlText w:val="o"/>
      <w:lvlJc w:val="left"/>
      <w:pPr>
        <w:ind w:left="1953" w:hanging="360"/>
      </w:pPr>
      <w:rPr>
        <w:rFonts w:ascii="Courier New" w:hAnsi="Courier New" w:cs="Courier New" w:hint="default"/>
      </w:rPr>
    </w:lvl>
    <w:lvl w:ilvl="2" w:tplc="04090005" w:tentative="1">
      <w:start w:val="1"/>
      <w:numFmt w:val="bullet"/>
      <w:lvlText w:val=""/>
      <w:lvlJc w:val="left"/>
      <w:pPr>
        <w:ind w:left="2673" w:hanging="360"/>
      </w:pPr>
      <w:rPr>
        <w:rFonts w:ascii="Wingdings" w:hAnsi="Wingdings" w:hint="default"/>
      </w:rPr>
    </w:lvl>
    <w:lvl w:ilvl="3" w:tplc="04090001" w:tentative="1">
      <w:start w:val="1"/>
      <w:numFmt w:val="bullet"/>
      <w:lvlText w:val=""/>
      <w:lvlJc w:val="left"/>
      <w:pPr>
        <w:ind w:left="3393" w:hanging="360"/>
      </w:pPr>
      <w:rPr>
        <w:rFonts w:ascii="Symbol" w:hAnsi="Symbol" w:hint="default"/>
      </w:rPr>
    </w:lvl>
    <w:lvl w:ilvl="4" w:tplc="04090003" w:tentative="1">
      <w:start w:val="1"/>
      <w:numFmt w:val="bullet"/>
      <w:lvlText w:val="o"/>
      <w:lvlJc w:val="left"/>
      <w:pPr>
        <w:ind w:left="4113" w:hanging="360"/>
      </w:pPr>
      <w:rPr>
        <w:rFonts w:ascii="Courier New" w:hAnsi="Courier New" w:cs="Courier New" w:hint="default"/>
      </w:rPr>
    </w:lvl>
    <w:lvl w:ilvl="5" w:tplc="04090005" w:tentative="1">
      <w:start w:val="1"/>
      <w:numFmt w:val="bullet"/>
      <w:lvlText w:val=""/>
      <w:lvlJc w:val="left"/>
      <w:pPr>
        <w:ind w:left="4833" w:hanging="360"/>
      </w:pPr>
      <w:rPr>
        <w:rFonts w:ascii="Wingdings" w:hAnsi="Wingdings" w:hint="default"/>
      </w:rPr>
    </w:lvl>
    <w:lvl w:ilvl="6" w:tplc="04090001" w:tentative="1">
      <w:start w:val="1"/>
      <w:numFmt w:val="bullet"/>
      <w:lvlText w:val=""/>
      <w:lvlJc w:val="left"/>
      <w:pPr>
        <w:ind w:left="5553" w:hanging="360"/>
      </w:pPr>
      <w:rPr>
        <w:rFonts w:ascii="Symbol" w:hAnsi="Symbol" w:hint="default"/>
      </w:rPr>
    </w:lvl>
    <w:lvl w:ilvl="7" w:tplc="04090003" w:tentative="1">
      <w:start w:val="1"/>
      <w:numFmt w:val="bullet"/>
      <w:lvlText w:val="o"/>
      <w:lvlJc w:val="left"/>
      <w:pPr>
        <w:ind w:left="6273" w:hanging="360"/>
      </w:pPr>
      <w:rPr>
        <w:rFonts w:ascii="Courier New" w:hAnsi="Courier New" w:cs="Courier New" w:hint="default"/>
      </w:rPr>
    </w:lvl>
    <w:lvl w:ilvl="8" w:tplc="04090005" w:tentative="1">
      <w:start w:val="1"/>
      <w:numFmt w:val="bullet"/>
      <w:lvlText w:val=""/>
      <w:lvlJc w:val="left"/>
      <w:pPr>
        <w:ind w:left="6993" w:hanging="360"/>
      </w:pPr>
      <w:rPr>
        <w:rFonts w:ascii="Wingdings" w:hAnsi="Wingdings" w:hint="default"/>
      </w:rPr>
    </w:lvl>
  </w:abstractNum>
  <w:abstractNum w:abstractNumId="49">
    <w:nsid w:val="21381C7F"/>
    <w:multiLevelType w:val="hybridMultilevel"/>
    <w:tmpl w:val="CDAE3AB0"/>
    <w:lvl w:ilvl="0" w:tplc="04090003">
      <w:start w:val="1"/>
      <w:numFmt w:val="bullet"/>
      <w:lvlText w:val="o"/>
      <w:lvlJc w:val="left"/>
      <w:pPr>
        <w:ind w:left="1107" w:hanging="360"/>
      </w:pPr>
      <w:rPr>
        <w:rFonts w:ascii="Courier New" w:hAnsi="Courier New" w:cs="Courier New" w:hint="default"/>
      </w:rPr>
    </w:lvl>
    <w:lvl w:ilvl="1" w:tplc="04090003" w:tentative="1">
      <w:start w:val="1"/>
      <w:numFmt w:val="bullet"/>
      <w:lvlText w:val="o"/>
      <w:lvlJc w:val="left"/>
      <w:pPr>
        <w:ind w:left="1827" w:hanging="360"/>
      </w:pPr>
      <w:rPr>
        <w:rFonts w:ascii="Courier New" w:hAnsi="Courier New" w:cs="Courier New" w:hint="default"/>
      </w:rPr>
    </w:lvl>
    <w:lvl w:ilvl="2" w:tplc="04090005" w:tentative="1">
      <w:start w:val="1"/>
      <w:numFmt w:val="bullet"/>
      <w:lvlText w:val=""/>
      <w:lvlJc w:val="left"/>
      <w:pPr>
        <w:ind w:left="2547" w:hanging="360"/>
      </w:pPr>
      <w:rPr>
        <w:rFonts w:ascii="Wingdings" w:hAnsi="Wingdings" w:hint="default"/>
      </w:rPr>
    </w:lvl>
    <w:lvl w:ilvl="3" w:tplc="04090001" w:tentative="1">
      <w:start w:val="1"/>
      <w:numFmt w:val="bullet"/>
      <w:lvlText w:val=""/>
      <w:lvlJc w:val="left"/>
      <w:pPr>
        <w:ind w:left="3267" w:hanging="360"/>
      </w:pPr>
      <w:rPr>
        <w:rFonts w:ascii="Symbol" w:hAnsi="Symbol" w:hint="default"/>
      </w:rPr>
    </w:lvl>
    <w:lvl w:ilvl="4" w:tplc="04090003" w:tentative="1">
      <w:start w:val="1"/>
      <w:numFmt w:val="bullet"/>
      <w:lvlText w:val="o"/>
      <w:lvlJc w:val="left"/>
      <w:pPr>
        <w:ind w:left="3987" w:hanging="360"/>
      </w:pPr>
      <w:rPr>
        <w:rFonts w:ascii="Courier New" w:hAnsi="Courier New" w:cs="Courier New" w:hint="default"/>
      </w:rPr>
    </w:lvl>
    <w:lvl w:ilvl="5" w:tplc="04090005" w:tentative="1">
      <w:start w:val="1"/>
      <w:numFmt w:val="bullet"/>
      <w:lvlText w:val=""/>
      <w:lvlJc w:val="left"/>
      <w:pPr>
        <w:ind w:left="4707" w:hanging="360"/>
      </w:pPr>
      <w:rPr>
        <w:rFonts w:ascii="Wingdings" w:hAnsi="Wingdings" w:hint="default"/>
      </w:rPr>
    </w:lvl>
    <w:lvl w:ilvl="6" w:tplc="04090001" w:tentative="1">
      <w:start w:val="1"/>
      <w:numFmt w:val="bullet"/>
      <w:lvlText w:val=""/>
      <w:lvlJc w:val="left"/>
      <w:pPr>
        <w:ind w:left="5427" w:hanging="360"/>
      </w:pPr>
      <w:rPr>
        <w:rFonts w:ascii="Symbol" w:hAnsi="Symbol" w:hint="default"/>
      </w:rPr>
    </w:lvl>
    <w:lvl w:ilvl="7" w:tplc="04090003" w:tentative="1">
      <w:start w:val="1"/>
      <w:numFmt w:val="bullet"/>
      <w:lvlText w:val="o"/>
      <w:lvlJc w:val="left"/>
      <w:pPr>
        <w:ind w:left="6147" w:hanging="360"/>
      </w:pPr>
      <w:rPr>
        <w:rFonts w:ascii="Courier New" w:hAnsi="Courier New" w:cs="Courier New" w:hint="default"/>
      </w:rPr>
    </w:lvl>
    <w:lvl w:ilvl="8" w:tplc="04090005" w:tentative="1">
      <w:start w:val="1"/>
      <w:numFmt w:val="bullet"/>
      <w:lvlText w:val=""/>
      <w:lvlJc w:val="left"/>
      <w:pPr>
        <w:ind w:left="6867" w:hanging="360"/>
      </w:pPr>
      <w:rPr>
        <w:rFonts w:ascii="Wingdings" w:hAnsi="Wingdings" w:hint="default"/>
      </w:rPr>
    </w:lvl>
  </w:abstractNum>
  <w:abstractNum w:abstractNumId="50">
    <w:nsid w:val="24534277"/>
    <w:multiLevelType w:val="multilevel"/>
    <w:tmpl w:val="0940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245B755B"/>
    <w:multiLevelType w:val="multilevel"/>
    <w:tmpl w:val="D0700A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nsid w:val="25155DB3"/>
    <w:multiLevelType w:val="multilevel"/>
    <w:tmpl w:val="E16C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251A0A0D"/>
    <w:multiLevelType w:val="multilevel"/>
    <w:tmpl w:val="9FC01E8C"/>
    <w:lvl w:ilvl="0">
      <w:start w:val="1"/>
      <w:numFmt w:val="bullet"/>
      <w:lvlText w:val="o"/>
      <w:lvlJc w:val="left"/>
      <w:pPr>
        <w:ind w:left="1282" w:hanging="360"/>
      </w:pPr>
      <w:rPr>
        <w:rFonts w:ascii="Courier New" w:hAnsi="Courier New" w:cs="Courier New" w:hint="default"/>
      </w:rPr>
    </w:lvl>
    <w:lvl w:ilvl="1">
      <w:start w:val="1"/>
      <w:numFmt w:val="bullet"/>
      <w:lvlText w:val="o"/>
      <w:lvlJc w:val="left"/>
      <w:pPr>
        <w:ind w:left="2002" w:hanging="360"/>
      </w:pPr>
      <w:rPr>
        <w:rFonts w:ascii="Courier New" w:hAnsi="Courier New" w:cs="Courier New" w:hint="default"/>
      </w:rPr>
    </w:lvl>
    <w:lvl w:ilvl="2">
      <w:start w:val="1"/>
      <w:numFmt w:val="bullet"/>
      <w:lvlText w:val=""/>
      <w:lvlJc w:val="left"/>
      <w:pPr>
        <w:ind w:left="2722" w:hanging="360"/>
      </w:pPr>
      <w:rPr>
        <w:rFonts w:ascii="Wingdings" w:hAnsi="Wingdings" w:hint="default"/>
      </w:rPr>
    </w:lvl>
    <w:lvl w:ilvl="3">
      <w:start w:val="1"/>
      <w:numFmt w:val="bullet"/>
      <w:lvlText w:val=""/>
      <w:lvlJc w:val="left"/>
      <w:pPr>
        <w:ind w:left="3442" w:hanging="360"/>
      </w:pPr>
      <w:rPr>
        <w:rFonts w:ascii="Symbol" w:hAnsi="Symbol" w:hint="default"/>
      </w:rPr>
    </w:lvl>
    <w:lvl w:ilvl="4">
      <w:start w:val="1"/>
      <w:numFmt w:val="bullet"/>
      <w:lvlText w:val="o"/>
      <w:lvlJc w:val="left"/>
      <w:pPr>
        <w:ind w:left="4162" w:hanging="360"/>
      </w:pPr>
      <w:rPr>
        <w:rFonts w:ascii="Courier New" w:hAnsi="Courier New" w:cs="Courier New" w:hint="default"/>
      </w:rPr>
    </w:lvl>
    <w:lvl w:ilvl="5">
      <w:start w:val="1"/>
      <w:numFmt w:val="bullet"/>
      <w:lvlText w:val=""/>
      <w:lvlJc w:val="left"/>
      <w:pPr>
        <w:ind w:left="4882" w:hanging="360"/>
      </w:pPr>
      <w:rPr>
        <w:rFonts w:ascii="Wingdings" w:hAnsi="Wingdings" w:hint="default"/>
      </w:rPr>
    </w:lvl>
    <w:lvl w:ilvl="6">
      <w:start w:val="1"/>
      <w:numFmt w:val="bullet"/>
      <w:lvlText w:val=""/>
      <w:lvlJc w:val="left"/>
      <w:pPr>
        <w:ind w:left="5602" w:hanging="360"/>
      </w:pPr>
      <w:rPr>
        <w:rFonts w:ascii="Symbol" w:hAnsi="Symbol" w:hint="default"/>
      </w:rPr>
    </w:lvl>
    <w:lvl w:ilvl="7">
      <w:start w:val="1"/>
      <w:numFmt w:val="bullet"/>
      <w:lvlText w:val="o"/>
      <w:lvlJc w:val="left"/>
      <w:pPr>
        <w:ind w:left="6322" w:hanging="360"/>
      </w:pPr>
      <w:rPr>
        <w:rFonts w:ascii="Courier New" w:hAnsi="Courier New" w:cs="Courier New" w:hint="default"/>
      </w:rPr>
    </w:lvl>
    <w:lvl w:ilvl="8">
      <w:start w:val="1"/>
      <w:numFmt w:val="bullet"/>
      <w:lvlText w:val=""/>
      <w:lvlJc w:val="left"/>
      <w:pPr>
        <w:ind w:left="7042" w:hanging="360"/>
      </w:pPr>
      <w:rPr>
        <w:rFonts w:ascii="Wingdings" w:hAnsi="Wingdings" w:hint="default"/>
      </w:rPr>
    </w:lvl>
  </w:abstractNum>
  <w:abstractNum w:abstractNumId="54">
    <w:nsid w:val="255309E1"/>
    <w:multiLevelType w:val="multilevel"/>
    <w:tmpl w:val="6AE0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26153E41"/>
    <w:multiLevelType w:val="hybridMultilevel"/>
    <w:tmpl w:val="E966A8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262C188E"/>
    <w:multiLevelType w:val="hybridMultilevel"/>
    <w:tmpl w:val="C83E6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262E6362"/>
    <w:multiLevelType w:val="hybridMultilevel"/>
    <w:tmpl w:val="3C6C6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279B1E9A"/>
    <w:multiLevelType w:val="multilevel"/>
    <w:tmpl w:val="4680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27EC39E8"/>
    <w:multiLevelType w:val="multilevel"/>
    <w:tmpl w:val="6328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29CD5B80"/>
    <w:multiLevelType w:val="multilevel"/>
    <w:tmpl w:val="FCE22DD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nsid w:val="29FE2A5A"/>
    <w:multiLevelType w:val="hybridMultilevel"/>
    <w:tmpl w:val="0EF892D2"/>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nsid w:val="2AE837E5"/>
    <w:multiLevelType w:val="multilevel"/>
    <w:tmpl w:val="F3CC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2B134204"/>
    <w:multiLevelType w:val="multilevel"/>
    <w:tmpl w:val="B04E457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nsid w:val="2B465E0B"/>
    <w:multiLevelType w:val="multilevel"/>
    <w:tmpl w:val="2506A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2B686440"/>
    <w:multiLevelType w:val="multilevel"/>
    <w:tmpl w:val="48FAF984"/>
    <w:lvl w:ilvl="0">
      <w:start w:val="1"/>
      <w:numFmt w:val="bullet"/>
      <w:lvlText w:val=""/>
      <w:lvlJc w:val="left"/>
      <w:pPr>
        <w:ind w:left="717" w:hanging="360"/>
      </w:pPr>
      <w:rPr>
        <w:rFonts w:ascii="Symbol" w:hAnsi="Symbol" w:hint="default"/>
      </w:rPr>
    </w:lvl>
    <w:lvl w:ilvl="1">
      <w:start w:val="1"/>
      <w:numFmt w:val="lowerLetter"/>
      <w:lvlText w:val="%2)"/>
      <w:lvlJc w:val="left"/>
      <w:pPr>
        <w:ind w:left="1077" w:hanging="360"/>
      </w:pPr>
      <w:rPr>
        <w:sz w:val="26"/>
        <w:szCs w:val="26"/>
      </w:r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66">
    <w:nsid w:val="2B7019C0"/>
    <w:multiLevelType w:val="hybridMultilevel"/>
    <w:tmpl w:val="2EFE1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2CEC0D06"/>
    <w:multiLevelType w:val="multilevel"/>
    <w:tmpl w:val="8E908E6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nsid w:val="2CEE6BB6"/>
    <w:multiLevelType w:val="multilevel"/>
    <w:tmpl w:val="DB14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2D69406C"/>
    <w:multiLevelType w:val="hybridMultilevel"/>
    <w:tmpl w:val="7D0223B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nsid w:val="2E2D2C31"/>
    <w:multiLevelType w:val="hybridMultilevel"/>
    <w:tmpl w:val="522E46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2E663C95"/>
    <w:multiLevelType w:val="hybridMultilevel"/>
    <w:tmpl w:val="E3889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2E890263"/>
    <w:multiLevelType w:val="hybridMultilevel"/>
    <w:tmpl w:val="679E9A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2F492D4A"/>
    <w:multiLevelType w:val="multilevel"/>
    <w:tmpl w:val="4E38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324F4861"/>
    <w:multiLevelType w:val="multilevel"/>
    <w:tmpl w:val="FE00D8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5">
    <w:nsid w:val="333824B1"/>
    <w:multiLevelType w:val="multilevel"/>
    <w:tmpl w:val="B5760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33F91565"/>
    <w:multiLevelType w:val="multilevel"/>
    <w:tmpl w:val="9148F796"/>
    <w:lvl w:ilvl="0">
      <w:start w:val="1"/>
      <w:numFmt w:val="lowerLetter"/>
      <w:lvlText w:val="%1)"/>
      <w:lvlJc w:val="left"/>
      <w:pPr>
        <w:ind w:left="360" w:hanging="360"/>
      </w:pPr>
    </w:lvl>
    <w:lvl w:ilvl="1">
      <w:start w:val="1"/>
      <w:numFmt w:val="lowerLetter"/>
      <w:lvlText w:val="%2)"/>
      <w:lvlJc w:val="left"/>
      <w:pPr>
        <w:ind w:left="720" w:hanging="360"/>
      </w:pPr>
      <w:rPr>
        <w:sz w:val="26"/>
        <w:szCs w:val="26"/>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7">
    <w:nsid w:val="34793782"/>
    <w:multiLevelType w:val="hybridMultilevel"/>
    <w:tmpl w:val="75188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34990090"/>
    <w:multiLevelType w:val="hybridMultilevel"/>
    <w:tmpl w:val="C36E0F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nsid w:val="34E8770A"/>
    <w:multiLevelType w:val="multilevel"/>
    <w:tmpl w:val="3864AC3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35F54976"/>
    <w:multiLevelType w:val="hybridMultilevel"/>
    <w:tmpl w:val="DBC46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nsid w:val="36895EEB"/>
    <w:multiLevelType w:val="multilevel"/>
    <w:tmpl w:val="607E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377A0CB3"/>
    <w:multiLevelType w:val="hybridMultilevel"/>
    <w:tmpl w:val="D89C5CE8"/>
    <w:lvl w:ilvl="0" w:tplc="04090003">
      <w:start w:val="1"/>
      <w:numFmt w:val="bullet"/>
      <w:lvlText w:val="o"/>
      <w:lvlJc w:val="left"/>
      <w:pPr>
        <w:ind w:left="1107" w:hanging="360"/>
      </w:pPr>
      <w:rPr>
        <w:rFonts w:ascii="Courier New" w:hAnsi="Courier New" w:cs="Courier New" w:hint="default"/>
      </w:rPr>
    </w:lvl>
    <w:lvl w:ilvl="1" w:tplc="04090003" w:tentative="1">
      <w:start w:val="1"/>
      <w:numFmt w:val="bullet"/>
      <w:lvlText w:val="o"/>
      <w:lvlJc w:val="left"/>
      <w:pPr>
        <w:ind w:left="1827" w:hanging="360"/>
      </w:pPr>
      <w:rPr>
        <w:rFonts w:ascii="Courier New" w:hAnsi="Courier New" w:cs="Courier New" w:hint="default"/>
      </w:rPr>
    </w:lvl>
    <w:lvl w:ilvl="2" w:tplc="04090005" w:tentative="1">
      <w:start w:val="1"/>
      <w:numFmt w:val="bullet"/>
      <w:lvlText w:val=""/>
      <w:lvlJc w:val="left"/>
      <w:pPr>
        <w:ind w:left="2547" w:hanging="360"/>
      </w:pPr>
      <w:rPr>
        <w:rFonts w:ascii="Wingdings" w:hAnsi="Wingdings" w:hint="default"/>
      </w:rPr>
    </w:lvl>
    <w:lvl w:ilvl="3" w:tplc="04090001" w:tentative="1">
      <w:start w:val="1"/>
      <w:numFmt w:val="bullet"/>
      <w:lvlText w:val=""/>
      <w:lvlJc w:val="left"/>
      <w:pPr>
        <w:ind w:left="3267" w:hanging="360"/>
      </w:pPr>
      <w:rPr>
        <w:rFonts w:ascii="Symbol" w:hAnsi="Symbol" w:hint="default"/>
      </w:rPr>
    </w:lvl>
    <w:lvl w:ilvl="4" w:tplc="04090003" w:tentative="1">
      <w:start w:val="1"/>
      <w:numFmt w:val="bullet"/>
      <w:lvlText w:val="o"/>
      <w:lvlJc w:val="left"/>
      <w:pPr>
        <w:ind w:left="3987" w:hanging="360"/>
      </w:pPr>
      <w:rPr>
        <w:rFonts w:ascii="Courier New" w:hAnsi="Courier New" w:cs="Courier New" w:hint="default"/>
      </w:rPr>
    </w:lvl>
    <w:lvl w:ilvl="5" w:tplc="04090005" w:tentative="1">
      <w:start w:val="1"/>
      <w:numFmt w:val="bullet"/>
      <w:lvlText w:val=""/>
      <w:lvlJc w:val="left"/>
      <w:pPr>
        <w:ind w:left="4707" w:hanging="360"/>
      </w:pPr>
      <w:rPr>
        <w:rFonts w:ascii="Wingdings" w:hAnsi="Wingdings" w:hint="default"/>
      </w:rPr>
    </w:lvl>
    <w:lvl w:ilvl="6" w:tplc="04090001" w:tentative="1">
      <w:start w:val="1"/>
      <w:numFmt w:val="bullet"/>
      <w:lvlText w:val=""/>
      <w:lvlJc w:val="left"/>
      <w:pPr>
        <w:ind w:left="5427" w:hanging="360"/>
      </w:pPr>
      <w:rPr>
        <w:rFonts w:ascii="Symbol" w:hAnsi="Symbol" w:hint="default"/>
      </w:rPr>
    </w:lvl>
    <w:lvl w:ilvl="7" w:tplc="04090003" w:tentative="1">
      <w:start w:val="1"/>
      <w:numFmt w:val="bullet"/>
      <w:lvlText w:val="o"/>
      <w:lvlJc w:val="left"/>
      <w:pPr>
        <w:ind w:left="6147" w:hanging="360"/>
      </w:pPr>
      <w:rPr>
        <w:rFonts w:ascii="Courier New" w:hAnsi="Courier New" w:cs="Courier New" w:hint="default"/>
      </w:rPr>
    </w:lvl>
    <w:lvl w:ilvl="8" w:tplc="04090005" w:tentative="1">
      <w:start w:val="1"/>
      <w:numFmt w:val="bullet"/>
      <w:lvlText w:val=""/>
      <w:lvlJc w:val="left"/>
      <w:pPr>
        <w:ind w:left="6867" w:hanging="360"/>
      </w:pPr>
      <w:rPr>
        <w:rFonts w:ascii="Wingdings" w:hAnsi="Wingdings" w:hint="default"/>
      </w:rPr>
    </w:lvl>
  </w:abstractNum>
  <w:abstractNum w:abstractNumId="83">
    <w:nsid w:val="38D33176"/>
    <w:multiLevelType w:val="multilevel"/>
    <w:tmpl w:val="8362E3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38F418FA"/>
    <w:multiLevelType w:val="multilevel"/>
    <w:tmpl w:val="E964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39BB6775"/>
    <w:multiLevelType w:val="multilevel"/>
    <w:tmpl w:val="8F58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39CE477E"/>
    <w:multiLevelType w:val="multilevel"/>
    <w:tmpl w:val="006C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3A255EF4"/>
    <w:multiLevelType w:val="multilevel"/>
    <w:tmpl w:val="E75E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3A2C726B"/>
    <w:multiLevelType w:val="hybridMultilevel"/>
    <w:tmpl w:val="A014C0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nsid w:val="3A77245F"/>
    <w:multiLevelType w:val="multilevel"/>
    <w:tmpl w:val="08C8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3ABE42DE"/>
    <w:multiLevelType w:val="hybridMultilevel"/>
    <w:tmpl w:val="F6A25A9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nsid w:val="3CA00154"/>
    <w:multiLevelType w:val="hybridMultilevel"/>
    <w:tmpl w:val="FC84E2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nsid w:val="3CE96D92"/>
    <w:multiLevelType w:val="multilevel"/>
    <w:tmpl w:val="9B6A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405651C3"/>
    <w:multiLevelType w:val="multilevel"/>
    <w:tmpl w:val="F5C64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405A073D"/>
    <w:multiLevelType w:val="multilevel"/>
    <w:tmpl w:val="CCCC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40930810"/>
    <w:multiLevelType w:val="multilevel"/>
    <w:tmpl w:val="E68C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40985990"/>
    <w:multiLevelType w:val="hybridMultilevel"/>
    <w:tmpl w:val="39083F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nsid w:val="40BE0B7F"/>
    <w:multiLevelType w:val="multilevel"/>
    <w:tmpl w:val="689CBE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8">
    <w:nsid w:val="42422C25"/>
    <w:multiLevelType w:val="multilevel"/>
    <w:tmpl w:val="664A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42BF6AA1"/>
    <w:multiLevelType w:val="multilevel"/>
    <w:tmpl w:val="C638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42C42186"/>
    <w:multiLevelType w:val="multilevel"/>
    <w:tmpl w:val="B3FC3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42C53F63"/>
    <w:multiLevelType w:val="hybridMultilevel"/>
    <w:tmpl w:val="E4FC1FF2"/>
    <w:lvl w:ilvl="0" w:tplc="04090003">
      <w:start w:val="1"/>
      <w:numFmt w:val="bullet"/>
      <w:lvlText w:val="o"/>
      <w:lvlJc w:val="left"/>
      <w:pPr>
        <w:ind w:left="1107" w:hanging="360"/>
      </w:pPr>
      <w:rPr>
        <w:rFonts w:ascii="Courier New" w:hAnsi="Courier New" w:cs="Courier New" w:hint="default"/>
      </w:rPr>
    </w:lvl>
    <w:lvl w:ilvl="1" w:tplc="04090003" w:tentative="1">
      <w:start w:val="1"/>
      <w:numFmt w:val="bullet"/>
      <w:lvlText w:val="o"/>
      <w:lvlJc w:val="left"/>
      <w:pPr>
        <w:ind w:left="1827" w:hanging="360"/>
      </w:pPr>
      <w:rPr>
        <w:rFonts w:ascii="Courier New" w:hAnsi="Courier New" w:cs="Courier New" w:hint="default"/>
      </w:rPr>
    </w:lvl>
    <w:lvl w:ilvl="2" w:tplc="04090005" w:tentative="1">
      <w:start w:val="1"/>
      <w:numFmt w:val="bullet"/>
      <w:lvlText w:val=""/>
      <w:lvlJc w:val="left"/>
      <w:pPr>
        <w:ind w:left="2547" w:hanging="360"/>
      </w:pPr>
      <w:rPr>
        <w:rFonts w:ascii="Wingdings" w:hAnsi="Wingdings" w:hint="default"/>
      </w:rPr>
    </w:lvl>
    <w:lvl w:ilvl="3" w:tplc="04090001" w:tentative="1">
      <w:start w:val="1"/>
      <w:numFmt w:val="bullet"/>
      <w:lvlText w:val=""/>
      <w:lvlJc w:val="left"/>
      <w:pPr>
        <w:ind w:left="3267" w:hanging="360"/>
      </w:pPr>
      <w:rPr>
        <w:rFonts w:ascii="Symbol" w:hAnsi="Symbol" w:hint="default"/>
      </w:rPr>
    </w:lvl>
    <w:lvl w:ilvl="4" w:tplc="04090003" w:tentative="1">
      <w:start w:val="1"/>
      <w:numFmt w:val="bullet"/>
      <w:lvlText w:val="o"/>
      <w:lvlJc w:val="left"/>
      <w:pPr>
        <w:ind w:left="3987" w:hanging="360"/>
      </w:pPr>
      <w:rPr>
        <w:rFonts w:ascii="Courier New" w:hAnsi="Courier New" w:cs="Courier New" w:hint="default"/>
      </w:rPr>
    </w:lvl>
    <w:lvl w:ilvl="5" w:tplc="04090005" w:tentative="1">
      <w:start w:val="1"/>
      <w:numFmt w:val="bullet"/>
      <w:lvlText w:val=""/>
      <w:lvlJc w:val="left"/>
      <w:pPr>
        <w:ind w:left="4707" w:hanging="360"/>
      </w:pPr>
      <w:rPr>
        <w:rFonts w:ascii="Wingdings" w:hAnsi="Wingdings" w:hint="default"/>
      </w:rPr>
    </w:lvl>
    <w:lvl w:ilvl="6" w:tplc="04090001" w:tentative="1">
      <w:start w:val="1"/>
      <w:numFmt w:val="bullet"/>
      <w:lvlText w:val=""/>
      <w:lvlJc w:val="left"/>
      <w:pPr>
        <w:ind w:left="5427" w:hanging="360"/>
      </w:pPr>
      <w:rPr>
        <w:rFonts w:ascii="Symbol" w:hAnsi="Symbol" w:hint="default"/>
      </w:rPr>
    </w:lvl>
    <w:lvl w:ilvl="7" w:tplc="04090003" w:tentative="1">
      <w:start w:val="1"/>
      <w:numFmt w:val="bullet"/>
      <w:lvlText w:val="o"/>
      <w:lvlJc w:val="left"/>
      <w:pPr>
        <w:ind w:left="6147" w:hanging="360"/>
      </w:pPr>
      <w:rPr>
        <w:rFonts w:ascii="Courier New" w:hAnsi="Courier New" w:cs="Courier New" w:hint="default"/>
      </w:rPr>
    </w:lvl>
    <w:lvl w:ilvl="8" w:tplc="04090005" w:tentative="1">
      <w:start w:val="1"/>
      <w:numFmt w:val="bullet"/>
      <w:lvlText w:val=""/>
      <w:lvlJc w:val="left"/>
      <w:pPr>
        <w:ind w:left="6867" w:hanging="360"/>
      </w:pPr>
      <w:rPr>
        <w:rFonts w:ascii="Wingdings" w:hAnsi="Wingdings" w:hint="default"/>
      </w:rPr>
    </w:lvl>
  </w:abstractNum>
  <w:abstractNum w:abstractNumId="102">
    <w:nsid w:val="43C771F1"/>
    <w:multiLevelType w:val="hybridMultilevel"/>
    <w:tmpl w:val="D6B6A3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nsid w:val="44222138"/>
    <w:multiLevelType w:val="hybridMultilevel"/>
    <w:tmpl w:val="1F30B76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4">
    <w:nsid w:val="45F80856"/>
    <w:multiLevelType w:val="multilevel"/>
    <w:tmpl w:val="15D0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465B674F"/>
    <w:multiLevelType w:val="multilevel"/>
    <w:tmpl w:val="029A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473E47D1"/>
    <w:multiLevelType w:val="hybridMultilevel"/>
    <w:tmpl w:val="D5140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nsid w:val="47530C5A"/>
    <w:multiLevelType w:val="multilevel"/>
    <w:tmpl w:val="0FF2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480F2BBF"/>
    <w:multiLevelType w:val="multilevel"/>
    <w:tmpl w:val="1300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48AA5E6E"/>
    <w:multiLevelType w:val="hybridMultilevel"/>
    <w:tmpl w:val="D0A4B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nsid w:val="48B7534B"/>
    <w:multiLevelType w:val="hybridMultilevel"/>
    <w:tmpl w:val="4F72293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nsid w:val="49E2327B"/>
    <w:multiLevelType w:val="multilevel"/>
    <w:tmpl w:val="A9D4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4A492904"/>
    <w:multiLevelType w:val="multilevel"/>
    <w:tmpl w:val="6F00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4A53182B"/>
    <w:multiLevelType w:val="hybridMultilevel"/>
    <w:tmpl w:val="62A83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nsid w:val="4A9209E4"/>
    <w:multiLevelType w:val="hybridMultilevel"/>
    <w:tmpl w:val="242CFB40"/>
    <w:lvl w:ilvl="0" w:tplc="04090003">
      <w:start w:val="1"/>
      <w:numFmt w:val="bullet"/>
      <w:lvlText w:val="o"/>
      <w:lvlJc w:val="left"/>
      <w:pPr>
        <w:ind w:left="1107" w:hanging="360"/>
      </w:pPr>
      <w:rPr>
        <w:rFonts w:ascii="Courier New" w:hAnsi="Courier New" w:cs="Courier New" w:hint="default"/>
      </w:rPr>
    </w:lvl>
    <w:lvl w:ilvl="1" w:tplc="04090003" w:tentative="1">
      <w:start w:val="1"/>
      <w:numFmt w:val="bullet"/>
      <w:lvlText w:val="o"/>
      <w:lvlJc w:val="left"/>
      <w:pPr>
        <w:ind w:left="1827" w:hanging="360"/>
      </w:pPr>
      <w:rPr>
        <w:rFonts w:ascii="Courier New" w:hAnsi="Courier New" w:cs="Courier New" w:hint="default"/>
      </w:rPr>
    </w:lvl>
    <w:lvl w:ilvl="2" w:tplc="04090005" w:tentative="1">
      <w:start w:val="1"/>
      <w:numFmt w:val="bullet"/>
      <w:lvlText w:val=""/>
      <w:lvlJc w:val="left"/>
      <w:pPr>
        <w:ind w:left="2547" w:hanging="360"/>
      </w:pPr>
      <w:rPr>
        <w:rFonts w:ascii="Wingdings" w:hAnsi="Wingdings" w:hint="default"/>
      </w:rPr>
    </w:lvl>
    <w:lvl w:ilvl="3" w:tplc="04090001" w:tentative="1">
      <w:start w:val="1"/>
      <w:numFmt w:val="bullet"/>
      <w:lvlText w:val=""/>
      <w:lvlJc w:val="left"/>
      <w:pPr>
        <w:ind w:left="3267" w:hanging="360"/>
      </w:pPr>
      <w:rPr>
        <w:rFonts w:ascii="Symbol" w:hAnsi="Symbol" w:hint="default"/>
      </w:rPr>
    </w:lvl>
    <w:lvl w:ilvl="4" w:tplc="04090003" w:tentative="1">
      <w:start w:val="1"/>
      <w:numFmt w:val="bullet"/>
      <w:lvlText w:val="o"/>
      <w:lvlJc w:val="left"/>
      <w:pPr>
        <w:ind w:left="3987" w:hanging="360"/>
      </w:pPr>
      <w:rPr>
        <w:rFonts w:ascii="Courier New" w:hAnsi="Courier New" w:cs="Courier New" w:hint="default"/>
      </w:rPr>
    </w:lvl>
    <w:lvl w:ilvl="5" w:tplc="04090005" w:tentative="1">
      <w:start w:val="1"/>
      <w:numFmt w:val="bullet"/>
      <w:lvlText w:val=""/>
      <w:lvlJc w:val="left"/>
      <w:pPr>
        <w:ind w:left="4707" w:hanging="360"/>
      </w:pPr>
      <w:rPr>
        <w:rFonts w:ascii="Wingdings" w:hAnsi="Wingdings" w:hint="default"/>
      </w:rPr>
    </w:lvl>
    <w:lvl w:ilvl="6" w:tplc="04090001" w:tentative="1">
      <w:start w:val="1"/>
      <w:numFmt w:val="bullet"/>
      <w:lvlText w:val=""/>
      <w:lvlJc w:val="left"/>
      <w:pPr>
        <w:ind w:left="5427" w:hanging="360"/>
      </w:pPr>
      <w:rPr>
        <w:rFonts w:ascii="Symbol" w:hAnsi="Symbol" w:hint="default"/>
      </w:rPr>
    </w:lvl>
    <w:lvl w:ilvl="7" w:tplc="04090003" w:tentative="1">
      <w:start w:val="1"/>
      <w:numFmt w:val="bullet"/>
      <w:lvlText w:val="o"/>
      <w:lvlJc w:val="left"/>
      <w:pPr>
        <w:ind w:left="6147" w:hanging="360"/>
      </w:pPr>
      <w:rPr>
        <w:rFonts w:ascii="Courier New" w:hAnsi="Courier New" w:cs="Courier New" w:hint="default"/>
      </w:rPr>
    </w:lvl>
    <w:lvl w:ilvl="8" w:tplc="04090005" w:tentative="1">
      <w:start w:val="1"/>
      <w:numFmt w:val="bullet"/>
      <w:lvlText w:val=""/>
      <w:lvlJc w:val="left"/>
      <w:pPr>
        <w:ind w:left="6867" w:hanging="360"/>
      </w:pPr>
      <w:rPr>
        <w:rFonts w:ascii="Wingdings" w:hAnsi="Wingdings" w:hint="default"/>
      </w:rPr>
    </w:lvl>
  </w:abstractNum>
  <w:abstractNum w:abstractNumId="115">
    <w:nsid w:val="4AED2500"/>
    <w:multiLevelType w:val="multilevel"/>
    <w:tmpl w:val="4C80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4D5C098A"/>
    <w:multiLevelType w:val="multilevel"/>
    <w:tmpl w:val="4D5C098A"/>
    <w:lvl w:ilvl="0">
      <w:start w:val="1"/>
      <w:numFmt w:val="decimal"/>
      <w:pStyle w:val="NumberingStyle"/>
      <w:suff w:val="space"/>
      <w:lvlText w:val="%1."/>
      <w:lvlJc w:val="left"/>
      <w:pPr>
        <w:ind w:left="1287" w:hanging="360"/>
      </w:pPr>
      <w:rPr>
        <w:rFonts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17">
    <w:nsid w:val="4DAF6C30"/>
    <w:multiLevelType w:val="hybridMultilevel"/>
    <w:tmpl w:val="95E84FF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nsid w:val="4E0716E9"/>
    <w:multiLevelType w:val="multilevel"/>
    <w:tmpl w:val="511C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4E07398A"/>
    <w:multiLevelType w:val="multilevel"/>
    <w:tmpl w:val="26D2C218"/>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rPr>
        <w:sz w:val="26"/>
        <w:szCs w:val="26"/>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0">
    <w:nsid w:val="5001026F"/>
    <w:multiLevelType w:val="multilevel"/>
    <w:tmpl w:val="44E43734"/>
    <w:lvl w:ilvl="0">
      <w:start w:val="1"/>
      <w:numFmt w:val="bullet"/>
      <w:lvlText w:val=""/>
      <w:lvlJc w:val="left"/>
      <w:pPr>
        <w:ind w:left="360" w:hanging="360"/>
      </w:pPr>
      <w:rPr>
        <w:rFonts w:ascii="Symbol" w:hAnsi="Symbol" w:hint="default"/>
      </w:rPr>
    </w:lvl>
    <w:lvl w:ilvl="1">
      <w:start w:val="1"/>
      <w:numFmt w:val="lowerLetter"/>
      <w:lvlText w:val="%2)"/>
      <w:lvlJc w:val="left"/>
      <w:pPr>
        <w:ind w:left="36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1">
    <w:nsid w:val="507A31B7"/>
    <w:multiLevelType w:val="multilevel"/>
    <w:tmpl w:val="F5A2E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51BB356A"/>
    <w:multiLevelType w:val="hybridMultilevel"/>
    <w:tmpl w:val="A040308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3">
    <w:nsid w:val="527F0EA6"/>
    <w:multiLevelType w:val="multilevel"/>
    <w:tmpl w:val="54BE62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4">
    <w:nsid w:val="52D86CF6"/>
    <w:multiLevelType w:val="multilevel"/>
    <w:tmpl w:val="E9CE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53327A16"/>
    <w:multiLevelType w:val="hybridMultilevel"/>
    <w:tmpl w:val="D6D649C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nsid w:val="5366329B"/>
    <w:multiLevelType w:val="multilevel"/>
    <w:tmpl w:val="251A0A0D"/>
    <w:lvl w:ilvl="0">
      <w:start w:val="1"/>
      <w:numFmt w:val="bullet"/>
      <w:pStyle w:val="ListParagraph"/>
      <w:lvlText w:val=""/>
      <w:lvlJc w:val="left"/>
      <w:pPr>
        <w:ind w:left="1282" w:hanging="360"/>
      </w:pPr>
      <w:rPr>
        <w:rFonts w:ascii="Symbol" w:hAnsi="Symbol" w:hint="default"/>
      </w:rPr>
    </w:lvl>
    <w:lvl w:ilvl="1">
      <w:start w:val="1"/>
      <w:numFmt w:val="bullet"/>
      <w:lvlText w:val="o"/>
      <w:lvlJc w:val="left"/>
      <w:pPr>
        <w:ind w:left="2002" w:hanging="360"/>
      </w:pPr>
      <w:rPr>
        <w:rFonts w:ascii="Courier New" w:hAnsi="Courier New" w:cs="Courier New" w:hint="default"/>
      </w:rPr>
    </w:lvl>
    <w:lvl w:ilvl="2">
      <w:start w:val="1"/>
      <w:numFmt w:val="bullet"/>
      <w:lvlText w:val=""/>
      <w:lvlJc w:val="left"/>
      <w:pPr>
        <w:ind w:left="2722" w:hanging="360"/>
      </w:pPr>
      <w:rPr>
        <w:rFonts w:ascii="Wingdings" w:hAnsi="Wingdings" w:hint="default"/>
      </w:rPr>
    </w:lvl>
    <w:lvl w:ilvl="3">
      <w:start w:val="1"/>
      <w:numFmt w:val="bullet"/>
      <w:lvlText w:val=""/>
      <w:lvlJc w:val="left"/>
      <w:pPr>
        <w:ind w:left="3442" w:hanging="360"/>
      </w:pPr>
      <w:rPr>
        <w:rFonts w:ascii="Symbol" w:hAnsi="Symbol" w:hint="default"/>
      </w:rPr>
    </w:lvl>
    <w:lvl w:ilvl="4">
      <w:start w:val="1"/>
      <w:numFmt w:val="bullet"/>
      <w:lvlText w:val="o"/>
      <w:lvlJc w:val="left"/>
      <w:pPr>
        <w:ind w:left="4162" w:hanging="360"/>
      </w:pPr>
      <w:rPr>
        <w:rFonts w:ascii="Courier New" w:hAnsi="Courier New" w:cs="Courier New" w:hint="default"/>
      </w:rPr>
    </w:lvl>
    <w:lvl w:ilvl="5">
      <w:start w:val="1"/>
      <w:numFmt w:val="bullet"/>
      <w:lvlText w:val=""/>
      <w:lvlJc w:val="left"/>
      <w:pPr>
        <w:ind w:left="4882" w:hanging="360"/>
      </w:pPr>
      <w:rPr>
        <w:rFonts w:ascii="Wingdings" w:hAnsi="Wingdings" w:hint="default"/>
      </w:rPr>
    </w:lvl>
    <w:lvl w:ilvl="6">
      <w:start w:val="1"/>
      <w:numFmt w:val="bullet"/>
      <w:lvlText w:val=""/>
      <w:lvlJc w:val="left"/>
      <w:pPr>
        <w:ind w:left="5602" w:hanging="360"/>
      </w:pPr>
      <w:rPr>
        <w:rFonts w:ascii="Symbol" w:hAnsi="Symbol" w:hint="default"/>
      </w:rPr>
    </w:lvl>
    <w:lvl w:ilvl="7">
      <w:start w:val="1"/>
      <w:numFmt w:val="bullet"/>
      <w:lvlText w:val="o"/>
      <w:lvlJc w:val="left"/>
      <w:pPr>
        <w:ind w:left="6322" w:hanging="360"/>
      </w:pPr>
      <w:rPr>
        <w:rFonts w:ascii="Courier New" w:hAnsi="Courier New" w:cs="Courier New" w:hint="default"/>
      </w:rPr>
    </w:lvl>
    <w:lvl w:ilvl="8">
      <w:start w:val="1"/>
      <w:numFmt w:val="bullet"/>
      <w:lvlText w:val=""/>
      <w:lvlJc w:val="left"/>
      <w:pPr>
        <w:ind w:left="7042" w:hanging="360"/>
      </w:pPr>
      <w:rPr>
        <w:rFonts w:ascii="Wingdings" w:hAnsi="Wingdings" w:hint="default"/>
      </w:rPr>
    </w:lvl>
  </w:abstractNum>
  <w:abstractNum w:abstractNumId="127">
    <w:nsid w:val="54A57985"/>
    <w:multiLevelType w:val="hybridMultilevel"/>
    <w:tmpl w:val="0E1A38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nsid w:val="57C60C24"/>
    <w:multiLevelType w:val="multilevel"/>
    <w:tmpl w:val="DB5A9A7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9">
    <w:nsid w:val="57E65D2E"/>
    <w:multiLevelType w:val="multilevel"/>
    <w:tmpl w:val="14B6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589931D5"/>
    <w:multiLevelType w:val="hybridMultilevel"/>
    <w:tmpl w:val="0F2C5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nsid w:val="5D042A02"/>
    <w:multiLevelType w:val="multilevel"/>
    <w:tmpl w:val="B8C8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5D486F2F"/>
    <w:multiLevelType w:val="multilevel"/>
    <w:tmpl w:val="7248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5D541BB4"/>
    <w:multiLevelType w:val="hybridMultilevel"/>
    <w:tmpl w:val="EFF885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4">
    <w:nsid w:val="5D5964DD"/>
    <w:multiLevelType w:val="hybridMultilevel"/>
    <w:tmpl w:val="8FF412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nsid w:val="61374C88"/>
    <w:multiLevelType w:val="hybridMultilevel"/>
    <w:tmpl w:val="7D62BC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6">
    <w:nsid w:val="6190101A"/>
    <w:multiLevelType w:val="hybridMultilevel"/>
    <w:tmpl w:val="C1242BE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nsid w:val="62592AEB"/>
    <w:multiLevelType w:val="multilevel"/>
    <w:tmpl w:val="7FE2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627E3C8F"/>
    <w:multiLevelType w:val="hybridMultilevel"/>
    <w:tmpl w:val="074423AC"/>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9">
    <w:nsid w:val="62B75298"/>
    <w:multiLevelType w:val="multilevel"/>
    <w:tmpl w:val="BCBE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644169B3"/>
    <w:multiLevelType w:val="hybridMultilevel"/>
    <w:tmpl w:val="9B848A1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1">
    <w:nsid w:val="6443365C"/>
    <w:multiLevelType w:val="multilevel"/>
    <w:tmpl w:val="699A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64EE4CC7"/>
    <w:multiLevelType w:val="hybridMultilevel"/>
    <w:tmpl w:val="F26EE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nsid w:val="64FA1CF2"/>
    <w:multiLevelType w:val="multilevel"/>
    <w:tmpl w:val="4774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65472AB3"/>
    <w:multiLevelType w:val="hybridMultilevel"/>
    <w:tmpl w:val="B6A425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nsid w:val="654E30FC"/>
    <w:multiLevelType w:val="multilevel"/>
    <w:tmpl w:val="E476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65605EDE"/>
    <w:multiLevelType w:val="multilevel"/>
    <w:tmpl w:val="8FFE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65734712"/>
    <w:multiLevelType w:val="multilevel"/>
    <w:tmpl w:val="905EF1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8">
    <w:nsid w:val="65B51744"/>
    <w:multiLevelType w:val="multilevel"/>
    <w:tmpl w:val="9D4C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678F230B"/>
    <w:multiLevelType w:val="multilevel"/>
    <w:tmpl w:val="678F230B"/>
    <w:lvl w:ilvl="0">
      <w:start w:val="1"/>
      <w:numFmt w:val="decimal"/>
      <w:pStyle w:val="Tailieuthamkhao"/>
      <w:suff w:val="space"/>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0">
    <w:nsid w:val="698E3AC5"/>
    <w:multiLevelType w:val="hybridMultilevel"/>
    <w:tmpl w:val="B13864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1">
    <w:nsid w:val="699A7705"/>
    <w:multiLevelType w:val="hybridMultilevel"/>
    <w:tmpl w:val="B18A91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nsid w:val="6D291E79"/>
    <w:multiLevelType w:val="hybridMultilevel"/>
    <w:tmpl w:val="6B94A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nsid w:val="6D342641"/>
    <w:multiLevelType w:val="multilevel"/>
    <w:tmpl w:val="78AE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6DE06986"/>
    <w:multiLevelType w:val="hybridMultilevel"/>
    <w:tmpl w:val="581E0E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nsid w:val="6DE12BFD"/>
    <w:multiLevelType w:val="hybridMultilevel"/>
    <w:tmpl w:val="FEA476A2"/>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6">
    <w:nsid w:val="6F3466C3"/>
    <w:multiLevelType w:val="hybridMultilevel"/>
    <w:tmpl w:val="4B56AFB2"/>
    <w:lvl w:ilvl="0" w:tplc="04090003">
      <w:start w:val="1"/>
      <w:numFmt w:val="bullet"/>
      <w:lvlText w:val="o"/>
      <w:lvlJc w:val="left"/>
      <w:pPr>
        <w:ind w:left="1107" w:hanging="360"/>
      </w:pPr>
      <w:rPr>
        <w:rFonts w:ascii="Courier New" w:hAnsi="Courier New" w:cs="Courier New" w:hint="default"/>
      </w:rPr>
    </w:lvl>
    <w:lvl w:ilvl="1" w:tplc="04090003" w:tentative="1">
      <w:start w:val="1"/>
      <w:numFmt w:val="bullet"/>
      <w:lvlText w:val="o"/>
      <w:lvlJc w:val="left"/>
      <w:pPr>
        <w:ind w:left="1827" w:hanging="360"/>
      </w:pPr>
      <w:rPr>
        <w:rFonts w:ascii="Courier New" w:hAnsi="Courier New" w:cs="Courier New" w:hint="default"/>
      </w:rPr>
    </w:lvl>
    <w:lvl w:ilvl="2" w:tplc="04090005" w:tentative="1">
      <w:start w:val="1"/>
      <w:numFmt w:val="bullet"/>
      <w:lvlText w:val=""/>
      <w:lvlJc w:val="left"/>
      <w:pPr>
        <w:ind w:left="2547" w:hanging="360"/>
      </w:pPr>
      <w:rPr>
        <w:rFonts w:ascii="Wingdings" w:hAnsi="Wingdings" w:hint="default"/>
      </w:rPr>
    </w:lvl>
    <w:lvl w:ilvl="3" w:tplc="04090001" w:tentative="1">
      <w:start w:val="1"/>
      <w:numFmt w:val="bullet"/>
      <w:lvlText w:val=""/>
      <w:lvlJc w:val="left"/>
      <w:pPr>
        <w:ind w:left="3267" w:hanging="360"/>
      </w:pPr>
      <w:rPr>
        <w:rFonts w:ascii="Symbol" w:hAnsi="Symbol" w:hint="default"/>
      </w:rPr>
    </w:lvl>
    <w:lvl w:ilvl="4" w:tplc="04090003" w:tentative="1">
      <w:start w:val="1"/>
      <w:numFmt w:val="bullet"/>
      <w:lvlText w:val="o"/>
      <w:lvlJc w:val="left"/>
      <w:pPr>
        <w:ind w:left="3987" w:hanging="360"/>
      </w:pPr>
      <w:rPr>
        <w:rFonts w:ascii="Courier New" w:hAnsi="Courier New" w:cs="Courier New" w:hint="default"/>
      </w:rPr>
    </w:lvl>
    <w:lvl w:ilvl="5" w:tplc="04090005" w:tentative="1">
      <w:start w:val="1"/>
      <w:numFmt w:val="bullet"/>
      <w:lvlText w:val=""/>
      <w:lvlJc w:val="left"/>
      <w:pPr>
        <w:ind w:left="4707" w:hanging="360"/>
      </w:pPr>
      <w:rPr>
        <w:rFonts w:ascii="Wingdings" w:hAnsi="Wingdings" w:hint="default"/>
      </w:rPr>
    </w:lvl>
    <w:lvl w:ilvl="6" w:tplc="04090001" w:tentative="1">
      <w:start w:val="1"/>
      <w:numFmt w:val="bullet"/>
      <w:lvlText w:val=""/>
      <w:lvlJc w:val="left"/>
      <w:pPr>
        <w:ind w:left="5427" w:hanging="360"/>
      </w:pPr>
      <w:rPr>
        <w:rFonts w:ascii="Symbol" w:hAnsi="Symbol" w:hint="default"/>
      </w:rPr>
    </w:lvl>
    <w:lvl w:ilvl="7" w:tplc="04090003" w:tentative="1">
      <w:start w:val="1"/>
      <w:numFmt w:val="bullet"/>
      <w:lvlText w:val="o"/>
      <w:lvlJc w:val="left"/>
      <w:pPr>
        <w:ind w:left="6147" w:hanging="360"/>
      </w:pPr>
      <w:rPr>
        <w:rFonts w:ascii="Courier New" w:hAnsi="Courier New" w:cs="Courier New" w:hint="default"/>
      </w:rPr>
    </w:lvl>
    <w:lvl w:ilvl="8" w:tplc="04090005" w:tentative="1">
      <w:start w:val="1"/>
      <w:numFmt w:val="bullet"/>
      <w:lvlText w:val=""/>
      <w:lvlJc w:val="left"/>
      <w:pPr>
        <w:ind w:left="6867" w:hanging="360"/>
      </w:pPr>
      <w:rPr>
        <w:rFonts w:ascii="Wingdings" w:hAnsi="Wingdings" w:hint="default"/>
      </w:rPr>
    </w:lvl>
  </w:abstractNum>
  <w:abstractNum w:abstractNumId="157">
    <w:nsid w:val="70193BCB"/>
    <w:multiLevelType w:val="multilevel"/>
    <w:tmpl w:val="5508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702E68E2"/>
    <w:multiLevelType w:val="multilevel"/>
    <w:tmpl w:val="01A6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727B1AD9"/>
    <w:multiLevelType w:val="multilevel"/>
    <w:tmpl w:val="359A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730563CD"/>
    <w:multiLevelType w:val="multilevel"/>
    <w:tmpl w:val="155E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73670B1C"/>
    <w:multiLevelType w:val="multilevel"/>
    <w:tmpl w:val="B7F60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737E7267"/>
    <w:multiLevelType w:val="multilevel"/>
    <w:tmpl w:val="39AABD68"/>
    <w:lvl w:ilvl="0">
      <w:start w:val="2"/>
      <w:numFmt w:val="decimal"/>
      <w:lvlText w:val="%1"/>
      <w:lvlJc w:val="left"/>
      <w:pPr>
        <w:ind w:left="730" w:hanging="730"/>
      </w:pPr>
      <w:rPr>
        <w:rFonts w:hint="default"/>
        <w:b/>
        <w:i/>
        <w:sz w:val="26"/>
      </w:rPr>
    </w:lvl>
    <w:lvl w:ilvl="1">
      <w:start w:val="4"/>
      <w:numFmt w:val="decimal"/>
      <w:lvlText w:val="%1.%2"/>
      <w:lvlJc w:val="left"/>
      <w:pPr>
        <w:ind w:left="730" w:hanging="730"/>
      </w:pPr>
      <w:rPr>
        <w:rFonts w:hint="default"/>
        <w:b/>
        <w:i/>
        <w:sz w:val="26"/>
      </w:rPr>
    </w:lvl>
    <w:lvl w:ilvl="2">
      <w:start w:val="1"/>
      <w:numFmt w:val="decimal"/>
      <w:lvlText w:val="%1.%2.%3"/>
      <w:lvlJc w:val="left"/>
      <w:pPr>
        <w:ind w:left="730" w:hanging="730"/>
      </w:pPr>
      <w:rPr>
        <w:rFonts w:hint="default"/>
        <w:b/>
        <w:i/>
        <w:sz w:val="26"/>
      </w:rPr>
    </w:lvl>
    <w:lvl w:ilvl="3">
      <w:start w:val="4"/>
      <w:numFmt w:val="decimal"/>
      <w:lvlText w:val="%1.%2.%3.%4"/>
      <w:lvlJc w:val="left"/>
      <w:pPr>
        <w:ind w:left="730" w:hanging="730"/>
      </w:pPr>
      <w:rPr>
        <w:rFonts w:hint="default"/>
        <w:b/>
        <w:i/>
        <w:sz w:val="26"/>
      </w:rPr>
    </w:lvl>
    <w:lvl w:ilvl="4">
      <w:start w:val="1"/>
      <w:numFmt w:val="decimal"/>
      <w:lvlText w:val="%1.%2.%3.%4.%5"/>
      <w:lvlJc w:val="left"/>
      <w:pPr>
        <w:ind w:left="1080" w:hanging="1080"/>
      </w:pPr>
      <w:rPr>
        <w:rFonts w:hint="default"/>
        <w:b/>
        <w:i/>
        <w:sz w:val="26"/>
      </w:rPr>
    </w:lvl>
    <w:lvl w:ilvl="5">
      <w:start w:val="1"/>
      <w:numFmt w:val="decimal"/>
      <w:lvlText w:val="%1.%2.%3.%4.%5.%6"/>
      <w:lvlJc w:val="left"/>
      <w:pPr>
        <w:ind w:left="1080" w:hanging="1080"/>
      </w:pPr>
      <w:rPr>
        <w:rFonts w:hint="default"/>
        <w:b/>
        <w:i/>
        <w:sz w:val="26"/>
      </w:rPr>
    </w:lvl>
    <w:lvl w:ilvl="6">
      <w:start w:val="1"/>
      <w:numFmt w:val="decimal"/>
      <w:lvlText w:val="%1.%2.%3.%4.%5.%6.%7"/>
      <w:lvlJc w:val="left"/>
      <w:pPr>
        <w:ind w:left="1440" w:hanging="1440"/>
      </w:pPr>
      <w:rPr>
        <w:rFonts w:hint="default"/>
        <w:b/>
        <w:i/>
        <w:sz w:val="26"/>
      </w:rPr>
    </w:lvl>
    <w:lvl w:ilvl="7">
      <w:start w:val="1"/>
      <w:numFmt w:val="decimal"/>
      <w:lvlText w:val="%1.%2.%3.%4.%5.%6.%7.%8"/>
      <w:lvlJc w:val="left"/>
      <w:pPr>
        <w:ind w:left="1440" w:hanging="1440"/>
      </w:pPr>
      <w:rPr>
        <w:rFonts w:hint="default"/>
        <w:b/>
        <w:i/>
        <w:sz w:val="26"/>
      </w:rPr>
    </w:lvl>
    <w:lvl w:ilvl="8">
      <w:start w:val="1"/>
      <w:numFmt w:val="decimal"/>
      <w:lvlText w:val="%1.%2.%3.%4.%5.%6.%7.%8.%9"/>
      <w:lvlJc w:val="left"/>
      <w:pPr>
        <w:ind w:left="1800" w:hanging="1800"/>
      </w:pPr>
      <w:rPr>
        <w:rFonts w:hint="default"/>
        <w:b/>
        <w:i/>
        <w:sz w:val="26"/>
      </w:rPr>
    </w:lvl>
  </w:abstractNum>
  <w:abstractNum w:abstractNumId="163">
    <w:nsid w:val="737F2124"/>
    <w:multiLevelType w:val="multilevel"/>
    <w:tmpl w:val="384C4B1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4">
    <w:nsid w:val="748E39B1"/>
    <w:multiLevelType w:val="hybridMultilevel"/>
    <w:tmpl w:val="09A69F9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5">
    <w:nsid w:val="75417E7E"/>
    <w:multiLevelType w:val="hybridMultilevel"/>
    <w:tmpl w:val="FD80DC2A"/>
    <w:lvl w:ilvl="0" w:tplc="04090003">
      <w:start w:val="1"/>
      <w:numFmt w:val="bullet"/>
      <w:lvlText w:val="o"/>
      <w:lvlJc w:val="left"/>
      <w:pPr>
        <w:ind w:left="1107" w:hanging="360"/>
      </w:pPr>
      <w:rPr>
        <w:rFonts w:ascii="Courier New" w:hAnsi="Courier New" w:cs="Courier New" w:hint="default"/>
      </w:rPr>
    </w:lvl>
    <w:lvl w:ilvl="1" w:tplc="04090003" w:tentative="1">
      <w:start w:val="1"/>
      <w:numFmt w:val="bullet"/>
      <w:lvlText w:val="o"/>
      <w:lvlJc w:val="left"/>
      <w:pPr>
        <w:ind w:left="1827" w:hanging="360"/>
      </w:pPr>
      <w:rPr>
        <w:rFonts w:ascii="Courier New" w:hAnsi="Courier New" w:cs="Courier New" w:hint="default"/>
      </w:rPr>
    </w:lvl>
    <w:lvl w:ilvl="2" w:tplc="04090005" w:tentative="1">
      <w:start w:val="1"/>
      <w:numFmt w:val="bullet"/>
      <w:lvlText w:val=""/>
      <w:lvlJc w:val="left"/>
      <w:pPr>
        <w:ind w:left="2547" w:hanging="360"/>
      </w:pPr>
      <w:rPr>
        <w:rFonts w:ascii="Wingdings" w:hAnsi="Wingdings" w:hint="default"/>
      </w:rPr>
    </w:lvl>
    <w:lvl w:ilvl="3" w:tplc="04090001" w:tentative="1">
      <w:start w:val="1"/>
      <w:numFmt w:val="bullet"/>
      <w:lvlText w:val=""/>
      <w:lvlJc w:val="left"/>
      <w:pPr>
        <w:ind w:left="3267" w:hanging="360"/>
      </w:pPr>
      <w:rPr>
        <w:rFonts w:ascii="Symbol" w:hAnsi="Symbol" w:hint="default"/>
      </w:rPr>
    </w:lvl>
    <w:lvl w:ilvl="4" w:tplc="04090003" w:tentative="1">
      <w:start w:val="1"/>
      <w:numFmt w:val="bullet"/>
      <w:lvlText w:val="o"/>
      <w:lvlJc w:val="left"/>
      <w:pPr>
        <w:ind w:left="3987" w:hanging="360"/>
      </w:pPr>
      <w:rPr>
        <w:rFonts w:ascii="Courier New" w:hAnsi="Courier New" w:cs="Courier New" w:hint="default"/>
      </w:rPr>
    </w:lvl>
    <w:lvl w:ilvl="5" w:tplc="04090005" w:tentative="1">
      <w:start w:val="1"/>
      <w:numFmt w:val="bullet"/>
      <w:lvlText w:val=""/>
      <w:lvlJc w:val="left"/>
      <w:pPr>
        <w:ind w:left="4707" w:hanging="360"/>
      </w:pPr>
      <w:rPr>
        <w:rFonts w:ascii="Wingdings" w:hAnsi="Wingdings" w:hint="default"/>
      </w:rPr>
    </w:lvl>
    <w:lvl w:ilvl="6" w:tplc="04090001" w:tentative="1">
      <w:start w:val="1"/>
      <w:numFmt w:val="bullet"/>
      <w:lvlText w:val=""/>
      <w:lvlJc w:val="left"/>
      <w:pPr>
        <w:ind w:left="5427" w:hanging="360"/>
      </w:pPr>
      <w:rPr>
        <w:rFonts w:ascii="Symbol" w:hAnsi="Symbol" w:hint="default"/>
      </w:rPr>
    </w:lvl>
    <w:lvl w:ilvl="7" w:tplc="04090003" w:tentative="1">
      <w:start w:val="1"/>
      <w:numFmt w:val="bullet"/>
      <w:lvlText w:val="o"/>
      <w:lvlJc w:val="left"/>
      <w:pPr>
        <w:ind w:left="6147" w:hanging="360"/>
      </w:pPr>
      <w:rPr>
        <w:rFonts w:ascii="Courier New" w:hAnsi="Courier New" w:cs="Courier New" w:hint="default"/>
      </w:rPr>
    </w:lvl>
    <w:lvl w:ilvl="8" w:tplc="04090005" w:tentative="1">
      <w:start w:val="1"/>
      <w:numFmt w:val="bullet"/>
      <w:lvlText w:val=""/>
      <w:lvlJc w:val="left"/>
      <w:pPr>
        <w:ind w:left="6867" w:hanging="360"/>
      </w:pPr>
      <w:rPr>
        <w:rFonts w:ascii="Wingdings" w:hAnsi="Wingdings" w:hint="default"/>
      </w:rPr>
    </w:lvl>
  </w:abstractNum>
  <w:abstractNum w:abstractNumId="166">
    <w:nsid w:val="757016EF"/>
    <w:multiLevelType w:val="hybridMultilevel"/>
    <w:tmpl w:val="4328D1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nsid w:val="778F02BA"/>
    <w:multiLevelType w:val="hybridMultilevel"/>
    <w:tmpl w:val="787ED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nsid w:val="78053527"/>
    <w:multiLevelType w:val="hybridMultilevel"/>
    <w:tmpl w:val="B2E20CC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9">
    <w:nsid w:val="78A52E96"/>
    <w:multiLevelType w:val="multilevel"/>
    <w:tmpl w:val="C770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79C31196"/>
    <w:multiLevelType w:val="multilevel"/>
    <w:tmpl w:val="D65A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7AA02C25"/>
    <w:multiLevelType w:val="multilevel"/>
    <w:tmpl w:val="69E6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7AED3030"/>
    <w:multiLevelType w:val="multilevel"/>
    <w:tmpl w:val="A4B8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7AFA21A7"/>
    <w:multiLevelType w:val="multilevel"/>
    <w:tmpl w:val="8A28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7B7A3B98"/>
    <w:multiLevelType w:val="hybridMultilevel"/>
    <w:tmpl w:val="C9DC89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nsid w:val="7B901320"/>
    <w:multiLevelType w:val="hybridMultilevel"/>
    <w:tmpl w:val="D752F0C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nsid w:val="7C0352EF"/>
    <w:multiLevelType w:val="multilevel"/>
    <w:tmpl w:val="BA74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7C312F19"/>
    <w:multiLevelType w:val="hybridMultilevel"/>
    <w:tmpl w:val="08B8E4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nsid w:val="7E12587A"/>
    <w:multiLevelType w:val="multilevel"/>
    <w:tmpl w:val="9DD0BD0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7F232EBC"/>
    <w:multiLevelType w:val="multilevel"/>
    <w:tmpl w:val="34E0EE6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0">
    <w:nsid w:val="7F4C6B3E"/>
    <w:multiLevelType w:val="multilevel"/>
    <w:tmpl w:val="EB80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7F886B8C"/>
    <w:multiLevelType w:val="hybridMultilevel"/>
    <w:tmpl w:val="56B26D9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18"/>
  </w:num>
  <w:num w:numId="3">
    <w:abstractNumId w:val="116"/>
  </w:num>
  <w:num w:numId="4">
    <w:abstractNumId w:val="53"/>
  </w:num>
  <w:num w:numId="5">
    <w:abstractNumId w:val="149"/>
  </w:num>
  <w:num w:numId="6">
    <w:abstractNumId w:val="0"/>
  </w:num>
  <w:num w:numId="7">
    <w:abstractNumId w:val="138"/>
  </w:num>
  <w:num w:numId="8">
    <w:abstractNumId w:val="76"/>
  </w:num>
  <w:num w:numId="9">
    <w:abstractNumId w:val="126"/>
  </w:num>
  <w:num w:numId="10">
    <w:abstractNumId w:val="48"/>
  </w:num>
  <w:num w:numId="11">
    <w:abstractNumId w:val="113"/>
  </w:num>
  <w:num w:numId="12">
    <w:abstractNumId w:val="61"/>
  </w:num>
  <w:num w:numId="13">
    <w:abstractNumId w:val="17"/>
  </w:num>
  <w:num w:numId="14">
    <w:abstractNumId w:val="69"/>
  </w:num>
  <w:num w:numId="15">
    <w:abstractNumId w:val="22"/>
  </w:num>
  <w:num w:numId="16">
    <w:abstractNumId w:val="166"/>
  </w:num>
  <w:num w:numId="17">
    <w:abstractNumId w:val="177"/>
  </w:num>
  <w:num w:numId="18">
    <w:abstractNumId w:val="55"/>
  </w:num>
  <w:num w:numId="19">
    <w:abstractNumId w:val="40"/>
  </w:num>
  <w:num w:numId="20">
    <w:abstractNumId w:val="125"/>
  </w:num>
  <w:num w:numId="21">
    <w:abstractNumId w:val="57"/>
  </w:num>
  <w:num w:numId="22">
    <w:abstractNumId w:val="79"/>
  </w:num>
  <w:num w:numId="23">
    <w:abstractNumId w:val="63"/>
  </w:num>
  <w:num w:numId="24">
    <w:abstractNumId w:val="56"/>
  </w:num>
  <w:num w:numId="25">
    <w:abstractNumId w:val="134"/>
  </w:num>
  <w:num w:numId="26">
    <w:abstractNumId w:val="91"/>
  </w:num>
  <w:num w:numId="27">
    <w:abstractNumId w:val="15"/>
  </w:num>
  <w:num w:numId="28">
    <w:abstractNumId w:val="44"/>
  </w:num>
  <w:num w:numId="29">
    <w:abstractNumId w:val="174"/>
  </w:num>
  <w:num w:numId="30">
    <w:abstractNumId w:val="28"/>
  </w:num>
  <w:num w:numId="31">
    <w:abstractNumId w:val="96"/>
  </w:num>
  <w:num w:numId="32">
    <w:abstractNumId w:val="102"/>
  </w:num>
  <w:num w:numId="33">
    <w:abstractNumId w:val="72"/>
  </w:num>
  <w:num w:numId="34">
    <w:abstractNumId w:val="136"/>
  </w:num>
  <w:num w:numId="35">
    <w:abstractNumId w:val="150"/>
  </w:num>
  <w:num w:numId="36">
    <w:abstractNumId w:val="88"/>
  </w:num>
  <w:num w:numId="37">
    <w:abstractNumId w:val="127"/>
  </w:num>
  <w:num w:numId="38">
    <w:abstractNumId w:val="29"/>
  </w:num>
  <w:num w:numId="39">
    <w:abstractNumId w:val="130"/>
  </w:num>
  <w:num w:numId="40">
    <w:abstractNumId w:val="36"/>
  </w:num>
  <w:num w:numId="41">
    <w:abstractNumId w:val="151"/>
  </w:num>
  <w:num w:numId="42">
    <w:abstractNumId w:val="41"/>
  </w:num>
  <w:num w:numId="43">
    <w:abstractNumId w:val="142"/>
  </w:num>
  <w:num w:numId="44">
    <w:abstractNumId w:val="67"/>
  </w:num>
  <w:num w:numId="45">
    <w:abstractNumId w:val="163"/>
  </w:num>
  <w:num w:numId="46">
    <w:abstractNumId w:val="179"/>
  </w:num>
  <w:num w:numId="47">
    <w:abstractNumId w:val="80"/>
  </w:num>
  <w:num w:numId="48">
    <w:abstractNumId w:val="122"/>
  </w:num>
  <w:num w:numId="49">
    <w:abstractNumId w:val="24"/>
  </w:num>
  <w:num w:numId="50">
    <w:abstractNumId w:val="23"/>
  </w:num>
  <w:num w:numId="51">
    <w:abstractNumId w:val="26"/>
  </w:num>
  <w:num w:numId="52">
    <w:abstractNumId w:val="9"/>
  </w:num>
  <w:num w:numId="53">
    <w:abstractNumId w:val="178"/>
  </w:num>
  <w:num w:numId="54">
    <w:abstractNumId w:val="128"/>
  </w:num>
  <w:num w:numId="55">
    <w:abstractNumId w:val="60"/>
  </w:num>
  <w:num w:numId="56">
    <w:abstractNumId w:val="120"/>
  </w:num>
  <w:num w:numId="57">
    <w:abstractNumId w:val="89"/>
  </w:num>
  <w:num w:numId="58">
    <w:abstractNumId w:val="145"/>
  </w:num>
  <w:num w:numId="59">
    <w:abstractNumId w:val="37"/>
  </w:num>
  <w:num w:numId="60">
    <w:abstractNumId w:val="115"/>
  </w:num>
  <w:num w:numId="61">
    <w:abstractNumId w:val="109"/>
  </w:num>
  <w:num w:numId="62">
    <w:abstractNumId w:val="144"/>
  </w:num>
  <w:num w:numId="63">
    <w:abstractNumId w:val="133"/>
  </w:num>
  <w:num w:numId="64">
    <w:abstractNumId w:val="181"/>
  </w:num>
  <w:num w:numId="65">
    <w:abstractNumId w:val="97"/>
  </w:num>
  <w:num w:numId="66">
    <w:abstractNumId w:val="74"/>
  </w:num>
  <w:num w:numId="67">
    <w:abstractNumId w:val="147"/>
  </w:num>
  <w:num w:numId="68">
    <w:abstractNumId w:val="123"/>
  </w:num>
  <w:num w:numId="69">
    <w:abstractNumId w:val="51"/>
  </w:num>
  <w:num w:numId="70">
    <w:abstractNumId w:val="39"/>
  </w:num>
  <w:num w:numId="71">
    <w:abstractNumId w:val="3"/>
  </w:num>
  <w:num w:numId="72">
    <w:abstractNumId w:val="42"/>
  </w:num>
  <w:num w:numId="73">
    <w:abstractNumId w:val="6"/>
  </w:num>
  <w:num w:numId="74">
    <w:abstractNumId w:val="13"/>
  </w:num>
  <w:num w:numId="75">
    <w:abstractNumId w:val="93"/>
  </w:num>
  <w:num w:numId="76">
    <w:abstractNumId w:val="75"/>
  </w:num>
  <w:num w:numId="77">
    <w:abstractNumId w:val="64"/>
  </w:num>
  <w:num w:numId="78">
    <w:abstractNumId w:val="168"/>
  </w:num>
  <w:num w:numId="79">
    <w:abstractNumId w:val="77"/>
  </w:num>
  <w:num w:numId="80">
    <w:abstractNumId w:val="19"/>
  </w:num>
  <w:num w:numId="81">
    <w:abstractNumId w:val="83"/>
  </w:num>
  <w:num w:numId="82">
    <w:abstractNumId w:val="21"/>
  </w:num>
  <w:num w:numId="83">
    <w:abstractNumId w:val="2"/>
  </w:num>
  <w:num w:numId="84">
    <w:abstractNumId w:val="135"/>
  </w:num>
  <w:num w:numId="85">
    <w:abstractNumId w:val="78"/>
  </w:num>
  <w:num w:numId="86">
    <w:abstractNumId w:val="5"/>
  </w:num>
  <w:num w:numId="87">
    <w:abstractNumId w:val="10"/>
  </w:num>
  <w:num w:numId="88">
    <w:abstractNumId w:val="156"/>
  </w:num>
  <w:num w:numId="89">
    <w:abstractNumId w:val="101"/>
  </w:num>
  <w:num w:numId="90">
    <w:abstractNumId w:val="49"/>
  </w:num>
  <w:num w:numId="91">
    <w:abstractNumId w:val="165"/>
  </w:num>
  <w:num w:numId="92">
    <w:abstractNumId w:val="114"/>
  </w:num>
  <w:num w:numId="93">
    <w:abstractNumId w:val="82"/>
  </w:num>
  <w:num w:numId="94">
    <w:abstractNumId w:val="103"/>
  </w:num>
  <w:num w:numId="95">
    <w:abstractNumId w:val="155"/>
  </w:num>
  <w:num w:numId="96">
    <w:abstractNumId w:val="8"/>
  </w:num>
  <w:num w:numId="97">
    <w:abstractNumId w:val="110"/>
  </w:num>
  <w:num w:numId="98">
    <w:abstractNumId w:val="90"/>
  </w:num>
  <w:num w:numId="99">
    <w:abstractNumId w:val="34"/>
  </w:num>
  <w:num w:numId="100">
    <w:abstractNumId w:val="162"/>
  </w:num>
  <w:num w:numId="101">
    <w:abstractNumId w:val="119"/>
  </w:num>
  <w:num w:numId="102">
    <w:abstractNumId w:val="70"/>
  </w:num>
  <w:num w:numId="103">
    <w:abstractNumId w:val="140"/>
  </w:num>
  <w:num w:numId="104">
    <w:abstractNumId w:val="164"/>
  </w:num>
  <w:num w:numId="105">
    <w:abstractNumId w:val="27"/>
  </w:num>
  <w:num w:numId="106">
    <w:abstractNumId w:val="7"/>
  </w:num>
  <w:num w:numId="107">
    <w:abstractNumId w:val="175"/>
  </w:num>
  <w:num w:numId="108">
    <w:abstractNumId w:val="117"/>
  </w:num>
  <w:num w:numId="109">
    <w:abstractNumId w:val="65"/>
  </w:num>
  <w:num w:numId="110">
    <w:abstractNumId w:val="52"/>
  </w:num>
  <w:num w:numId="111">
    <w:abstractNumId w:val="35"/>
  </w:num>
  <w:num w:numId="112">
    <w:abstractNumId w:val="14"/>
  </w:num>
  <w:num w:numId="113">
    <w:abstractNumId w:val="31"/>
  </w:num>
  <w:num w:numId="114">
    <w:abstractNumId w:val="50"/>
  </w:num>
  <w:num w:numId="115">
    <w:abstractNumId w:val="176"/>
  </w:num>
  <w:num w:numId="116">
    <w:abstractNumId w:val="160"/>
  </w:num>
  <w:num w:numId="117">
    <w:abstractNumId w:val="73"/>
  </w:num>
  <w:num w:numId="118">
    <w:abstractNumId w:val="170"/>
  </w:num>
  <w:num w:numId="119">
    <w:abstractNumId w:val="45"/>
  </w:num>
  <w:num w:numId="120">
    <w:abstractNumId w:val="59"/>
  </w:num>
  <w:num w:numId="121">
    <w:abstractNumId w:val="180"/>
  </w:num>
  <w:num w:numId="122">
    <w:abstractNumId w:val="112"/>
  </w:num>
  <w:num w:numId="123">
    <w:abstractNumId w:val="108"/>
  </w:num>
  <w:num w:numId="124">
    <w:abstractNumId w:val="132"/>
  </w:num>
  <w:num w:numId="125">
    <w:abstractNumId w:val="47"/>
  </w:num>
  <w:num w:numId="126">
    <w:abstractNumId w:val="43"/>
  </w:num>
  <w:num w:numId="127">
    <w:abstractNumId w:val="141"/>
  </w:num>
  <w:num w:numId="128">
    <w:abstractNumId w:val="66"/>
  </w:num>
  <w:num w:numId="129">
    <w:abstractNumId w:val="167"/>
  </w:num>
  <w:num w:numId="130">
    <w:abstractNumId w:val="152"/>
  </w:num>
  <w:num w:numId="131">
    <w:abstractNumId w:val="106"/>
  </w:num>
  <w:num w:numId="132">
    <w:abstractNumId w:val="12"/>
  </w:num>
  <w:num w:numId="133">
    <w:abstractNumId w:val="104"/>
  </w:num>
  <w:num w:numId="134">
    <w:abstractNumId w:val="38"/>
  </w:num>
  <w:num w:numId="135">
    <w:abstractNumId w:val="54"/>
  </w:num>
  <w:num w:numId="136">
    <w:abstractNumId w:val="33"/>
  </w:num>
  <w:num w:numId="137">
    <w:abstractNumId w:val="169"/>
  </w:num>
  <w:num w:numId="138">
    <w:abstractNumId w:val="95"/>
  </w:num>
  <w:num w:numId="139">
    <w:abstractNumId w:val="30"/>
  </w:num>
  <w:num w:numId="140">
    <w:abstractNumId w:val="68"/>
  </w:num>
  <w:num w:numId="141">
    <w:abstractNumId w:val="158"/>
  </w:num>
  <w:num w:numId="142">
    <w:abstractNumId w:val="146"/>
  </w:num>
  <w:num w:numId="143">
    <w:abstractNumId w:val="1"/>
  </w:num>
  <w:num w:numId="144">
    <w:abstractNumId w:val="99"/>
  </w:num>
  <w:num w:numId="145">
    <w:abstractNumId w:val="100"/>
  </w:num>
  <w:num w:numId="146">
    <w:abstractNumId w:val="148"/>
  </w:num>
  <w:num w:numId="147">
    <w:abstractNumId w:val="58"/>
  </w:num>
  <w:num w:numId="148">
    <w:abstractNumId w:val="94"/>
  </w:num>
  <w:num w:numId="149">
    <w:abstractNumId w:val="81"/>
  </w:num>
  <w:num w:numId="150">
    <w:abstractNumId w:val="105"/>
  </w:num>
  <w:num w:numId="151">
    <w:abstractNumId w:val="85"/>
  </w:num>
  <w:num w:numId="152">
    <w:abstractNumId w:val="111"/>
  </w:num>
  <w:num w:numId="153">
    <w:abstractNumId w:val="62"/>
  </w:num>
  <w:num w:numId="154">
    <w:abstractNumId w:val="25"/>
  </w:num>
  <w:num w:numId="155">
    <w:abstractNumId w:val="32"/>
  </w:num>
  <w:num w:numId="156">
    <w:abstractNumId w:val="84"/>
  </w:num>
  <w:num w:numId="157">
    <w:abstractNumId w:val="46"/>
  </w:num>
  <w:num w:numId="158">
    <w:abstractNumId w:val="92"/>
  </w:num>
  <w:num w:numId="159">
    <w:abstractNumId w:val="143"/>
  </w:num>
  <w:num w:numId="160">
    <w:abstractNumId w:val="16"/>
  </w:num>
  <w:num w:numId="161">
    <w:abstractNumId w:val="118"/>
  </w:num>
  <w:num w:numId="162">
    <w:abstractNumId w:val="86"/>
  </w:num>
  <w:num w:numId="163">
    <w:abstractNumId w:val="121"/>
  </w:num>
  <w:num w:numId="164">
    <w:abstractNumId w:val="87"/>
  </w:num>
  <w:num w:numId="165">
    <w:abstractNumId w:val="107"/>
  </w:num>
  <w:num w:numId="166">
    <w:abstractNumId w:val="173"/>
  </w:num>
  <w:num w:numId="167">
    <w:abstractNumId w:val="131"/>
  </w:num>
  <w:num w:numId="168">
    <w:abstractNumId w:val="157"/>
  </w:num>
  <w:num w:numId="169">
    <w:abstractNumId w:val="171"/>
  </w:num>
  <w:num w:numId="170">
    <w:abstractNumId w:val="124"/>
  </w:num>
  <w:num w:numId="171">
    <w:abstractNumId w:val="153"/>
  </w:num>
  <w:num w:numId="172">
    <w:abstractNumId w:val="159"/>
  </w:num>
  <w:num w:numId="173">
    <w:abstractNumId w:val="98"/>
  </w:num>
  <w:num w:numId="174">
    <w:abstractNumId w:val="139"/>
  </w:num>
  <w:num w:numId="175">
    <w:abstractNumId w:val="20"/>
  </w:num>
  <w:num w:numId="176">
    <w:abstractNumId w:val="137"/>
  </w:num>
  <w:num w:numId="177">
    <w:abstractNumId w:val="129"/>
  </w:num>
  <w:num w:numId="178">
    <w:abstractNumId w:val="11"/>
  </w:num>
  <w:num w:numId="179">
    <w:abstractNumId w:val="161"/>
  </w:num>
  <w:num w:numId="180">
    <w:abstractNumId w:val="172"/>
  </w:num>
  <w:num w:numId="181">
    <w:abstractNumId w:val="71"/>
  </w:num>
  <w:num w:numId="182">
    <w:abstractNumId w:val="154"/>
  </w:num>
  <w:numIdMacAtCleanup w:val="1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mirrorMargins/>
  <w:hideSpellingErrors/>
  <w:proofState w:grammar="clean"/>
  <w:attachedTemplate r:id="rId1"/>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defaultTabStop w:val="720"/>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1855"/>
    <w:rsid w:val="000014A5"/>
    <w:rsid w:val="00003D16"/>
    <w:rsid w:val="0000420E"/>
    <w:rsid w:val="0001694F"/>
    <w:rsid w:val="0002446B"/>
    <w:rsid w:val="00024F8B"/>
    <w:rsid w:val="000252FC"/>
    <w:rsid w:val="00027D76"/>
    <w:rsid w:val="00032E6B"/>
    <w:rsid w:val="0003559F"/>
    <w:rsid w:val="000375B5"/>
    <w:rsid w:val="0004176D"/>
    <w:rsid w:val="00042416"/>
    <w:rsid w:val="00051BFA"/>
    <w:rsid w:val="00061855"/>
    <w:rsid w:val="00062B18"/>
    <w:rsid w:val="00066A27"/>
    <w:rsid w:val="00070925"/>
    <w:rsid w:val="00072090"/>
    <w:rsid w:val="0007281B"/>
    <w:rsid w:val="0007352A"/>
    <w:rsid w:val="000753A7"/>
    <w:rsid w:val="00076599"/>
    <w:rsid w:val="00080A32"/>
    <w:rsid w:val="00082919"/>
    <w:rsid w:val="00083A68"/>
    <w:rsid w:val="0008420B"/>
    <w:rsid w:val="00085827"/>
    <w:rsid w:val="00087EF3"/>
    <w:rsid w:val="000936DA"/>
    <w:rsid w:val="00093BBF"/>
    <w:rsid w:val="000950B6"/>
    <w:rsid w:val="00095FC6"/>
    <w:rsid w:val="000968D4"/>
    <w:rsid w:val="00096E3D"/>
    <w:rsid w:val="000B17CD"/>
    <w:rsid w:val="000B198E"/>
    <w:rsid w:val="000B1F6C"/>
    <w:rsid w:val="000B24DF"/>
    <w:rsid w:val="000B3D02"/>
    <w:rsid w:val="000B3D68"/>
    <w:rsid w:val="000B540B"/>
    <w:rsid w:val="000B66C0"/>
    <w:rsid w:val="000C5F09"/>
    <w:rsid w:val="000C7165"/>
    <w:rsid w:val="000D2479"/>
    <w:rsid w:val="000D3391"/>
    <w:rsid w:val="000D3DEA"/>
    <w:rsid w:val="000D6EE5"/>
    <w:rsid w:val="000E6AC0"/>
    <w:rsid w:val="000F1E18"/>
    <w:rsid w:val="000F26C7"/>
    <w:rsid w:val="000F34A0"/>
    <w:rsid w:val="000F5C3E"/>
    <w:rsid w:val="000F5F31"/>
    <w:rsid w:val="001028A1"/>
    <w:rsid w:val="001044DB"/>
    <w:rsid w:val="001061A4"/>
    <w:rsid w:val="00116BE9"/>
    <w:rsid w:val="001301FF"/>
    <w:rsid w:val="00130546"/>
    <w:rsid w:val="00131E51"/>
    <w:rsid w:val="001362F8"/>
    <w:rsid w:val="001376C6"/>
    <w:rsid w:val="0014594F"/>
    <w:rsid w:val="001506AE"/>
    <w:rsid w:val="00152BB9"/>
    <w:rsid w:val="00155BA3"/>
    <w:rsid w:val="001561B7"/>
    <w:rsid w:val="001613B6"/>
    <w:rsid w:val="00162939"/>
    <w:rsid w:val="00165EDB"/>
    <w:rsid w:val="00167491"/>
    <w:rsid w:val="00170658"/>
    <w:rsid w:val="00174C02"/>
    <w:rsid w:val="00176F8B"/>
    <w:rsid w:val="0018081C"/>
    <w:rsid w:val="00180C8C"/>
    <w:rsid w:val="0018354F"/>
    <w:rsid w:val="001902D3"/>
    <w:rsid w:val="00192969"/>
    <w:rsid w:val="00197314"/>
    <w:rsid w:val="001A08FA"/>
    <w:rsid w:val="001A225F"/>
    <w:rsid w:val="001A6549"/>
    <w:rsid w:val="001A7D31"/>
    <w:rsid w:val="001C1A84"/>
    <w:rsid w:val="001C5572"/>
    <w:rsid w:val="001C6057"/>
    <w:rsid w:val="001C77DD"/>
    <w:rsid w:val="001D0D77"/>
    <w:rsid w:val="001D730B"/>
    <w:rsid w:val="001E1E49"/>
    <w:rsid w:val="001E7993"/>
    <w:rsid w:val="001F05FB"/>
    <w:rsid w:val="001F08DE"/>
    <w:rsid w:val="001F351F"/>
    <w:rsid w:val="001F61D5"/>
    <w:rsid w:val="001F641F"/>
    <w:rsid w:val="002057A5"/>
    <w:rsid w:val="0021071F"/>
    <w:rsid w:val="00213E4E"/>
    <w:rsid w:val="00215A9F"/>
    <w:rsid w:val="00215FA4"/>
    <w:rsid w:val="00221532"/>
    <w:rsid w:val="00222D64"/>
    <w:rsid w:val="0022320D"/>
    <w:rsid w:val="00223504"/>
    <w:rsid w:val="002254C6"/>
    <w:rsid w:val="0022666D"/>
    <w:rsid w:val="00227D14"/>
    <w:rsid w:val="00233A29"/>
    <w:rsid w:val="00235DDE"/>
    <w:rsid w:val="00240277"/>
    <w:rsid w:val="002406F3"/>
    <w:rsid w:val="00241C0E"/>
    <w:rsid w:val="00242378"/>
    <w:rsid w:val="00242CF0"/>
    <w:rsid w:val="00243BE7"/>
    <w:rsid w:val="00250799"/>
    <w:rsid w:val="002507BA"/>
    <w:rsid w:val="00253413"/>
    <w:rsid w:val="002546A5"/>
    <w:rsid w:val="00256243"/>
    <w:rsid w:val="002562F5"/>
    <w:rsid w:val="002615FC"/>
    <w:rsid w:val="002632B6"/>
    <w:rsid w:val="0026378F"/>
    <w:rsid w:val="00263AA5"/>
    <w:rsid w:val="00266945"/>
    <w:rsid w:val="002703A5"/>
    <w:rsid w:val="00272D18"/>
    <w:rsid w:val="0028004F"/>
    <w:rsid w:val="0028579D"/>
    <w:rsid w:val="00285E43"/>
    <w:rsid w:val="00291C6F"/>
    <w:rsid w:val="00292141"/>
    <w:rsid w:val="00296F4F"/>
    <w:rsid w:val="002A09F9"/>
    <w:rsid w:val="002A274A"/>
    <w:rsid w:val="002A3C11"/>
    <w:rsid w:val="002B0CD0"/>
    <w:rsid w:val="002B4F9E"/>
    <w:rsid w:val="002B7701"/>
    <w:rsid w:val="002C3177"/>
    <w:rsid w:val="002C6B29"/>
    <w:rsid w:val="002C7D57"/>
    <w:rsid w:val="002D16F4"/>
    <w:rsid w:val="002D35C9"/>
    <w:rsid w:val="002D519A"/>
    <w:rsid w:val="002D5C16"/>
    <w:rsid w:val="002E44AA"/>
    <w:rsid w:val="002E6C36"/>
    <w:rsid w:val="002F5093"/>
    <w:rsid w:val="00301729"/>
    <w:rsid w:val="003147E5"/>
    <w:rsid w:val="0032023C"/>
    <w:rsid w:val="00326099"/>
    <w:rsid w:val="003271AE"/>
    <w:rsid w:val="003274F2"/>
    <w:rsid w:val="00332B2A"/>
    <w:rsid w:val="00334003"/>
    <w:rsid w:val="00337B4C"/>
    <w:rsid w:val="00337C58"/>
    <w:rsid w:val="00341D97"/>
    <w:rsid w:val="0034391F"/>
    <w:rsid w:val="003502BF"/>
    <w:rsid w:val="0035072B"/>
    <w:rsid w:val="003510E3"/>
    <w:rsid w:val="00352AE5"/>
    <w:rsid w:val="00366214"/>
    <w:rsid w:val="00367E92"/>
    <w:rsid w:val="00372545"/>
    <w:rsid w:val="003729A7"/>
    <w:rsid w:val="0038173A"/>
    <w:rsid w:val="00382972"/>
    <w:rsid w:val="00383918"/>
    <w:rsid w:val="00386C70"/>
    <w:rsid w:val="003918B2"/>
    <w:rsid w:val="003948A4"/>
    <w:rsid w:val="00395895"/>
    <w:rsid w:val="003A4ACB"/>
    <w:rsid w:val="003A6197"/>
    <w:rsid w:val="003B17FF"/>
    <w:rsid w:val="003B30C7"/>
    <w:rsid w:val="003C1390"/>
    <w:rsid w:val="003C251B"/>
    <w:rsid w:val="003C453D"/>
    <w:rsid w:val="003C57DE"/>
    <w:rsid w:val="003C7DF3"/>
    <w:rsid w:val="003D27DF"/>
    <w:rsid w:val="003E4A73"/>
    <w:rsid w:val="003E7AF7"/>
    <w:rsid w:val="003F5546"/>
    <w:rsid w:val="003F5A95"/>
    <w:rsid w:val="00401A60"/>
    <w:rsid w:val="004044A0"/>
    <w:rsid w:val="00404D7F"/>
    <w:rsid w:val="00412AFB"/>
    <w:rsid w:val="00412C76"/>
    <w:rsid w:val="00412F64"/>
    <w:rsid w:val="0041556C"/>
    <w:rsid w:val="004170DF"/>
    <w:rsid w:val="00417928"/>
    <w:rsid w:val="00427B5D"/>
    <w:rsid w:val="004305C7"/>
    <w:rsid w:val="00440981"/>
    <w:rsid w:val="00443BEF"/>
    <w:rsid w:val="004500E2"/>
    <w:rsid w:val="004531B5"/>
    <w:rsid w:val="0045335B"/>
    <w:rsid w:val="00463D34"/>
    <w:rsid w:val="00464646"/>
    <w:rsid w:val="004646BF"/>
    <w:rsid w:val="00466B47"/>
    <w:rsid w:val="0046765B"/>
    <w:rsid w:val="0046767F"/>
    <w:rsid w:val="00477BB5"/>
    <w:rsid w:val="00481F47"/>
    <w:rsid w:val="00487150"/>
    <w:rsid w:val="00490BB7"/>
    <w:rsid w:val="00495AE5"/>
    <w:rsid w:val="004A1036"/>
    <w:rsid w:val="004A1080"/>
    <w:rsid w:val="004A3046"/>
    <w:rsid w:val="004A65E2"/>
    <w:rsid w:val="004B274E"/>
    <w:rsid w:val="004B32DA"/>
    <w:rsid w:val="004B4BF6"/>
    <w:rsid w:val="004C49ED"/>
    <w:rsid w:val="004C7B3F"/>
    <w:rsid w:val="004D0210"/>
    <w:rsid w:val="004D2867"/>
    <w:rsid w:val="004D6B7B"/>
    <w:rsid w:val="004D7250"/>
    <w:rsid w:val="004E1C36"/>
    <w:rsid w:val="004F28C4"/>
    <w:rsid w:val="004F2C6A"/>
    <w:rsid w:val="004F434E"/>
    <w:rsid w:val="005000EE"/>
    <w:rsid w:val="00500571"/>
    <w:rsid w:val="0050292A"/>
    <w:rsid w:val="00505902"/>
    <w:rsid w:val="0050764E"/>
    <w:rsid w:val="00511681"/>
    <w:rsid w:val="00511C02"/>
    <w:rsid w:val="00517B6F"/>
    <w:rsid w:val="00520BCB"/>
    <w:rsid w:val="00520F55"/>
    <w:rsid w:val="00521310"/>
    <w:rsid w:val="00522021"/>
    <w:rsid w:val="00526DC0"/>
    <w:rsid w:val="00531F29"/>
    <w:rsid w:val="00534EDC"/>
    <w:rsid w:val="00542624"/>
    <w:rsid w:val="00550763"/>
    <w:rsid w:val="0056483C"/>
    <w:rsid w:val="00570EF4"/>
    <w:rsid w:val="005719FB"/>
    <w:rsid w:val="00575AA4"/>
    <w:rsid w:val="005762CE"/>
    <w:rsid w:val="00585F4E"/>
    <w:rsid w:val="00591085"/>
    <w:rsid w:val="00597ACF"/>
    <w:rsid w:val="005A3C28"/>
    <w:rsid w:val="005A55C5"/>
    <w:rsid w:val="005A5997"/>
    <w:rsid w:val="005A7369"/>
    <w:rsid w:val="005B1B4A"/>
    <w:rsid w:val="005B7357"/>
    <w:rsid w:val="005B7E33"/>
    <w:rsid w:val="005C2261"/>
    <w:rsid w:val="005C29A7"/>
    <w:rsid w:val="005D094F"/>
    <w:rsid w:val="005D0B67"/>
    <w:rsid w:val="005D68FF"/>
    <w:rsid w:val="005D6AC9"/>
    <w:rsid w:val="005D6CF1"/>
    <w:rsid w:val="005E721A"/>
    <w:rsid w:val="005F6451"/>
    <w:rsid w:val="00607962"/>
    <w:rsid w:val="006106AF"/>
    <w:rsid w:val="00611F58"/>
    <w:rsid w:val="006149CC"/>
    <w:rsid w:val="00616572"/>
    <w:rsid w:val="00620688"/>
    <w:rsid w:val="006208DA"/>
    <w:rsid w:val="006238EC"/>
    <w:rsid w:val="00625D4A"/>
    <w:rsid w:val="00625E8F"/>
    <w:rsid w:val="00631CA0"/>
    <w:rsid w:val="006322F7"/>
    <w:rsid w:val="00632D4C"/>
    <w:rsid w:val="00632EC1"/>
    <w:rsid w:val="006354F5"/>
    <w:rsid w:val="00636413"/>
    <w:rsid w:val="00637537"/>
    <w:rsid w:val="00637F01"/>
    <w:rsid w:val="00640AC1"/>
    <w:rsid w:val="00641168"/>
    <w:rsid w:val="00651163"/>
    <w:rsid w:val="00662211"/>
    <w:rsid w:val="0066625C"/>
    <w:rsid w:val="00670A0E"/>
    <w:rsid w:val="006721D2"/>
    <w:rsid w:val="00672735"/>
    <w:rsid w:val="00674E7A"/>
    <w:rsid w:val="00681D7A"/>
    <w:rsid w:val="00685A63"/>
    <w:rsid w:val="00686042"/>
    <w:rsid w:val="00687AE8"/>
    <w:rsid w:val="00687D1A"/>
    <w:rsid w:val="00690D36"/>
    <w:rsid w:val="0069113E"/>
    <w:rsid w:val="00691AA0"/>
    <w:rsid w:val="00691B4E"/>
    <w:rsid w:val="006924B5"/>
    <w:rsid w:val="00694EB6"/>
    <w:rsid w:val="006A0F8F"/>
    <w:rsid w:val="006A30A4"/>
    <w:rsid w:val="006A4FFB"/>
    <w:rsid w:val="006A628B"/>
    <w:rsid w:val="006B08D2"/>
    <w:rsid w:val="006B6CA9"/>
    <w:rsid w:val="006C0369"/>
    <w:rsid w:val="006C20BF"/>
    <w:rsid w:val="006C62E0"/>
    <w:rsid w:val="006D1040"/>
    <w:rsid w:val="006D122E"/>
    <w:rsid w:val="006D1476"/>
    <w:rsid w:val="006D3295"/>
    <w:rsid w:val="006E745E"/>
    <w:rsid w:val="006F0165"/>
    <w:rsid w:val="006F107D"/>
    <w:rsid w:val="006F2A1D"/>
    <w:rsid w:val="006F2C7B"/>
    <w:rsid w:val="006F3CCD"/>
    <w:rsid w:val="006F4787"/>
    <w:rsid w:val="00705C32"/>
    <w:rsid w:val="00710E61"/>
    <w:rsid w:val="00715016"/>
    <w:rsid w:val="007174EE"/>
    <w:rsid w:val="00723A47"/>
    <w:rsid w:val="007261FA"/>
    <w:rsid w:val="0073001F"/>
    <w:rsid w:val="00731D51"/>
    <w:rsid w:val="00732B0C"/>
    <w:rsid w:val="00734C2E"/>
    <w:rsid w:val="007360C5"/>
    <w:rsid w:val="0074238E"/>
    <w:rsid w:val="00753684"/>
    <w:rsid w:val="00760E25"/>
    <w:rsid w:val="00761C4E"/>
    <w:rsid w:val="00766DD5"/>
    <w:rsid w:val="00767402"/>
    <w:rsid w:val="0077247B"/>
    <w:rsid w:val="00773EB1"/>
    <w:rsid w:val="007753A0"/>
    <w:rsid w:val="007761EB"/>
    <w:rsid w:val="00777C3E"/>
    <w:rsid w:val="00781294"/>
    <w:rsid w:val="00782C20"/>
    <w:rsid w:val="00785B9E"/>
    <w:rsid w:val="00787E5E"/>
    <w:rsid w:val="00791320"/>
    <w:rsid w:val="00796B5B"/>
    <w:rsid w:val="007A01F0"/>
    <w:rsid w:val="007A1443"/>
    <w:rsid w:val="007A377D"/>
    <w:rsid w:val="007A37BD"/>
    <w:rsid w:val="007A663A"/>
    <w:rsid w:val="007A730F"/>
    <w:rsid w:val="007A7D82"/>
    <w:rsid w:val="007B0A35"/>
    <w:rsid w:val="007B51CB"/>
    <w:rsid w:val="007B7228"/>
    <w:rsid w:val="007B7D49"/>
    <w:rsid w:val="007C28B3"/>
    <w:rsid w:val="007C67D8"/>
    <w:rsid w:val="007D075F"/>
    <w:rsid w:val="007D0D09"/>
    <w:rsid w:val="007D27FD"/>
    <w:rsid w:val="007E13B3"/>
    <w:rsid w:val="007E2AA4"/>
    <w:rsid w:val="007E76C0"/>
    <w:rsid w:val="007F0419"/>
    <w:rsid w:val="007F28DB"/>
    <w:rsid w:val="007F2B91"/>
    <w:rsid w:val="007F482C"/>
    <w:rsid w:val="007F61B5"/>
    <w:rsid w:val="008010C9"/>
    <w:rsid w:val="00802482"/>
    <w:rsid w:val="00804B17"/>
    <w:rsid w:val="008051EB"/>
    <w:rsid w:val="008129E1"/>
    <w:rsid w:val="0081555F"/>
    <w:rsid w:val="008179AF"/>
    <w:rsid w:val="00820A44"/>
    <w:rsid w:val="008219E0"/>
    <w:rsid w:val="008238B2"/>
    <w:rsid w:val="00830C28"/>
    <w:rsid w:val="008319C5"/>
    <w:rsid w:val="00832E9E"/>
    <w:rsid w:val="00833757"/>
    <w:rsid w:val="00841662"/>
    <w:rsid w:val="00850614"/>
    <w:rsid w:val="00854A83"/>
    <w:rsid w:val="008571E6"/>
    <w:rsid w:val="00860283"/>
    <w:rsid w:val="00862648"/>
    <w:rsid w:val="00865A2C"/>
    <w:rsid w:val="00871E4B"/>
    <w:rsid w:val="008722B5"/>
    <w:rsid w:val="00873DFC"/>
    <w:rsid w:val="00873E0F"/>
    <w:rsid w:val="00874002"/>
    <w:rsid w:val="0087478E"/>
    <w:rsid w:val="0088297A"/>
    <w:rsid w:val="0088416B"/>
    <w:rsid w:val="0088598A"/>
    <w:rsid w:val="008859E3"/>
    <w:rsid w:val="0089077B"/>
    <w:rsid w:val="00891AE1"/>
    <w:rsid w:val="0089546F"/>
    <w:rsid w:val="00897CF6"/>
    <w:rsid w:val="008A4469"/>
    <w:rsid w:val="008A7687"/>
    <w:rsid w:val="008A7A57"/>
    <w:rsid w:val="008B3040"/>
    <w:rsid w:val="008C03B8"/>
    <w:rsid w:val="008C2D3B"/>
    <w:rsid w:val="008C3DA0"/>
    <w:rsid w:val="008C6AF2"/>
    <w:rsid w:val="008C6D73"/>
    <w:rsid w:val="008D0090"/>
    <w:rsid w:val="008D04B2"/>
    <w:rsid w:val="008D080A"/>
    <w:rsid w:val="008D5302"/>
    <w:rsid w:val="008E49F7"/>
    <w:rsid w:val="008E4C4D"/>
    <w:rsid w:val="008E5644"/>
    <w:rsid w:val="008F0A40"/>
    <w:rsid w:val="008F3A79"/>
    <w:rsid w:val="008F4ADB"/>
    <w:rsid w:val="008F6358"/>
    <w:rsid w:val="008F6806"/>
    <w:rsid w:val="00914BE1"/>
    <w:rsid w:val="009165B5"/>
    <w:rsid w:val="00916D44"/>
    <w:rsid w:val="0092047C"/>
    <w:rsid w:val="00924A29"/>
    <w:rsid w:val="00927237"/>
    <w:rsid w:val="00931DF4"/>
    <w:rsid w:val="009328E9"/>
    <w:rsid w:val="00932D2C"/>
    <w:rsid w:val="00934F9E"/>
    <w:rsid w:val="00941149"/>
    <w:rsid w:val="0094496E"/>
    <w:rsid w:val="009455F6"/>
    <w:rsid w:val="0095236D"/>
    <w:rsid w:val="009538E2"/>
    <w:rsid w:val="00953D22"/>
    <w:rsid w:val="00971ADF"/>
    <w:rsid w:val="00976214"/>
    <w:rsid w:val="009763E0"/>
    <w:rsid w:val="00976CB1"/>
    <w:rsid w:val="00981E7A"/>
    <w:rsid w:val="00982FFA"/>
    <w:rsid w:val="00983CC8"/>
    <w:rsid w:val="009916FF"/>
    <w:rsid w:val="009927CC"/>
    <w:rsid w:val="0099280A"/>
    <w:rsid w:val="009938F0"/>
    <w:rsid w:val="009944C9"/>
    <w:rsid w:val="00996DFB"/>
    <w:rsid w:val="00997A12"/>
    <w:rsid w:val="00997D91"/>
    <w:rsid w:val="009A19F9"/>
    <w:rsid w:val="009A5E9F"/>
    <w:rsid w:val="009A66F9"/>
    <w:rsid w:val="009A78D8"/>
    <w:rsid w:val="009B28CB"/>
    <w:rsid w:val="009C181C"/>
    <w:rsid w:val="009C5D5E"/>
    <w:rsid w:val="009C6954"/>
    <w:rsid w:val="009C7087"/>
    <w:rsid w:val="009D2812"/>
    <w:rsid w:val="009E215E"/>
    <w:rsid w:val="009E3CB0"/>
    <w:rsid w:val="009E5993"/>
    <w:rsid w:val="009E6DCC"/>
    <w:rsid w:val="009E77CD"/>
    <w:rsid w:val="009E7E43"/>
    <w:rsid w:val="009F242F"/>
    <w:rsid w:val="00A027C4"/>
    <w:rsid w:val="00A03445"/>
    <w:rsid w:val="00A03E3D"/>
    <w:rsid w:val="00A04823"/>
    <w:rsid w:val="00A04E25"/>
    <w:rsid w:val="00A04E8F"/>
    <w:rsid w:val="00A06053"/>
    <w:rsid w:val="00A1099B"/>
    <w:rsid w:val="00A10EE0"/>
    <w:rsid w:val="00A1144D"/>
    <w:rsid w:val="00A11E46"/>
    <w:rsid w:val="00A12DDA"/>
    <w:rsid w:val="00A12DE9"/>
    <w:rsid w:val="00A144E9"/>
    <w:rsid w:val="00A14D85"/>
    <w:rsid w:val="00A16910"/>
    <w:rsid w:val="00A1787A"/>
    <w:rsid w:val="00A20196"/>
    <w:rsid w:val="00A22833"/>
    <w:rsid w:val="00A30696"/>
    <w:rsid w:val="00A31DC9"/>
    <w:rsid w:val="00A33BF0"/>
    <w:rsid w:val="00A33EE1"/>
    <w:rsid w:val="00A33F5D"/>
    <w:rsid w:val="00A3745A"/>
    <w:rsid w:val="00A520AB"/>
    <w:rsid w:val="00A52256"/>
    <w:rsid w:val="00A52C55"/>
    <w:rsid w:val="00A54190"/>
    <w:rsid w:val="00A5443D"/>
    <w:rsid w:val="00A54EB5"/>
    <w:rsid w:val="00A57645"/>
    <w:rsid w:val="00A64047"/>
    <w:rsid w:val="00A65CE1"/>
    <w:rsid w:val="00A65EB7"/>
    <w:rsid w:val="00A6765A"/>
    <w:rsid w:val="00A7320F"/>
    <w:rsid w:val="00A7418C"/>
    <w:rsid w:val="00A765A8"/>
    <w:rsid w:val="00A77777"/>
    <w:rsid w:val="00A823F6"/>
    <w:rsid w:val="00A82504"/>
    <w:rsid w:val="00A85785"/>
    <w:rsid w:val="00A873BC"/>
    <w:rsid w:val="00A87470"/>
    <w:rsid w:val="00A93577"/>
    <w:rsid w:val="00A9418E"/>
    <w:rsid w:val="00AA1E73"/>
    <w:rsid w:val="00AA43B6"/>
    <w:rsid w:val="00AA490C"/>
    <w:rsid w:val="00AB4057"/>
    <w:rsid w:val="00AB428E"/>
    <w:rsid w:val="00AB4446"/>
    <w:rsid w:val="00AB4DE3"/>
    <w:rsid w:val="00AB5EC8"/>
    <w:rsid w:val="00AC06AD"/>
    <w:rsid w:val="00AC4081"/>
    <w:rsid w:val="00AC52E1"/>
    <w:rsid w:val="00AC7CE6"/>
    <w:rsid w:val="00AD518C"/>
    <w:rsid w:val="00AD555A"/>
    <w:rsid w:val="00AE02ED"/>
    <w:rsid w:val="00AE09F9"/>
    <w:rsid w:val="00AE0BCE"/>
    <w:rsid w:val="00AE255D"/>
    <w:rsid w:val="00AE4B4C"/>
    <w:rsid w:val="00AE64D8"/>
    <w:rsid w:val="00AF0298"/>
    <w:rsid w:val="00AF02BF"/>
    <w:rsid w:val="00AF11E4"/>
    <w:rsid w:val="00AF66B3"/>
    <w:rsid w:val="00B0390E"/>
    <w:rsid w:val="00B074B5"/>
    <w:rsid w:val="00B07A9D"/>
    <w:rsid w:val="00B10E64"/>
    <w:rsid w:val="00B11C20"/>
    <w:rsid w:val="00B11CF7"/>
    <w:rsid w:val="00B13B51"/>
    <w:rsid w:val="00B15CA8"/>
    <w:rsid w:val="00B16BC7"/>
    <w:rsid w:val="00B22383"/>
    <w:rsid w:val="00B2271B"/>
    <w:rsid w:val="00B2371A"/>
    <w:rsid w:val="00B25F15"/>
    <w:rsid w:val="00B2707A"/>
    <w:rsid w:val="00B3127E"/>
    <w:rsid w:val="00B331FA"/>
    <w:rsid w:val="00B3755E"/>
    <w:rsid w:val="00B37CF8"/>
    <w:rsid w:val="00B41A05"/>
    <w:rsid w:val="00B41D57"/>
    <w:rsid w:val="00B43004"/>
    <w:rsid w:val="00B43BD0"/>
    <w:rsid w:val="00B4476D"/>
    <w:rsid w:val="00B52B04"/>
    <w:rsid w:val="00B5304D"/>
    <w:rsid w:val="00B57E92"/>
    <w:rsid w:val="00B6064D"/>
    <w:rsid w:val="00B63BD2"/>
    <w:rsid w:val="00B65E39"/>
    <w:rsid w:val="00B73F92"/>
    <w:rsid w:val="00B77ADA"/>
    <w:rsid w:val="00B853AE"/>
    <w:rsid w:val="00B86125"/>
    <w:rsid w:val="00B86E0A"/>
    <w:rsid w:val="00B934E5"/>
    <w:rsid w:val="00B96609"/>
    <w:rsid w:val="00BA23F9"/>
    <w:rsid w:val="00BA2ABF"/>
    <w:rsid w:val="00BA4E37"/>
    <w:rsid w:val="00BA5BE7"/>
    <w:rsid w:val="00BA7A41"/>
    <w:rsid w:val="00BB2C17"/>
    <w:rsid w:val="00BB37A7"/>
    <w:rsid w:val="00BB37D1"/>
    <w:rsid w:val="00BB71A4"/>
    <w:rsid w:val="00BC2CA7"/>
    <w:rsid w:val="00BD079D"/>
    <w:rsid w:val="00BD1253"/>
    <w:rsid w:val="00BD4F58"/>
    <w:rsid w:val="00BD5E0C"/>
    <w:rsid w:val="00BD70AF"/>
    <w:rsid w:val="00BD714B"/>
    <w:rsid w:val="00BE52F7"/>
    <w:rsid w:val="00BE5D73"/>
    <w:rsid w:val="00BF4FCD"/>
    <w:rsid w:val="00BF7C8E"/>
    <w:rsid w:val="00C025CD"/>
    <w:rsid w:val="00C06C97"/>
    <w:rsid w:val="00C06CF1"/>
    <w:rsid w:val="00C07275"/>
    <w:rsid w:val="00C075B5"/>
    <w:rsid w:val="00C1004F"/>
    <w:rsid w:val="00C11DED"/>
    <w:rsid w:val="00C13C17"/>
    <w:rsid w:val="00C1624A"/>
    <w:rsid w:val="00C1647B"/>
    <w:rsid w:val="00C1658A"/>
    <w:rsid w:val="00C23C0E"/>
    <w:rsid w:val="00C24DC5"/>
    <w:rsid w:val="00C25E15"/>
    <w:rsid w:val="00C27AA3"/>
    <w:rsid w:val="00C32816"/>
    <w:rsid w:val="00C36695"/>
    <w:rsid w:val="00C36DB5"/>
    <w:rsid w:val="00C37C32"/>
    <w:rsid w:val="00C400E4"/>
    <w:rsid w:val="00C42871"/>
    <w:rsid w:val="00C52544"/>
    <w:rsid w:val="00C61E4C"/>
    <w:rsid w:val="00C63B19"/>
    <w:rsid w:val="00C7183B"/>
    <w:rsid w:val="00C761A1"/>
    <w:rsid w:val="00C7683B"/>
    <w:rsid w:val="00C80DA8"/>
    <w:rsid w:val="00C90587"/>
    <w:rsid w:val="00C90EDD"/>
    <w:rsid w:val="00C913CC"/>
    <w:rsid w:val="00CA13DD"/>
    <w:rsid w:val="00CA1645"/>
    <w:rsid w:val="00CA3E12"/>
    <w:rsid w:val="00CA55B3"/>
    <w:rsid w:val="00CB3C93"/>
    <w:rsid w:val="00CC41CC"/>
    <w:rsid w:val="00CC43FA"/>
    <w:rsid w:val="00CC6AB8"/>
    <w:rsid w:val="00CD0B9D"/>
    <w:rsid w:val="00CD2AA9"/>
    <w:rsid w:val="00CD47CC"/>
    <w:rsid w:val="00CE44C7"/>
    <w:rsid w:val="00CF056A"/>
    <w:rsid w:val="00CF0B23"/>
    <w:rsid w:val="00CF0CCF"/>
    <w:rsid w:val="00CF3C25"/>
    <w:rsid w:val="00D01C16"/>
    <w:rsid w:val="00D0264D"/>
    <w:rsid w:val="00D053BA"/>
    <w:rsid w:val="00D0572A"/>
    <w:rsid w:val="00D05872"/>
    <w:rsid w:val="00D11173"/>
    <w:rsid w:val="00D123B7"/>
    <w:rsid w:val="00D14CD1"/>
    <w:rsid w:val="00D1609B"/>
    <w:rsid w:val="00D1641A"/>
    <w:rsid w:val="00D22E0B"/>
    <w:rsid w:val="00D22FAE"/>
    <w:rsid w:val="00D2439E"/>
    <w:rsid w:val="00D24CED"/>
    <w:rsid w:val="00D27418"/>
    <w:rsid w:val="00D36ED1"/>
    <w:rsid w:val="00D3715A"/>
    <w:rsid w:val="00D376BE"/>
    <w:rsid w:val="00D4069A"/>
    <w:rsid w:val="00D43DB0"/>
    <w:rsid w:val="00D46559"/>
    <w:rsid w:val="00D47BE2"/>
    <w:rsid w:val="00D514AE"/>
    <w:rsid w:val="00D51BB5"/>
    <w:rsid w:val="00D530AC"/>
    <w:rsid w:val="00D5374C"/>
    <w:rsid w:val="00D54B9B"/>
    <w:rsid w:val="00D550B7"/>
    <w:rsid w:val="00D55690"/>
    <w:rsid w:val="00D57858"/>
    <w:rsid w:val="00D62E59"/>
    <w:rsid w:val="00D64947"/>
    <w:rsid w:val="00D65984"/>
    <w:rsid w:val="00D734AF"/>
    <w:rsid w:val="00D75EAC"/>
    <w:rsid w:val="00D84E5A"/>
    <w:rsid w:val="00D861C7"/>
    <w:rsid w:val="00D924D2"/>
    <w:rsid w:val="00D95F10"/>
    <w:rsid w:val="00D9695D"/>
    <w:rsid w:val="00DA2E3F"/>
    <w:rsid w:val="00DA7316"/>
    <w:rsid w:val="00DB14CF"/>
    <w:rsid w:val="00DB5FB8"/>
    <w:rsid w:val="00DB75F1"/>
    <w:rsid w:val="00DC0852"/>
    <w:rsid w:val="00DC2318"/>
    <w:rsid w:val="00DC667C"/>
    <w:rsid w:val="00DC79A1"/>
    <w:rsid w:val="00DD03F0"/>
    <w:rsid w:val="00DD645B"/>
    <w:rsid w:val="00DE17FC"/>
    <w:rsid w:val="00DE1BC7"/>
    <w:rsid w:val="00DE1DA5"/>
    <w:rsid w:val="00DF4A4F"/>
    <w:rsid w:val="00DF4BDE"/>
    <w:rsid w:val="00DF50D3"/>
    <w:rsid w:val="00E04E10"/>
    <w:rsid w:val="00E05F93"/>
    <w:rsid w:val="00E11C48"/>
    <w:rsid w:val="00E11E6B"/>
    <w:rsid w:val="00E15C52"/>
    <w:rsid w:val="00E16C6E"/>
    <w:rsid w:val="00E16E41"/>
    <w:rsid w:val="00E2207E"/>
    <w:rsid w:val="00E252B6"/>
    <w:rsid w:val="00E266A6"/>
    <w:rsid w:val="00E31B1C"/>
    <w:rsid w:val="00E345BB"/>
    <w:rsid w:val="00E36664"/>
    <w:rsid w:val="00E37A6B"/>
    <w:rsid w:val="00E37D4D"/>
    <w:rsid w:val="00E419C2"/>
    <w:rsid w:val="00E43225"/>
    <w:rsid w:val="00E46274"/>
    <w:rsid w:val="00E470A9"/>
    <w:rsid w:val="00E52FCE"/>
    <w:rsid w:val="00E6081B"/>
    <w:rsid w:val="00E66C03"/>
    <w:rsid w:val="00E673C6"/>
    <w:rsid w:val="00E73E3C"/>
    <w:rsid w:val="00E75E39"/>
    <w:rsid w:val="00E76491"/>
    <w:rsid w:val="00E7767D"/>
    <w:rsid w:val="00E800F6"/>
    <w:rsid w:val="00E83CE9"/>
    <w:rsid w:val="00E91968"/>
    <w:rsid w:val="00E92699"/>
    <w:rsid w:val="00E928AE"/>
    <w:rsid w:val="00E94A58"/>
    <w:rsid w:val="00E94FE7"/>
    <w:rsid w:val="00E97568"/>
    <w:rsid w:val="00E97B9F"/>
    <w:rsid w:val="00EA157D"/>
    <w:rsid w:val="00EA1A76"/>
    <w:rsid w:val="00EA42AC"/>
    <w:rsid w:val="00EA7970"/>
    <w:rsid w:val="00EA7CFA"/>
    <w:rsid w:val="00EB0E56"/>
    <w:rsid w:val="00EB314E"/>
    <w:rsid w:val="00EB57EC"/>
    <w:rsid w:val="00EB5814"/>
    <w:rsid w:val="00EB59A9"/>
    <w:rsid w:val="00EC0B84"/>
    <w:rsid w:val="00EC1FA6"/>
    <w:rsid w:val="00EC28ED"/>
    <w:rsid w:val="00EC5915"/>
    <w:rsid w:val="00EC6C3C"/>
    <w:rsid w:val="00ED01FB"/>
    <w:rsid w:val="00ED0400"/>
    <w:rsid w:val="00ED04CE"/>
    <w:rsid w:val="00ED0EF3"/>
    <w:rsid w:val="00ED6814"/>
    <w:rsid w:val="00ED7EA5"/>
    <w:rsid w:val="00EE0774"/>
    <w:rsid w:val="00EE2600"/>
    <w:rsid w:val="00EE3200"/>
    <w:rsid w:val="00EE4D22"/>
    <w:rsid w:val="00EE5A68"/>
    <w:rsid w:val="00EF0E4C"/>
    <w:rsid w:val="00EF3199"/>
    <w:rsid w:val="00EF4E75"/>
    <w:rsid w:val="00EF66BA"/>
    <w:rsid w:val="00EF7172"/>
    <w:rsid w:val="00F013CC"/>
    <w:rsid w:val="00F102A9"/>
    <w:rsid w:val="00F165BF"/>
    <w:rsid w:val="00F20A64"/>
    <w:rsid w:val="00F22934"/>
    <w:rsid w:val="00F230BB"/>
    <w:rsid w:val="00F302D8"/>
    <w:rsid w:val="00F305FE"/>
    <w:rsid w:val="00F40BB1"/>
    <w:rsid w:val="00F40FA3"/>
    <w:rsid w:val="00F41E08"/>
    <w:rsid w:val="00F469D7"/>
    <w:rsid w:val="00F5158F"/>
    <w:rsid w:val="00F54AA2"/>
    <w:rsid w:val="00F6055A"/>
    <w:rsid w:val="00F60826"/>
    <w:rsid w:val="00F637BA"/>
    <w:rsid w:val="00F658C7"/>
    <w:rsid w:val="00F67D11"/>
    <w:rsid w:val="00F7241D"/>
    <w:rsid w:val="00F7374F"/>
    <w:rsid w:val="00F80CB9"/>
    <w:rsid w:val="00F82454"/>
    <w:rsid w:val="00F83ED8"/>
    <w:rsid w:val="00F84CD0"/>
    <w:rsid w:val="00F9506E"/>
    <w:rsid w:val="00F95AFA"/>
    <w:rsid w:val="00F962C7"/>
    <w:rsid w:val="00FA209A"/>
    <w:rsid w:val="00FA70CA"/>
    <w:rsid w:val="00FC3C43"/>
    <w:rsid w:val="00FC3F49"/>
    <w:rsid w:val="00FC4058"/>
    <w:rsid w:val="00FC4E2C"/>
    <w:rsid w:val="00FD1148"/>
    <w:rsid w:val="00FD2DA0"/>
    <w:rsid w:val="00FE0B14"/>
    <w:rsid w:val="00FE5128"/>
    <w:rsid w:val="00FE628E"/>
    <w:rsid w:val="00FF0FE8"/>
    <w:rsid w:val="00FF3EDE"/>
    <w:rsid w:val="00FF6D88"/>
    <w:rsid w:val="0C05C817"/>
    <w:rsid w:val="0C7A1F06"/>
    <w:rsid w:val="1135075D"/>
    <w:rsid w:val="12D6AE42"/>
    <w:rsid w:val="145CA0E0"/>
    <w:rsid w:val="1FDACD79"/>
    <w:rsid w:val="23643635"/>
    <w:rsid w:val="2DCD172D"/>
    <w:rsid w:val="33047BC2"/>
    <w:rsid w:val="343609F1"/>
    <w:rsid w:val="3B11B01A"/>
    <w:rsid w:val="3E172F2B"/>
    <w:rsid w:val="42B7F8F6"/>
    <w:rsid w:val="49D9291B"/>
    <w:rsid w:val="4A53B4E1"/>
    <w:rsid w:val="51F90994"/>
    <w:rsid w:val="5C45B39D"/>
    <w:rsid w:val="5F458B10"/>
    <w:rsid w:val="60549EF5"/>
    <w:rsid w:val="61F6347C"/>
    <w:rsid w:val="75EDC4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FE98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qFormat="1"/>
    <w:lsdException w:name="heading 3" w:qFormat="1"/>
    <w:lsdException w:name="heading 4" w:uiPriority="9" w:qFormat="1"/>
    <w:lsdException w:name="heading 5" w:qFormat="1"/>
    <w:lsdException w:name="heading 6"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qFormat="1"/>
    <w:lsdException w:name="toc 4" w:qFormat="1"/>
    <w:lsdException w:name="toc 6" w:qFormat="1"/>
    <w:lsdException w:name="toc 8" w:qFormat="1"/>
    <w:lsdException w:name="Normal Indent" w:semiHidden="1" w:unhideWhenUsed="1"/>
    <w:lsdException w:name="footnote text" w:semiHidden="1" w:unhideWhenUsed="1"/>
    <w:lsdException w:name="annotation text" w:semiHidden="1" w:unhideWhenUsed="1"/>
    <w:lsdException w:name="header" w:qFormat="1"/>
    <w:lsdException w:name="footer" w:uiPriority="99"/>
    <w:lsdException w:name="index heading" w:semiHidden="1" w:unhideWhenUsed="1"/>
    <w:lsdException w:name="table of figures" w:uiPriority="99"/>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qFormat="1"/>
    <w:lsdException w:name="Placeholder Text" w:semiHidden="1"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D6B7B"/>
    <w:rPr>
      <w:rFonts w:eastAsia="Times New Roman"/>
      <w:sz w:val="24"/>
      <w:szCs w:val="24"/>
    </w:rPr>
  </w:style>
  <w:style w:type="paragraph" w:styleId="Heading1">
    <w:name w:val="heading 1"/>
    <w:basedOn w:val="Normal"/>
    <w:next w:val="Normal"/>
    <w:link w:val="Heading1Char"/>
    <w:uiPriority w:val="9"/>
    <w:qFormat/>
    <w:pPr>
      <w:keepNext/>
      <w:numPr>
        <w:numId w:val="1"/>
      </w:numPr>
      <w:spacing w:before="60" w:after="480" w:line="288" w:lineRule="auto"/>
      <w:jc w:val="center"/>
      <w:outlineLvl w:val="0"/>
    </w:pPr>
    <w:rPr>
      <w:rFonts w:cs="Arial"/>
      <w:b/>
      <w:bCs/>
      <w:caps/>
      <w:kern w:val="32"/>
      <w:sz w:val="30"/>
      <w:szCs w:val="32"/>
    </w:rPr>
  </w:style>
  <w:style w:type="paragraph" w:styleId="Heading2">
    <w:name w:val="heading 2"/>
    <w:basedOn w:val="Normal"/>
    <w:next w:val="Normal"/>
    <w:link w:val="Heading2Char"/>
    <w:qFormat/>
    <w:rsid w:val="002C7D57"/>
    <w:pPr>
      <w:keepNext/>
      <w:numPr>
        <w:ilvl w:val="1"/>
        <w:numId w:val="1"/>
      </w:numPr>
      <w:jc w:val="both"/>
      <w:outlineLvl w:val="1"/>
    </w:pPr>
    <w:rPr>
      <w:rFonts w:cs="Arial"/>
      <w:b/>
      <w:bCs/>
      <w:iCs/>
      <w:szCs w:val="28"/>
    </w:rPr>
  </w:style>
  <w:style w:type="paragraph" w:styleId="Heading3">
    <w:name w:val="heading 3"/>
    <w:basedOn w:val="Normal"/>
    <w:next w:val="Normal"/>
    <w:link w:val="Heading3Char"/>
    <w:qFormat/>
    <w:pPr>
      <w:keepNext/>
      <w:numPr>
        <w:ilvl w:val="2"/>
        <w:numId w:val="1"/>
      </w:numPr>
      <w:outlineLvl w:val="2"/>
    </w:pPr>
    <w:rPr>
      <w:rFonts w:cs="Arial"/>
      <w:b/>
      <w:bCs/>
      <w:i/>
      <w:szCs w:val="26"/>
    </w:rPr>
  </w:style>
  <w:style w:type="paragraph" w:styleId="Heading4">
    <w:name w:val="heading 4"/>
    <w:basedOn w:val="Normal"/>
    <w:next w:val="Normal"/>
    <w:link w:val="Heading4Char"/>
    <w:autoRedefine/>
    <w:uiPriority w:val="9"/>
    <w:qFormat/>
    <w:rsid w:val="00003D16"/>
    <w:pPr>
      <w:keepNext/>
      <w:spacing w:line="360" w:lineRule="auto"/>
      <w:jc w:val="both"/>
      <w:outlineLvl w:val="3"/>
    </w:pPr>
    <w:rPr>
      <w:b/>
      <w:bCs/>
      <w:szCs w:val="28"/>
    </w:rPr>
  </w:style>
  <w:style w:type="paragraph" w:styleId="Heading5">
    <w:name w:val="heading 5"/>
    <w:basedOn w:val="Normal"/>
    <w:next w:val="Normal"/>
    <w:autoRedefine/>
    <w:qFormat/>
    <w:pPr>
      <w:numPr>
        <w:numId w:val="2"/>
      </w:numPr>
      <w:spacing w:before="240" w:after="60"/>
      <w:outlineLvl w:val="4"/>
    </w:pPr>
    <w:rPr>
      <w:b/>
      <w:bCs/>
      <w:i/>
      <w:iCs/>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pPr>
      <w:numPr>
        <w:ilvl w:val="6"/>
        <w:numId w:val="1"/>
      </w:numPr>
      <w:spacing w:before="240" w:after="60"/>
      <w:outlineLvl w:val="6"/>
    </w:pPr>
  </w:style>
  <w:style w:type="paragraph" w:styleId="Heading8">
    <w:name w:val="heading 8"/>
    <w:basedOn w:val="Normal"/>
    <w:next w:val="Normal"/>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Caption">
    <w:name w:val="caption"/>
    <w:next w:val="Normal"/>
    <w:link w:val="CaptionChar"/>
    <w:pPr>
      <w:jc w:val="center"/>
    </w:pPr>
    <w:rPr>
      <w:rFonts w:eastAsia="Times New Roman"/>
      <w:bCs/>
      <w:sz w:val="26"/>
    </w:rPr>
  </w:style>
  <w:style w:type="character" w:styleId="Emphasis">
    <w:name w:val="Emphasis"/>
    <w:basedOn w:val="DefaultParagraphFont"/>
    <w:uiPriority w:val="20"/>
    <w:qFormat/>
    <w:rPr>
      <w:i/>
      <w:iCs/>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qFormat/>
    <w:pPr>
      <w:tabs>
        <w:tab w:val="center" w:pos="4513"/>
        <w:tab w:val="right" w:pos="9026"/>
      </w:tabs>
    </w:pPr>
  </w:style>
  <w:style w:type="character" w:styleId="HTMLCode">
    <w:name w:val="HTML Code"/>
    <w:basedOn w:val="DefaultParagraphFont"/>
    <w:uiPriority w:val="99"/>
    <w:semiHidden/>
    <w:unhideWhenUsed/>
    <w:rPr>
      <w:rFonts w:ascii="Courier New" w:hAnsi="Courier New" w:cs="Courier New"/>
      <w:sz w:val="20"/>
      <w:szCs w:val="20"/>
    </w:rPr>
  </w:style>
  <w:style w:type="character" w:styleId="Hyperlink">
    <w:name w:val="Hyperlink"/>
    <w:basedOn w:val="DefaultParagraphFont"/>
    <w:uiPriority w:val="99"/>
    <w:qFormat/>
    <w:rPr>
      <w:color w:val="0000FF"/>
      <w:u w:val="single"/>
    </w:rPr>
  </w:style>
  <w:style w:type="paragraph" w:styleId="NormalWeb">
    <w:name w:val="Normal (Web)"/>
    <w:uiPriority w:val="99"/>
    <w:unhideWhenUsed/>
    <w:pPr>
      <w:spacing w:beforeAutospacing="1" w:afterAutospacing="1"/>
    </w:pPr>
    <w:rPr>
      <w:sz w:val="24"/>
      <w:szCs w:val="24"/>
      <w:lang w:eastAsia="zh-CN"/>
    </w:rPr>
  </w:style>
  <w:style w:type="character" w:styleId="PageNumber">
    <w:name w:val="page number"/>
    <w:basedOn w:val="DefaultParagraphFont"/>
  </w:style>
  <w:style w:type="character" w:styleId="Strong">
    <w:name w:val="Strong"/>
    <w:uiPriority w:val="22"/>
    <w:qFormat/>
    <w:rPr>
      <w:rFonts w:ascii=".VnBlackH" w:hAnsi=".VnBlackH"/>
    </w:rPr>
  </w:style>
  <w:style w:type="paragraph" w:styleId="Subtitle">
    <w:name w:val="Subtitle"/>
    <w:basedOn w:val="Normal"/>
    <w:next w:val="Normal"/>
    <w:link w:val="SubtitleChar"/>
    <w:qFormat/>
    <w:pPr>
      <w:spacing w:after="160"/>
    </w:pPr>
    <w:rPr>
      <w:rFonts w:asciiTheme="minorHAnsi" w:eastAsiaTheme="minorEastAsia" w:hAnsiTheme="minorHAnsi" w:cstheme="minorBidi"/>
      <w:color w:val="595959" w:themeColor="text1" w:themeTint="A6"/>
      <w:spacing w:val="15"/>
      <w:sz w:val="22"/>
      <w:szCs w:val="22"/>
    </w:rPr>
  </w:style>
  <w:style w:type="table" w:styleId="TableGrid">
    <w:name w:val="Table Grid"/>
    <w:basedOn w:val="TableNormal"/>
    <w:qFormat/>
    <w:pPr>
      <w:spacing w:before="100" w:beforeAutospacing="1" w:after="100" w:afterAutospacing="1"/>
    </w:pPr>
    <w:rPr>
      <w:sz w:val="26"/>
    </w:rPr>
    <w:tblPr>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
    <w:trPr>
      <w:jc w:val="center"/>
    </w:trPr>
    <w:tcPr>
      <w:shd w:val="clear" w:color="auto" w:fill="auto"/>
      <w:vAlign w:val="center"/>
    </w:tcPr>
  </w:style>
  <w:style w:type="paragraph" w:styleId="TableofFigures">
    <w:name w:val="table of figures"/>
    <w:basedOn w:val="Normal"/>
    <w:next w:val="Normal"/>
    <w:uiPriority w:val="99"/>
    <w:pPr>
      <w:spacing w:before="60"/>
    </w:pPr>
  </w:style>
  <w:style w:type="table" w:styleId="TableTheme">
    <w:name w:val="Table Theme"/>
    <w:basedOn w:val="TableNormal"/>
    <w:qFormat/>
    <w:pPr>
      <w:spacing w:before="120" w:line="312" w:lineRule="auto"/>
      <w:ind w:firstLine="567"/>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pPr>
      <w:spacing w:after="240"/>
      <w:contextualSpacing/>
      <w:jc w:val="center"/>
    </w:pPr>
    <w:rPr>
      <w:rFonts w:eastAsiaTheme="majorEastAsia" w:cstheme="majorBidi"/>
      <w:b/>
      <w:spacing w:val="-10"/>
      <w:kern w:val="28"/>
      <w:sz w:val="30"/>
      <w:szCs w:val="56"/>
    </w:rPr>
  </w:style>
  <w:style w:type="paragraph" w:styleId="TOC1">
    <w:name w:val="toc 1"/>
    <w:basedOn w:val="Normal"/>
    <w:next w:val="Normal"/>
    <w:uiPriority w:val="39"/>
    <w:pPr>
      <w:tabs>
        <w:tab w:val="right" w:leader="dot" w:pos="8778"/>
      </w:tabs>
      <w:spacing w:before="60"/>
    </w:pPr>
  </w:style>
  <w:style w:type="paragraph" w:styleId="TOC2">
    <w:name w:val="toc 2"/>
    <w:basedOn w:val="Normal"/>
    <w:next w:val="Normal"/>
    <w:autoRedefine/>
    <w:uiPriority w:val="39"/>
    <w:pPr>
      <w:tabs>
        <w:tab w:val="right" w:leader="dot" w:pos="8778"/>
      </w:tabs>
      <w:spacing w:before="60" w:line="288" w:lineRule="auto"/>
      <w:ind w:left="284"/>
    </w:pPr>
  </w:style>
  <w:style w:type="paragraph" w:styleId="TOC3">
    <w:name w:val="toc 3"/>
    <w:basedOn w:val="Normal"/>
    <w:next w:val="Normal"/>
    <w:autoRedefine/>
    <w:uiPriority w:val="39"/>
    <w:qFormat/>
    <w:pPr>
      <w:spacing w:before="60" w:line="288" w:lineRule="auto"/>
      <w:ind w:left="567"/>
    </w:pPr>
  </w:style>
  <w:style w:type="paragraph" w:styleId="TOC4">
    <w:name w:val="toc 4"/>
    <w:basedOn w:val="Normal"/>
    <w:next w:val="Normal"/>
    <w:autoRedefine/>
    <w:qFormat/>
    <w:pPr>
      <w:spacing w:after="100"/>
      <w:ind w:left="839"/>
    </w:pPr>
  </w:style>
  <w:style w:type="paragraph" w:styleId="TOC5">
    <w:name w:val="toc 5"/>
    <w:basedOn w:val="Normal"/>
    <w:next w:val="Normal"/>
    <w:autoRedefine/>
    <w:pPr>
      <w:spacing w:after="100"/>
      <w:ind w:left="1123"/>
    </w:pPr>
  </w:style>
  <w:style w:type="paragraph" w:styleId="TOC6">
    <w:name w:val="toc 6"/>
    <w:basedOn w:val="Normal"/>
    <w:next w:val="Normal"/>
    <w:autoRedefine/>
    <w:qFormat/>
    <w:pPr>
      <w:spacing w:after="100"/>
      <w:ind w:left="1400"/>
    </w:pPr>
  </w:style>
  <w:style w:type="paragraph" w:styleId="TOC7">
    <w:name w:val="toc 7"/>
    <w:basedOn w:val="Normal"/>
    <w:next w:val="Normal"/>
    <w:autoRedefine/>
    <w:pPr>
      <w:spacing w:after="100"/>
      <w:ind w:left="1678"/>
    </w:pPr>
  </w:style>
  <w:style w:type="paragraph" w:styleId="TOC8">
    <w:name w:val="toc 8"/>
    <w:basedOn w:val="Normal"/>
    <w:next w:val="Normal"/>
    <w:autoRedefine/>
    <w:qFormat/>
    <w:pPr>
      <w:spacing w:after="100"/>
      <w:ind w:left="1962"/>
    </w:pPr>
  </w:style>
  <w:style w:type="paragraph" w:styleId="TOC9">
    <w:name w:val="toc 9"/>
    <w:basedOn w:val="Normal"/>
    <w:next w:val="Normal"/>
    <w:autoRedefine/>
    <w:pPr>
      <w:spacing w:after="100"/>
      <w:ind w:left="2240"/>
    </w:pPr>
  </w:style>
  <w:style w:type="paragraph" w:customStyle="1" w:styleId="RefList">
    <w:name w:val="RefList"/>
    <w:basedOn w:val="Normal"/>
    <w:link w:val="RefListChar"/>
    <w:qFormat/>
    <w:pPr>
      <w:tabs>
        <w:tab w:val="left" w:pos="510"/>
      </w:tabs>
      <w:spacing w:before="60"/>
      <w:ind w:left="510" w:hanging="510"/>
    </w:pPr>
    <w:rPr>
      <w:lang w:val="fr-FR"/>
    </w:rPr>
  </w:style>
  <w:style w:type="paragraph" w:customStyle="1" w:styleId="MTDisplayEquation">
    <w:name w:val="MTDisplayEquation"/>
    <w:basedOn w:val="Normal"/>
    <w:next w:val="Normal"/>
    <w:qFormat/>
    <w:pPr>
      <w:tabs>
        <w:tab w:val="center" w:pos="4400"/>
        <w:tab w:val="right" w:pos="8780"/>
      </w:tabs>
      <w:ind w:firstLine="720"/>
    </w:pPr>
  </w:style>
  <w:style w:type="character" w:customStyle="1" w:styleId="MTEquationSection">
    <w:name w:val="MTEquationSection"/>
    <w:basedOn w:val="DefaultParagraphFont"/>
    <w:qFormat/>
    <w:rPr>
      <w:vanish/>
      <w:color w:val="FF0000"/>
    </w:rPr>
  </w:style>
  <w:style w:type="character" w:customStyle="1" w:styleId="HeaderChar">
    <w:name w:val="Header Char"/>
    <w:basedOn w:val="DefaultParagraphFont"/>
    <w:link w:val="Header"/>
    <w:qFormat/>
    <w:rPr>
      <w:rFonts w:ascii=".VnTime" w:hAnsi=".VnTime"/>
      <w:sz w:val="28"/>
      <w:szCs w:val="24"/>
      <w:lang w:val="en-US" w:eastAsia="en-US"/>
    </w:rPr>
  </w:style>
  <w:style w:type="character" w:customStyle="1" w:styleId="atitle">
    <w:name w:val="atitle"/>
    <w:basedOn w:val="DefaultParagraphFont"/>
    <w:semiHidden/>
    <w:qFormat/>
  </w:style>
  <w:style w:type="paragraph" w:customStyle="1" w:styleId="NumberingStyle">
    <w:name w:val="Numbering Style"/>
    <w:next w:val="Normal"/>
    <w:link w:val="NumberingStyleChar"/>
    <w:pPr>
      <w:numPr>
        <w:numId w:val="3"/>
      </w:numPr>
      <w:spacing w:before="120" w:line="312" w:lineRule="auto"/>
      <w:ind w:left="0" w:firstLine="0"/>
    </w:pPr>
    <w:rPr>
      <w:rFonts w:eastAsia="Times New Roman"/>
      <w:b/>
      <w:sz w:val="24"/>
      <w:szCs w:val="24"/>
    </w:rPr>
  </w:style>
  <w:style w:type="paragraph" w:styleId="ListParagraph">
    <w:name w:val="List Paragraph"/>
    <w:basedOn w:val="Normal"/>
    <w:uiPriority w:val="1"/>
    <w:qFormat/>
    <w:pPr>
      <w:numPr>
        <w:numId w:val="9"/>
      </w:numPr>
      <w:contextualSpacing/>
    </w:pPr>
  </w:style>
  <w:style w:type="paragraph" w:customStyle="1" w:styleId="StyleBefore3pt">
    <w:name w:val="Style Before:  3 pt"/>
    <w:basedOn w:val="Normal"/>
    <w:pPr>
      <w:spacing w:before="60"/>
    </w:pPr>
    <w:rPr>
      <w:szCs w:val="20"/>
    </w:rPr>
  </w:style>
  <w:style w:type="character" w:customStyle="1" w:styleId="NumberingStyleChar">
    <w:name w:val="Numbering Style Char"/>
    <w:basedOn w:val="DefaultParagraphFont"/>
    <w:link w:val="NumberingStyle"/>
    <w:rPr>
      <w:rFonts w:eastAsia="Times New Roman"/>
      <w:b/>
      <w:sz w:val="24"/>
      <w:szCs w:val="24"/>
    </w:rPr>
  </w:style>
  <w:style w:type="paragraph" w:customStyle="1" w:styleId="Like-Numbering">
    <w:name w:val="Like-Numbering"/>
    <w:link w:val="Like-NumberingChar"/>
    <w:qFormat/>
    <w:pPr>
      <w:spacing w:before="120" w:line="312" w:lineRule="auto"/>
    </w:pPr>
    <w:rPr>
      <w:rFonts w:eastAsia="Times New Roman"/>
      <w:b/>
      <w:sz w:val="26"/>
      <w:szCs w:val="24"/>
    </w:rPr>
  </w:style>
  <w:style w:type="character" w:customStyle="1" w:styleId="Like-NumberingChar">
    <w:name w:val="Like-Numbering Char"/>
    <w:basedOn w:val="DefaultParagraphFont"/>
    <w:link w:val="Like-Numbering"/>
    <w:rPr>
      <w:b/>
      <w:sz w:val="26"/>
      <w:szCs w:val="24"/>
    </w:rPr>
  </w:style>
  <w:style w:type="character" w:customStyle="1" w:styleId="BalloonTextChar">
    <w:name w:val="Balloon Text Char"/>
    <w:basedOn w:val="DefaultParagraphFont"/>
    <w:link w:val="BalloonText"/>
    <w:rPr>
      <w:rFonts w:ascii="Tahoma" w:hAnsi="Tahoma" w:cs="Tahoma"/>
      <w:sz w:val="16"/>
      <w:szCs w:val="16"/>
    </w:rPr>
  </w:style>
  <w:style w:type="character" w:styleId="PlaceholderText">
    <w:name w:val="Placeholder Text"/>
    <w:basedOn w:val="DefaultParagraphFont"/>
    <w:uiPriority w:val="99"/>
    <w:semiHidden/>
    <w:rPr>
      <w:color w:val="808080"/>
    </w:rPr>
  </w:style>
  <w:style w:type="paragraph" w:customStyle="1" w:styleId="Tailieuthamkhao">
    <w:name w:val="Tai lieu tham khao"/>
    <w:basedOn w:val="RefList"/>
    <w:link w:val="TailieuthamkhaoChar"/>
    <w:pPr>
      <w:numPr>
        <w:numId w:val="5"/>
      </w:numPr>
      <w:ind w:left="0" w:firstLine="0"/>
    </w:pPr>
  </w:style>
  <w:style w:type="character" w:customStyle="1" w:styleId="RefListChar">
    <w:name w:val="RefList Char"/>
    <w:basedOn w:val="DefaultParagraphFont"/>
    <w:link w:val="RefList"/>
    <w:rPr>
      <w:sz w:val="26"/>
      <w:szCs w:val="24"/>
      <w:lang w:val="fr-FR"/>
    </w:rPr>
  </w:style>
  <w:style w:type="character" w:customStyle="1" w:styleId="TailieuthamkhaoChar">
    <w:name w:val="Tai lieu tham khao Char"/>
    <w:basedOn w:val="RefListChar"/>
    <w:link w:val="Tailieuthamkhao"/>
    <w:rPr>
      <w:rFonts w:eastAsia="Times New Roman"/>
      <w:sz w:val="24"/>
      <w:szCs w:val="24"/>
      <w:lang w:val="fr-FR"/>
    </w:rPr>
  </w:style>
  <w:style w:type="paragraph" w:styleId="NoSpacing">
    <w:name w:val="No Spacing"/>
    <w:pPr>
      <w:spacing w:before="60" w:after="60" w:line="288" w:lineRule="auto"/>
      <w:ind w:firstLine="426"/>
      <w:jc w:val="both"/>
    </w:pPr>
    <w:rPr>
      <w:rFonts w:eastAsia="Times New Roman"/>
      <w:sz w:val="26"/>
      <w:szCs w:val="26"/>
    </w:rPr>
  </w:style>
  <w:style w:type="character" w:customStyle="1" w:styleId="FooterChar">
    <w:name w:val="Footer Char"/>
    <w:basedOn w:val="DefaultParagraphFont"/>
    <w:link w:val="Footer"/>
    <w:uiPriority w:val="99"/>
    <w:qFormat/>
    <w:rPr>
      <w:sz w:val="26"/>
      <w:szCs w:val="24"/>
    </w:rPr>
  </w:style>
  <w:style w:type="character" w:customStyle="1" w:styleId="Heading1Char">
    <w:name w:val="Heading 1 Char"/>
    <w:basedOn w:val="DefaultParagraphFont"/>
    <w:link w:val="Heading1"/>
    <w:uiPriority w:val="9"/>
    <w:rPr>
      <w:rFonts w:eastAsia="Times New Roman" w:cs="Arial"/>
      <w:b/>
      <w:bCs/>
      <w:caps/>
      <w:kern w:val="32"/>
      <w:sz w:val="30"/>
      <w:szCs w:val="32"/>
    </w:rPr>
  </w:style>
  <w:style w:type="paragraph" w:customStyle="1" w:styleId="Bibliography1">
    <w:name w:val="Bibliography1"/>
    <w:basedOn w:val="Normal"/>
    <w:next w:val="Normal"/>
    <w:uiPriority w:val="37"/>
    <w:unhideWhenUsed/>
  </w:style>
  <w:style w:type="character" w:customStyle="1" w:styleId="IntenseEmphasis1">
    <w:name w:val="Intense Emphasis1"/>
    <w:uiPriority w:val="21"/>
    <w:rPr>
      <w:b/>
      <w:bCs/>
      <w:i/>
      <w:iCs/>
      <w:color w:val="4F81BD"/>
    </w:rPr>
  </w:style>
  <w:style w:type="paragraph" w:customStyle="1" w:styleId="Code">
    <w:name w:val="Code"/>
    <w:basedOn w:val="Normal"/>
    <w:link w:val="CodeChar"/>
    <w:qFormat/>
    <w:pPr>
      <w:spacing w:after="60"/>
    </w:pPr>
    <w:rPr>
      <w:rFonts w:ascii="Courier New" w:hAnsi="Courier New"/>
      <w:sz w:val="20"/>
    </w:rPr>
  </w:style>
  <w:style w:type="paragraph" w:customStyle="1" w:styleId="TLTK">
    <w:name w:val="TLTK"/>
    <w:basedOn w:val="Normal"/>
    <w:link w:val="TLTKChar"/>
    <w:qFormat/>
  </w:style>
  <w:style w:type="character" w:customStyle="1" w:styleId="CodeChar">
    <w:name w:val="Code Char"/>
    <w:basedOn w:val="Heading1Char"/>
    <w:link w:val="Code"/>
    <w:rPr>
      <w:rFonts w:ascii="Courier New" w:eastAsia="Times New Roman" w:hAnsi="Courier New" w:cs="Arial"/>
      <w:b w:val="0"/>
      <w:bCs w:val="0"/>
      <w:caps/>
      <w:kern w:val="32"/>
      <w:sz w:val="30"/>
      <w:szCs w:val="24"/>
    </w:rPr>
  </w:style>
  <w:style w:type="character" w:customStyle="1" w:styleId="TLTKChar">
    <w:name w:val="TLTK Char"/>
    <w:basedOn w:val="DefaultParagraphFont"/>
    <w:link w:val="TLTK"/>
    <w:rPr>
      <w:sz w:val="24"/>
      <w:szCs w:val="24"/>
    </w:rPr>
  </w:style>
  <w:style w:type="paragraph" w:customStyle="1" w:styleId="Captions">
    <w:name w:val="Captions"/>
    <w:basedOn w:val="Caption"/>
    <w:link w:val="CaptionsChar"/>
    <w:qFormat/>
    <w:rPr>
      <w:sz w:val="22"/>
    </w:rPr>
  </w:style>
  <w:style w:type="character" w:customStyle="1" w:styleId="CaptionChar">
    <w:name w:val="Caption Char"/>
    <w:basedOn w:val="DefaultParagraphFont"/>
    <w:link w:val="Caption"/>
    <w:rPr>
      <w:bCs/>
      <w:sz w:val="26"/>
    </w:rPr>
  </w:style>
  <w:style w:type="character" w:customStyle="1" w:styleId="CaptionsChar">
    <w:name w:val="Captions Char"/>
    <w:basedOn w:val="CaptionChar"/>
    <w:link w:val="Captions"/>
    <w:rPr>
      <w:bCs/>
      <w:sz w:val="22"/>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TitleChar">
    <w:name w:val="Title Char"/>
    <w:basedOn w:val="DefaultParagraphFont"/>
    <w:link w:val="Title"/>
    <w:rPr>
      <w:rFonts w:eastAsiaTheme="majorEastAsia" w:cstheme="majorBidi"/>
      <w:b/>
      <w:spacing w:val="-10"/>
      <w:kern w:val="28"/>
      <w:sz w:val="30"/>
      <w:szCs w:val="56"/>
    </w:rPr>
  </w:style>
  <w:style w:type="character" w:customStyle="1" w:styleId="SubtitleChar">
    <w:name w:val="Subtitle Char"/>
    <w:basedOn w:val="DefaultParagraphFont"/>
    <w:link w:val="Subtitle"/>
    <w:rPr>
      <w:rFonts w:asciiTheme="minorHAnsi" w:eastAsiaTheme="minorEastAsia" w:hAnsiTheme="minorHAnsi" w:cstheme="minorBidi"/>
      <w:color w:val="595959" w:themeColor="text1" w:themeTint="A6"/>
      <w:spacing w:val="15"/>
      <w:sz w:val="22"/>
      <w:szCs w:val="22"/>
    </w:rPr>
  </w:style>
  <w:style w:type="character" w:customStyle="1" w:styleId="apple-tab-span">
    <w:name w:val="apple-tab-span"/>
    <w:basedOn w:val="DefaultParagraphFont"/>
    <w:rsid w:val="00575AA4"/>
  </w:style>
  <w:style w:type="character" w:styleId="FollowedHyperlink">
    <w:name w:val="FollowedHyperlink"/>
    <w:basedOn w:val="DefaultParagraphFont"/>
    <w:semiHidden/>
    <w:unhideWhenUsed/>
    <w:rsid w:val="008051EB"/>
    <w:rPr>
      <w:color w:val="800080" w:themeColor="followedHyperlink"/>
      <w:u w:val="single"/>
    </w:rPr>
  </w:style>
  <w:style w:type="paragraph" w:styleId="FootnoteText">
    <w:name w:val="footnote text"/>
    <w:basedOn w:val="Normal"/>
    <w:link w:val="FootnoteTextChar"/>
    <w:semiHidden/>
    <w:unhideWhenUsed/>
    <w:rsid w:val="00914BE1"/>
    <w:rPr>
      <w:sz w:val="20"/>
      <w:szCs w:val="20"/>
    </w:rPr>
  </w:style>
  <w:style w:type="character" w:customStyle="1" w:styleId="FootnoteTextChar">
    <w:name w:val="Footnote Text Char"/>
    <w:basedOn w:val="DefaultParagraphFont"/>
    <w:link w:val="FootnoteText"/>
    <w:semiHidden/>
    <w:rsid w:val="00914BE1"/>
    <w:rPr>
      <w:rFonts w:eastAsia="Times New Roman"/>
      <w:lang w:val="en-US"/>
    </w:rPr>
  </w:style>
  <w:style w:type="character" w:styleId="FootnoteReference">
    <w:name w:val="footnote reference"/>
    <w:basedOn w:val="DefaultParagraphFont"/>
    <w:semiHidden/>
    <w:unhideWhenUsed/>
    <w:rsid w:val="00914BE1"/>
    <w:rPr>
      <w:vertAlign w:val="superscript"/>
    </w:rPr>
  </w:style>
  <w:style w:type="table" w:customStyle="1" w:styleId="TableGridLight1">
    <w:name w:val="Table Grid Light1"/>
    <w:basedOn w:val="TableNormal"/>
    <w:uiPriority w:val="40"/>
    <w:rsid w:val="004D6B7B"/>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GridTable1Light-Accent21">
    <w:name w:val="Grid Table 1 Light - Accent 21"/>
    <w:basedOn w:val="TableNormal"/>
    <w:uiPriority w:val="46"/>
    <w:rsid w:val="006B08D2"/>
    <w:tblPr>
      <w:tblStyleRowBandSize w:val="1"/>
      <w:tblStyleColBandSize w:val="1"/>
      <w:tblInd w:w="0" w:type="dxa"/>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CellMar>
        <w:top w:w="0" w:type="dxa"/>
        <w:left w:w="108" w:type="dxa"/>
        <w:bottom w:w="0" w:type="dxa"/>
        <w:right w:w="108" w:type="dxa"/>
      </w:tblCellMar>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6B08D2"/>
    <w:tblPr>
      <w:tblStyleRowBandSize w:val="1"/>
      <w:tblStyleColBandSize w:val="1"/>
      <w:tblInd w:w="0" w:type="dxa"/>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CellMar>
        <w:top w:w="0" w:type="dxa"/>
        <w:left w:w="108" w:type="dxa"/>
        <w:bottom w:w="0" w:type="dxa"/>
        <w:right w:w="108" w:type="dxa"/>
      </w:tblCellMar>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6B08D2"/>
    <w:tblPr>
      <w:tblStyleRowBandSize w:val="1"/>
      <w:tblStyleColBandSize w:val="1"/>
      <w:tblInd w:w="0" w:type="dxa"/>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CellMar>
        <w:top w:w="0" w:type="dxa"/>
        <w:left w:w="108" w:type="dxa"/>
        <w:bottom w:w="0" w:type="dxa"/>
        <w:right w:w="108" w:type="dxa"/>
      </w:tblCellMar>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PlainTable11">
    <w:name w:val="Plain Table 11"/>
    <w:basedOn w:val="TableNormal"/>
    <w:uiPriority w:val="41"/>
    <w:rsid w:val="00CD47CC"/>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rsid w:val="00EF7172"/>
    <w:rPr>
      <w:rFonts w:eastAsia="Times New Roman" w:cs="Arial"/>
      <w:b/>
      <w:bCs/>
      <w:i/>
      <w:sz w:val="24"/>
      <w:szCs w:val="26"/>
    </w:rPr>
  </w:style>
  <w:style w:type="paragraph" w:styleId="Bibliography">
    <w:name w:val="Bibliography"/>
    <w:basedOn w:val="Normal"/>
    <w:next w:val="Normal"/>
    <w:uiPriority w:val="37"/>
    <w:unhideWhenUsed/>
    <w:rsid w:val="00EA42AC"/>
  </w:style>
  <w:style w:type="character" w:customStyle="1" w:styleId="citation-87">
    <w:name w:val="citation-87"/>
    <w:basedOn w:val="DefaultParagraphFont"/>
    <w:rsid w:val="00E66C03"/>
  </w:style>
  <w:style w:type="character" w:customStyle="1" w:styleId="citation-88">
    <w:name w:val="citation-88"/>
    <w:basedOn w:val="DefaultParagraphFont"/>
    <w:rsid w:val="00E66C03"/>
  </w:style>
  <w:style w:type="character" w:customStyle="1" w:styleId="citation-77">
    <w:name w:val="citation-77"/>
    <w:basedOn w:val="DefaultParagraphFont"/>
    <w:rsid w:val="00E66C03"/>
  </w:style>
  <w:style w:type="character" w:customStyle="1" w:styleId="citation-76">
    <w:name w:val="citation-76"/>
    <w:basedOn w:val="DefaultParagraphFont"/>
    <w:rsid w:val="00E66C03"/>
  </w:style>
  <w:style w:type="character" w:customStyle="1" w:styleId="citation-78">
    <w:name w:val="citation-78"/>
    <w:basedOn w:val="DefaultParagraphFont"/>
    <w:rsid w:val="00E66C03"/>
  </w:style>
  <w:style w:type="character" w:customStyle="1" w:styleId="citation-71">
    <w:name w:val="citation-71"/>
    <w:basedOn w:val="DefaultParagraphFont"/>
    <w:rsid w:val="00E66C03"/>
  </w:style>
  <w:style w:type="character" w:customStyle="1" w:styleId="citation-84">
    <w:name w:val="citation-84"/>
    <w:basedOn w:val="DefaultParagraphFont"/>
    <w:rsid w:val="00E66C03"/>
  </w:style>
  <w:style w:type="character" w:customStyle="1" w:styleId="citation-81">
    <w:name w:val="citation-81"/>
    <w:basedOn w:val="DefaultParagraphFont"/>
    <w:rsid w:val="00E66C03"/>
  </w:style>
  <w:style w:type="character" w:customStyle="1" w:styleId="citation-72">
    <w:name w:val="citation-72"/>
    <w:basedOn w:val="DefaultParagraphFont"/>
    <w:rsid w:val="00E66C03"/>
  </w:style>
  <w:style w:type="character" w:customStyle="1" w:styleId="citation-89">
    <w:name w:val="citation-89"/>
    <w:basedOn w:val="DefaultParagraphFont"/>
    <w:rsid w:val="00E66C03"/>
  </w:style>
  <w:style w:type="character" w:customStyle="1" w:styleId="citation-100">
    <w:name w:val="citation-100"/>
    <w:basedOn w:val="DefaultParagraphFont"/>
    <w:rsid w:val="00FE628E"/>
  </w:style>
  <w:style w:type="character" w:customStyle="1" w:styleId="citation-99">
    <w:name w:val="citation-99"/>
    <w:basedOn w:val="DefaultParagraphFont"/>
    <w:rsid w:val="00FE628E"/>
  </w:style>
  <w:style w:type="character" w:customStyle="1" w:styleId="citation-98">
    <w:name w:val="citation-98"/>
    <w:basedOn w:val="DefaultParagraphFont"/>
    <w:rsid w:val="00FE628E"/>
  </w:style>
  <w:style w:type="table" w:customStyle="1" w:styleId="PlainTable21">
    <w:name w:val="Plain Table 21"/>
    <w:basedOn w:val="TableNormal"/>
    <w:uiPriority w:val="42"/>
    <w:rsid w:val="008D5302"/>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ath-inline">
    <w:name w:val="math-inline"/>
    <w:basedOn w:val="DefaultParagraphFont"/>
    <w:rsid w:val="001F641F"/>
  </w:style>
  <w:style w:type="character" w:customStyle="1" w:styleId="Heading4Char">
    <w:name w:val="Heading 4 Char"/>
    <w:basedOn w:val="DefaultParagraphFont"/>
    <w:link w:val="Heading4"/>
    <w:uiPriority w:val="9"/>
    <w:rsid w:val="00003D16"/>
    <w:rPr>
      <w:rFonts w:eastAsia="Times New Roman"/>
      <w:b/>
      <w:bCs/>
      <w:sz w:val="24"/>
      <w:szCs w:val="28"/>
    </w:rPr>
  </w:style>
  <w:style w:type="character" w:customStyle="1" w:styleId="ng-star-inserted">
    <w:name w:val="ng-star-inserted"/>
    <w:basedOn w:val="DefaultParagraphFont"/>
    <w:rsid w:val="00B5304D"/>
  </w:style>
  <w:style w:type="character" w:customStyle="1" w:styleId="animating">
    <w:name w:val="animating"/>
    <w:basedOn w:val="DefaultParagraphFont"/>
    <w:rsid w:val="00AA490C"/>
  </w:style>
  <w:style w:type="character" w:customStyle="1" w:styleId="Heading2Char">
    <w:name w:val="Heading 2 Char"/>
    <w:basedOn w:val="DefaultParagraphFont"/>
    <w:link w:val="Heading2"/>
    <w:rsid w:val="002C7D57"/>
    <w:rPr>
      <w:rFonts w:eastAsia="Times New Roman" w:cs="Arial"/>
      <w:b/>
      <w:bCs/>
      <w:iCs/>
      <w:sz w:val="24"/>
      <w:szCs w:val="28"/>
    </w:rPr>
  </w:style>
  <w:style w:type="character" w:customStyle="1" w:styleId="wordanimatingyu34g11">
    <w:name w:val="_wordanimating_yu34g_11"/>
    <w:basedOn w:val="DefaultParagraphFont"/>
    <w:rsid w:val="00871E4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qFormat="1"/>
    <w:lsdException w:name="heading 3" w:qFormat="1"/>
    <w:lsdException w:name="heading 4" w:uiPriority="9" w:qFormat="1"/>
    <w:lsdException w:name="heading 5" w:qFormat="1"/>
    <w:lsdException w:name="heading 6"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qFormat="1"/>
    <w:lsdException w:name="toc 4" w:qFormat="1"/>
    <w:lsdException w:name="toc 6" w:qFormat="1"/>
    <w:lsdException w:name="toc 8" w:qFormat="1"/>
    <w:lsdException w:name="Normal Indent" w:semiHidden="1" w:unhideWhenUsed="1"/>
    <w:lsdException w:name="footnote text" w:semiHidden="1" w:unhideWhenUsed="1"/>
    <w:lsdException w:name="annotation text" w:semiHidden="1" w:unhideWhenUsed="1"/>
    <w:lsdException w:name="header" w:qFormat="1"/>
    <w:lsdException w:name="footer" w:uiPriority="99"/>
    <w:lsdException w:name="index heading" w:semiHidden="1" w:unhideWhenUsed="1"/>
    <w:lsdException w:name="table of figures" w:uiPriority="99"/>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qFormat="1"/>
    <w:lsdException w:name="Placeholder Text" w:semiHidden="1"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D6B7B"/>
    <w:rPr>
      <w:rFonts w:eastAsia="Times New Roman"/>
      <w:sz w:val="24"/>
      <w:szCs w:val="24"/>
    </w:rPr>
  </w:style>
  <w:style w:type="paragraph" w:styleId="Heading1">
    <w:name w:val="heading 1"/>
    <w:basedOn w:val="Normal"/>
    <w:next w:val="Normal"/>
    <w:link w:val="Heading1Char"/>
    <w:uiPriority w:val="9"/>
    <w:qFormat/>
    <w:pPr>
      <w:keepNext/>
      <w:numPr>
        <w:numId w:val="1"/>
      </w:numPr>
      <w:spacing w:before="60" w:after="480" w:line="288" w:lineRule="auto"/>
      <w:jc w:val="center"/>
      <w:outlineLvl w:val="0"/>
    </w:pPr>
    <w:rPr>
      <w:rFonts w:cs="Arial"/>
      <w:b/>
      <w:bCs/>
      <w:caps/>
      <w:kern w:val="32"/>
      <w:sz w:val="30"/>
      <w:szCs w:val="32"/>
    </w:rPr>
  </w:style>
  <w:style w:type="paragraph" w:styleId="Heading2">
    <w:name w:val="heading 2"/>
    <w:basedOn w:val="Normal"/>
    <w:next w:val="Normal"/>
    <w:link w:val="Heading2Char"/>
    <w:qFormat/>
    <w:rsid w:val="002C7D57"/>
    <w:pPr>
      <w:keepNext/>
      <w:numPr>
        <w:ilvl w:val="1"/>
        <w:numId w:val="1"/>
      </w:numPr>
      <w:jc w:val="both"/>
      <w:outlineLvl w:val="1"/>
    </w:pPr>
    <w:rPr>
      <w:rFonts w:cs="Arial"/>
      <w:b/>
      <w:bCs/>
      <w:iCs/>
      <w:szCs w:val="28"/>
    </w:rPr>
  </w:style>
  <w:style w:type="paragraph" w:styleId="Heading3">
    <w:name w:val="heading 3"/>
    <w:basedOn w:val="Normal"/>
    <w:next w:val="Normal"/>
    <w:link w:val="Heading3Char"/>
    <w:qFormat/>
    <w:pPr>
      <w:keepNext/>
      <w:numPr>
        <w:ilvl w:val="2"/>
        <w:numId w:val="1"/>
      </w:numPr>
      <w:outlineLvl w:val="2"/>
    </w:pPr>
    <w:rPr>
      <w:rFonts w:cs="Arial"/>
      <w:b/>
      <w:bCs/>
      <w:i/>
      <w:szCs w:val="26"/>
    </w:rPr>
  </w:style>
  <w:style w:type="paragraph" w:styleId="Heading4">
    <w:name w:val="heading 4"/>
    <w:basedOn w:val="Normal"/>
    <w:next w:val="Normal"/>
    <w:link w:val="Heading4Char"/>
    <w:autoRedefine/>
    <w:uiPriority w:val="9"/>
    <w:qFormat/>
    <w:rsid w:val="00003D16"/>
    <w:pPr>
      <w:keepNext/>
      <w:spacing w:line="360" w:lineRule="auto"/>
      <w:jc w:val="both"/>
      <w:outlineLvl w:val="3"/>
    </w:pPr>
    <w:rPr>
      <w:b/>
      <w:bCs/>
      <w:szCs w:val="28"/>
    </w:rPr>
  </w:style>
  <w:style w:type="paragraph" w:styleId="Heading5">
    <w:name w:val="heading 5"/>
    <w:basedOn w:val="Normal"/>
    <w:next w:val="Normal"/>
    <w:autoRedefine/>
    <w:qFormat/>
    <w:pPr>
      <w:numPr>
        <w:numId w:val="2"/>
      </w:numPr>
      <w:spacing w:before="240" w:after="60"/>
      <w:outlineLvl w:val="4"/>
    </w:pPr>
    <w:rPr>
      <w:b/>
      <w:bCs/>
      <w:i/>
      <w:iCs/>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pPr>
      <w:numPr>
        <w:ilvl w:val="6"/>
        <w:numId w:val="1"/>
      </w:numPr>
      <w:spacing w:before="240" w:after="60"/>
      <w:outlineLvl w:val="6"/>
    </w:pPr>
  </w:style>
  <w:style w:type="paragraph" w:styleId="Heading8">
    <w:name w:val="heading 8"/>
    <w:basedOn w:val="Normal"/>
    <w:next w:val="Normal"/>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Caption">
    <w:name w:val="caption"/>
    <w:next w:val="Normal"/>
    <w:link w:val="CaptionChar"/>
    <w:pPr>
      <w:jc w:val="center"/>
    </w:pPr>
    <w:rPr>
      <w:rFonts w:eastAsia="Times New Roman"/>
      <w:bCs/>
      <w:sz w:val="26"/>
    </w:rPr>
  </w:style>
  <w:style w:type="character" w:styleId="Emphasis">
    <w:name w:val="Emphasis"/>
    <w:basedOn w:val="DefaultParagraphFont"/>
    <w:uiPriority w:val="20"/>
    <w:qFormat/>
    <w:rPr>
      <w:i/>
      <w:iCs/>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qFormat/>
    <w:pPr>
      <w:tabs>
        <w:tab w:val="center" w:pos="4513"/>
        <w:tab w:val="right" w:pos="9026"/>
      </w:tabs>
    </w:pPr>
  </w:style>
  <w:style w:type="character" w:styleId="HTMLCode">
    <w:name w:val="HTML Code"/>
    <w:basedOn w:val="DefaultParagraphFont"/>
    <w:uiPriority w:val="99"/>
    <w:semiHidden/>
    <w:unhideWhenUsed/>
    <w:rPr>
      <w:rFonts w:ascii="Courier New" w:hAnsi="Courier New" w:cs="Courier New"/>
      <w:sz w:val="20"/>
      <w:szCs w:val="20"/>
    </w:rPr>
  </w:style>
  <w:style w:type="character" w:styleId="Hyperlink">
    <w:name w:val="Hyperlink"/>
    <w:basedOn w:val="DefaultParagraphFont"/>
    <w:uiPriority w:val="99"/>
    <w:qFormat/>
    <w:rPr>
      <w:color w:val="0000FF"/>
      <w:u w:val="single"/>
    </w:rPr>
  </w:style>
  <w:style w:type="paragraph" w:styleId="NormalWeb">
    <w:name w:val="Normal (Web)"/>
    <w:uiPriority w:val="99"/>
    <w:unhideWhenUsed/>
    <w:pPr>
      <w:spacing w:beforeAutospacing="1" w:afterAutospacing="1"/>
    </w:pPr>
    <w:rPr>
      <w:sz w:val="24"/>
      <w:szCs w:val="24"/>
      <w:lang w:eastAsia="zh-CN"/>
    </w:rPr>
  </w:style>
  <w:style w:type="character" w:styleId="PageNumber">
    <w:name w:val="page number"/>
    <w:basedOn w:val="DefaultParagraphFont"/>
  </w:style>
  <w:style w:type="character" w:styleId="Strong">
    <w:name w:val="Strong"/>
    <w:uiPriority w:val="22"/>
    <w:qFormat/>
    <w:rPr>
      <w:rFonts w:ascii=".VnBlackH" w:hAnsi=".VnBlackH"/>
    </w:rPr>
  </w:style>
  <w:style w:type="paragraph" w:styleId="Subtitle">
    <w:name w:val="Subtitle"/>
    <w:basedOn w:val="Normal"/>
    <w:next w:val="Normal"/>
    <w:link w:val="SubtitleChar"/>
    <w:qFormat/>
    <w:pPr>
      <w:spacing w:after="160"/>
    </w:pPr>
    <w:rPr>
      <w:rFonts w:asciiTheme="minorHAnsi" w:eastAsiaTheme="minorEastAsia" w:hAnsiTheme="minorHAnsi" w:cstheme="minorBidi"/>
      <w:color w:val="595959" w:themeColor="text1" w:themeTint="A6"/>
      <w:spacing w:val="15"/>
      <w:sz w:val="22"/>
      <w:szCs w:val="22"/>
    </w:rPr>
  </w:style>
  <w:style w:type="table" w:styleId="TableGrid">
    <w:name w:val="Table Grid"/>
    <w:basedOn w:val="TableNormal"/>
    <w:qFormat/>
    <w:pPr>
      <w:spacing w:before="100" w:beforeAutospacing="1" w:after="100" w:afterAutospacing="1"/>
    </w:pPr>
    <w:rPr>
      <w:sz w:val="26"/>
    </w:rPr>
    <w:tblPr>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
    <w:trPr>
      <w:jc w:val="center"/>
    </w:trPr>
    <w:tcPr>
      <w:shd w:val="clear" w:color="auto" w:fill="auto"/>
      <w:vAlign w:val="center"/>
    </w:tcPr>
  </w:style>
  <w:style w:type="paragraph" w:styleId="TableofFigures">
    <w:name w:val="table of figures"/>
    <w:basedOn w:val="Normal"/>
    <w:next w:val="Normal"/>
    <w:uiPriority w:val="99"/>
    <w:pPr>
      <w:spacing w:before="60"/>
    </w:pPr>
  </w:style>
  <w:style w:type="table" w:styleId="TableTheme">
    <w:name w:val="Table Theme"/>
    <w:basedOn w:val="TableNormal"/>
    <w:qFormat/>
    <w:pPr>
      <w:spacing w:before="120" w:line="312" w:lineRule="auto"/>
      <w:ind w:firstLine="567"/>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pPr>
      <w:spacing w:after="240"/>
      <w:contextualSpacing/>
      <w:jc w:val="center"/>
    </w:pPr>
    <w:rPr>
      <w:rFonts w:eastAsiaTheme="majorEastAsia" w:cstheme="majorBidi"/>
      <w:b/>
      <w:spacing w:val="-10"/>
      <w:kern w:val="28"/>
      <w:sz w:val="30"/>
      <w:szCs w:val="56"/>
    </w:rPr>
  </w:style>
  <w:style w:type="paragraph" w:styleId="TOC1">
    <w:name w:val="toc 1"/>
    <w:basedOn w:val="Normal"/>
    <w:next w:val="Normal"/>
    <w:uiPriority w:val="39"/>
    <w:pPr>
      <w:tabs>
        <w:tab w:val="right" w:leader="dot" w:pos="8778"/>
      </w:tabs>
      <w:spacing w:before="60"/>
    </w:pPr>
  </w:style>
  <w:style w:type="paragraph" w:styleId="TOC2">
    <w:name w:val="toc 2"/>
    <w:basedOn w:val="Normal"/>
    <w:next w:val="Normal"/>
    <w:autoRedefine/>
    <w:uiPriority w:val="39"/>
    <w:pPr>
      <w:tabs>
        <w:tab w:val="right" w:leader="dot" w:pos="8778"/>
      </w:tabs>
      <w:spacing w:before="60" w:line="288" w:lineRule="auto"/>
      <w:ind w:left="284"/>
    </w:pPr>
  </w:style>
  <w:style w:type="paragraph" w:styleId="TOC3">
    <w:name w:val="toc 3"/>
    <w:basedOn w:val="Normal"/>
    <w:next w:val="Normal"/>
    <w:autoRedefine/>
    <w:uiPriority w:val="39"/>
    <w:qFormat/>
    <w:pPr>
      <w:spacing w:before="60" w:line="288" w:lineRule="auto"/>
      <w:ind w:left="567"/>
    </w:pPr>
  </w:style>
  <w:style w:type="paragraph" w:styleId="TOC4">
    <w:name w:val="toc 4"/>
    <w:basedOn w:val="Normal"/>
    <w:next w:val="Normal"/>
    <w:autoRedefine/>
    <w:qFormat/>
    <w:pPr>
      <w:spacing w:after="100"/>
      <w:ind w:left="839"/>
    </w:pPr>
  </w:style>
  <w:style w:type="paragraph" w:styleId="TOC5">
    <w:name w:val="toc 5"/>
    <w:basedOn w:val="Normal"/>
    <w:next w:val="Normal"/>
    <w:autoRedefine/>
    <w:pPr>
      <w:spacing w:after="100"/>
      <w:ind w:left="1123"/>
    </w:pPr>
  </w:style>
  <w:style w:type="paragraph" w:styleId="TOC6">
    <w:name w:val="toc 6"/>
    <w:basedOn w:val="Normal"/>
    <w:next w:val="Normal"/>
    <w:autoRedefine/>
    <w:qFormat/>
    <w:pPr>
      <w:spacing w:after="100"/>
      <w:ind w:left="1400"/>
    </w:pPr>
  </w:style>
  <w:style w:type="paragraph" w:styleId="TOC7">
    <w:name w:val="toc 7"/>
    <w:basedOn w:val="Normal"/>
    <w:next w:val="Normal"/>
    <w:autoRedefine/>
    <w:pPr>
      <w:spacing w:after="100"/>
      <w:ind w:left="1678"/>
    </w:pPr>
  </w:style>
  <w:style w:type="paragraph" w:styleId="TOC8">
    <w:name w:val="toc 8"/>
    <w:basedOn w:val="Normal"/>
    <w:next w:val="Normal"/>
    <w:autoRedefine/>
    <w:qFormat/>
    <w:pPr>
      <w:spacing w:after="100"/>
      <w:ind w:left="1962"/>
    </w:pPr>
  </w:style>
  <w:style w:type="paragraph" w:styleId="TOC9">
    <w:name w:val="toc 9"/>
    <w:basedOn w:val="Normal"/>
    <w:next w:val="Normal"/>
    <w:autoRedefine/>
    <w:pPr>
      <w:spacing w:after="100"/>
      <w:ind w:left="2240"/>
    </w:pPr>
  </w:style>
  <w:style w:type="paragraph" w:customStyle="1" w:styleId="RefList">
    <w:name w:val="RefList"/>
    <w:basedOn w:val="Normal"/>
    <w:link w:val="RefListChar"/>
    <w:qFormat/>
    <w:pPr>
      <w:tabs>
        <w:tab w:val="left" w:pos="510"/>
      </w:tabs>
      <w:spacing w:before="60"/>
      <w:ind w:left="510" w:hanging="510"/>
    </w:pPr>
    <w:rPr>
      <w:lang w:val="fr-FR"/>
    </w:rPr>
  </w:style>
  <w:style w:type="paragraph" w:customStyle="1" w:styleId="MTDisplayEquation">
    <w:name w:val="MTDisplayEquation"/>
    <w:basedOn w:val="Normal"/>
    <w:next w:val="Normal"/>
    <w:qFormat/>
    <w:pPr>
      <w:tabs>
        <w:tab w:val="center" w:pos="4400"/>
        <w:tab w:val="right" w:pos="8780"/>
      </w:tabs>
      <w:ind w:firstLine="720"/>
    </w:pPr>
  </w:style>
  <w:style w:type="character" w:customStyle="1" w:styleId="MTEquationSection">
    <w:name w:val="MTEquationSection"/>
    <w:basedOn w:val="DefaultParagraphFont"/>
    <w:qFormat/>
    <w:rPr>
      <w:vanish/>
      <w:color w:val="FF0000"/>
    </w:rPr>
  </w:style>
  <w:style w:type="character" w:customStyle="1" w:styleId="HeaderChar">
    <w:name w:val="Header Char"/>
    <w:basedOn w:val="DefaultParagraphFont"/>
    <w:link w:val="Header"/>
    <w:qFormat/>
    <w:rPr>
      <w:rFonts w:ascii=".VnTime" w:hAnsi=".VnTime"/>
      <w:sz w:val="28"/>
      <w:szCs w:val="24"/>
      <w:lang w:val="en-US" w:eastAsia="en-US"/>
    </w:rPr>
  </w:style>
  <w:style w:type="character" w:customStyle="1" w:styleId="atitle">
    <w:name w:val="atitle"/>
    <w:basedOn w:val="DefaultParagraphFont"/>
    <w:semiHidden/>
    <w:qFormat/>
  </w:style>
  <w:style w:type="paragraph" w:customStyle="1" w:styleId="NumberingStyle">
    <w:name w:val="Numbering Style"/>
    <w:next w:val="Normal"/>
    <w:link w:val="NumberingStyleChar"/>
    <w:pPr>
      <w:numPr>
        <w:numId w:val="3"/>
      </w:numPr>
      <w:spacing w:before="120" w:line="312" w:lineRule="auto"/>
      <w:ind w:left="0" w:firstLine="0"/>
    </w:pPr>
    <w:rPr>
      <w:rFonts w:eastAsia="Times New Roman"/>
      <w:b/>
      <w:sz w:val="24"/>
      <w:szCs w:val="24"/>
    </w:rPr>
  </w:style>
  <w:style w:type="paragraph" w:styleId="ListParagraph">
    <w:name w:val="List Paragraph"/>
    <w:basedOn w:val="Normal"/>
    <w:uiPriority w:val="1"/>
    <w:qFormat/>
    <w:pPr>
      <w:numPr>
        <w:numId w:val="9"/>
      </w:numPr>
      <w:contextualSpacing/>
    </w:pPr>
  </w:style>
  <w:style w:type="paragraph" w:customStyle="1" w:styleId="StyleBefore3pt">
    <w:name w:val="Style Before:  3 pt"/>
    <w:basedOn w:val="Normal"/>
    <w:pPr>
      <w:spacing w:before="60"/>
    </w:pPr>
    <w:rPr>
      <w:szCs w:val="20"/>
    </w:rPr>
  </w:style>
  <w:style w:type="character" w:customStyle="1" w:styleId="NumberingStyleChar">
    <w:name w:val="Numbering Style Char"/>
    <w:basedOn w:val="DefaultParagraphFont"/>
    <w:link w:val="NumberingStyle"/>
    <w:rPr>
      <w:rFonts w:eastAsia="Times New Roman"/>
      <w:b/>
      <w:sz w:val="24"/>
      <w:szCs w:val="24"/>
    </w:rPr>
  </w:style>
  <w:style w:type="paragraph" w:customStyle="1" w:styleId="Like-Numbering">
    <w:name w:val="Like-Numbering"/>
    <w:link w:val="Like-NumberingChar"/>
    <w:qFormat/>
    <w:pPr>
      <w:spacing w:before="120" w:line="312" w:lineRule="auto"/>
    </w:pPr>
    <w:rPr>
      <w:rFonts w:eastAsia="Times New Roman"/>
      <w:b/>
      <w:sz w:val="26"/>
      <w:szCs w:val="24"/>
    </w:rPr>
  </w:style>
  <w:style w:type="character" w:customStyle="1" w:styleId="Like-NumberingChar">
    <w:name w:val="Like-Numbering Char"/>
    <w:basedOn w:val="DefaultParagraphFont"/>
    <w:link w:val="Like-Numbering"/>
    <w:rPr>
      <w:b/>
      <w:sz w:val="26"/>
      <w:szCs w:val="24"/>
    </w:rPr>
  </w:style>
  <w:style w:type="character" w:customStyle="1" w:styleId="BalloonTextChar">
    <w:name w:val="Balloon Text Char"/>
    <w:basedOn w:val="DefaultParagraphFont"/>
    <w:link w:val="BalloonText"/>
    <w:rPr>
      <w:rFonts w:ascii="Tahoma" w:hAnsi="Tahoma" w:cs="Tahoma"/>
      <w:sz w:val="16"/>
      <w:szCs w:val="16"/>
    </w:rPr>
  </w:style>
  <w:style w:type="character" w:styleId="PlaceholderText">
    <w:name w:val="Placeholder Text"/>
    <w:basedOn w:val="DefaultParagraphFont"/>
    <w:uiPriority w:val="99"/>
    <w:semiHidden/>
    <w:rPr>
      <w:color w:val="808080"/>
    </w:rPr>
  </w:style>
  <w:style w:type="paragraph" w:customStyle="1" w:styleId="Tailieuthamkhao">
    <w:name w:val="Tai lieu tham khao"/>
    <w:basedOn w:val="RefList"/>
    <w:link w:val="TailieuthamkhaoChar"/>
    <w:pPr>
      <w:numPr>
        <w:numId w:val="5"/>
      </w:numPr>
      <w:ind w:left="0" w:firstLine="0"/>
    </w:pPr>
  </w:style>
  <w:style w:type="character" w:customStyle="1" w:styleId="RefListChar">
    <w:name w:val="RefList Char"/>
    <w:basedOn w:val="DefaultParagraphFont"/>
    <w:link w:val="RefList"/>
    <w:rPr>
      <w:sz w:val="26"/>
      <w:szCs w:val="24"/>
      <w:lang w:val="fr-FR"/>
    </w:rPr>
  </w:style>
  <w:style w:type="character" w:customStyle="1" w:styleId="TailieuthamkhaoChar">
    <w:name w:val="Tai lieu tham khao Char"/>
    <w:basedOn w:val="RefListChar"/>
    <w:link w:val="Tailieuthamkhao"/>
    <w:rPr>
      <w:rFonts w:eastAsia="Times New Roman"/>
      <w:sz w:val="24"/>
      <w:szCs w:val="24"/>
      <w:lang w:val="fr-FR"/>
    </w:rPr>
  </w:style>
  <w:style w:type="paragraph" w:styleId="NoSpacing">
    <w:name w:val="No Spacing"/>
    <w:pPr>
      <w:spacing w:before="60" w:after="60" w:line="288" w:lineRule="auto"/>
      <w:ind w:firstLine="426"/>
      <w:jc w:val="both"/>
    </w:pPr>
    <w:rPr>
      <w:rFonts w:eastAsia="Times New Roman"/>
      <w:sz w:val="26"/>
      <w:szCs w:val="26"/>
    </w:rPr>
  </w:style>
  <w:style w:type="character" w:customStyle="1" w:styleId="FooterChar">
    <w:name w:val="Footer Char"/>
    <w:basedOn w:val="DefaultParagraphFont"/>
    <w:link w:val="Footer"/>
    <w:uiPriority w:val="99"/>
    <w:qFormat/>
    <w:rPr>
      <w:sz w:val="26"/>
      <w:szCs w:val="24"/>
    </w:rPr>
  </w:style>
  <w:style w:type="character" w:customStyle="1" w:styleId="Heading1Char">
    <w:name w:val="Heading 1 Char"/>
    <w:basedOn w:val="DefaultParagraphFont"/>
    <w:link w:val="Heading1"/>
    <w:uiPriority w:val="9"/>
    <w:rPr>
      <w:rFonts w:eastAsia="Times New Roman" w:cs="Arial"/>
      <w:b/>
      <w:bCs/>
      <w:caps/>
      <w:kern w:val="32"/>
      <w:sz w:val="30"/>
      <w:szCs w:val="32"/>
    </w:rPr>
  </w:style>
  <w:style w:type="paragraph" w:customStyle="1" w:styleId="Bibliography1">
    <w:name w:val="Bibliography1"/>
    <w:basedOn w:val="Normal"/>
    <w:next w:val="Normal"/>
    <w:uiPriority w:val="37"/>
    <w:unhideWhenUsed/>
  </w:style>
  <w:style w:type="character" w:customStyle="1" w:styleId="IntenseEmphasis1">
    <w:name w:val="Intense Emphasis1"/>
    <w:uiPriority w:val="21"/>
    <w:rPr>
      <w:b/>
      <w:bCs/>
      <w:i/>
      <w:iCs/>
      <w:color w:val="4F81BD"/>
    </w:rPr>
  </w:style>
  <w:style w:type="paragraph" w:customStyle="1" w:styleId="Code">
    <w:name w:val="Code"/>
    <w:basedOn w:val="Normal"/>
    <w:link w:val="CodeChar"/>
    <w:qFormat/>
    <w:pPr>
      <w:spacing w:after="60"/>
    </w:pPr>
    <w:rPr>
      <w:rFonts w:ascii="Courier New" w:hAnsi="Courier New"/>
      <w:sz w:val="20"/>
    </w:rPr>
  </w:style>
  <w:style w:type="paragraph" w:customStyle="1" w:styleId="TLTK">
    <w:name w:val="TLTK"/>
    <w:basedOn w:val="Normal"/>
    <w:link w:val="TLTKChar"/>
    <w:qFormat/>
  </w:style>
  <w:style w:type="character" w:customStyle="1" w:styleId="CodeChar">
    <w:name w:val="Code Char"/>
    <w:basedOn w:val="Heading1Char"/>
    <w:link w:val="Code"/>
    <w:rPr>
      <w:rFonts w:ascii="Courier New" w:eastAsia="Times New Roman" w:hAnsi="Courier New" w:cs="Arial"/>
      <w:b w:val="0"/>
      <w:bCs w:val="0"/>
      <w:caps/>
      <w:kern w:val="32"/>
      <w:sz w:val="30"/>
      <w:szCs w:val="24"/>
    </w:rPr>
  </w:style>
  <w:style w:type="character" w:customStyle="1" w:styleId="TLTKChar">
    <w:name w:val="TLTK Char"/>
    <w:basedOn w:val="DefaultParagraphFont"/>
    <w:link w:val="TLTK"/>
    <w:rPr>
      <w:sz w:val="24"/>
      <w:szCs w:val="24"/>
    </w:rPr>
  </w:style>
  <w:style w:type="paragraph" w:customStyle="1" w:styleId="Captions">
    <w:name w:val="Captions"/>
    <w:basedOn w:val="Caption"/>
    <w:link w:val="CaptionsChar"/>
    <w:qFormat/>
    <w:rPr>
      <w:sz w:val="22"/>
    </w:rPr>
  </w:style>
  <w:style w:type="character" w:customStyle="1" w:styleId="CaptionChar">
    <w:name w:val="Caption Char"/>
    <w:basedOn w:val="DefaultParagraphFont"/>
    <w:link w:val="Caption"/>
    <w:rPr>
      <w:bCs/>
      <w:sz w:val="26"/>
    </w:rPr>
  </w:style>
  <w:style w:type="character" w:customStyle="1" w:styleId="CaptionsChar">
    <w:name w:val="Captions Char"/>
    <w:basedOn w:val="CaptionChar"/>
    <w:link w:val="Captions"/>
    <w:rPr>
      <w:bCs/>
      <w:sz w:val="22"/>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TitleChar">
    <w:name w:val="Title Char"/>
    <w:basedOn w:val="DefaultParagraphFont"/>
    <w:link w:val="Title"/>
    <w:rPr>
      <w:rFonts w:eastAsiaTheme="majorEastAsia" w:cstheme="majorBidi"/>
      <w:b/>
      <w:spacing w:val="-10"/>
      <w:kern w:val="28"/>
      <w:sz w:val="30"/>
      <w:szCs w:val="56"/>
    </w:rPr>
  </w:style>
  <w:style w:type="character" w:customStyle="1" w:styleId="SubtitleChar">
    <w:name w:val="Subtitle Char"/>
    <w:basedOn w:val="DefaultParagraphFont"/>
    <w:link w:val="Subtitle"/>
    <w:rPr>
      <w:rFonts w:asciiTheme="minorHAnsi" w:eastAsiaTheme="minorEastAsia" w:hAnsiTheme="minorHAnsi" w:cstheme="minorBidi"/>
      <w:color w:val="595959" w:themeColor="text1" w:themeTint="A6"/>
      <w:spacing w:val="15"/>
      <w:sz w:val="22"/>
      <w:szCs w:val="22"/>
    </w:rPr>
  </w:style>
  <w:style w:type="character" w:customStyle="1" w:styleId="apple-tab-span">
    <w:name w:val="apple-tab-span"/>
    <w:basedOn w:val="DefaultParagraphFont"/>
    <w:rsid w:val="00575AA4"/>
  </w:style>
  <w:style w:type="character" w:styleId="FollowedHyperlink">
    <w:name w:val="FollowedHyperlink"/>
    <w:basedOn w:val="DefaultParagraphFont"/>
    <w:semiHidden/>
    <w:unhideWhenUsed/>
    <w:rsid w:val="008051EB"/>
    <w:rPr>
      <w:color w:val="800080" w:themeColor="followedHyperlink"/>
      <w:u w:val="single"/>
    </w:rPr>
  </w:style>
  <w:style w:type="paragraph" w:styleId="FootnoteText">
    <w:name w:val="footnote text"/>
    <w:basedOn w:val="Normal"/>
    <w:link w:val="FootnoteTextChar"/>
    <w:semiHidden/>
    <w:unhideWhenUsed/>
    <w:rsid w:val="00914BE1"/>
    <w:rPr>
      <w:sz w:val="20"/>
      <w:szCs w:val="20"/>
    </w:rPr>
  </w:style>
  <w:style w:type="character" w:customStyle="1" w:styleId="FootnoteTextChar">
    <w:name w:val="Footnote Text Char"/>
    <w:basedOn w:val="DefaultParagraphFont"/>
    <w:link w:val="FootnoteText"/>
    <w:semiHidden/>
    <w:rsid w:val="00914BE1"/>
    <w:rPr>
      <w:rFonts w:eastAsia="Times New Roman"/>
      <w:lang w:val="en-US"/>
    </w:rPr>
  </w:style>
  <w:style w:type="character" w:styleId="FootnoteReference">
    <w:name w:val="footnote reference"/>
    <w:basedOn w:val="DefaultParagraphFont"/>
    <w:semiHidden/>
    <w:unhideWhenUsed/>
    <w:rsid w:val="00914BE1"/>
    <w:rPr>
      <w:vertAlign w:val="superscript"/>
    </w:rPr>
  </w:style>
  <w:style w:type="table" w:customStyle="1" w:styleId="TableGridLight1">
    <w:name w:val="Table Grid Light1"/>
    <w:basedOn w:val="TableNormal"/>
    <w:uiPriority w:val="40"/>
    <w:rsid w:val="004D6B7B"/>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GridTable1Light-Accent21">
    <w:name w:val="Grid Table 1 Light - Accent 21"/>
    <w:basedOn w:val="TableNormal"/>
    <w:uiPriority w:val="46"/>
    <w:rsid w:val="006B08D2"/>
    <w:tblPr>
      <w:tblStyleRowBandSize w:val="1"/>
      <w:tblStyleColBandSize w:val="1"/>
      <w:tblInd w:w="0" w:type="dxa"/>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CellMar>
        <w:top w:w="0" w:type="dxa"/>
        <w:left w:w="108" w:type="dxa"/>
        <w:bottom w:w="0" w:type="dxa"/>
        <w:right w:w="108" w:type="dxa"/>
      </w:tblCellMar>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6B08D2"/>
    <w:tblPr>
      <w:tblStyleRowBandSize w:val="1"/>
      <w:tblStyleColBandSize w:val="1"/>
      <w:tblInd w:w="0" w:type="dxa"/>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CellMar>
        <w:top w:w="0" w:type="dxa"/>
        <w:left w:w="108" w:type="dxa"/>
        <w:bottom w:w="0" w:type="dxa"/>
        <w:right w:w="108" w:type="dxa"/>
      </w:tblCellMar>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6B08D2"/>
    <w:tblPr>
      <w:tblStyleRowBandSize w:val="1"/>
      <w:tblStyleColBandSize w:val="1"/>
      <w:tblInd w:w="0" w:type="dxa"/>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CellMar>
        <w:top w:w="0" w:type="dxa"/>
        <w:left w:w="108" w:type="dxa"/>
        <w:bottom w:w="0" w:type="dxa"/>
        <w:right w:w="108" w:type="dxa"/>
      </w:tblCellMar>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PlainTable11">
    <w:name w:val="Plain Table 11"/>
    <w:basedOn w:val="TableNormal"/>
    <w:uiPriority w:val="41"/>
    <w:rsid w:val="00CD47CC"/>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rsid w:val="00EF7172"/>
    <w:rPr>
      <w:rFonts w:eastAsia="Times New Roman" w:cs="Arial"/>
      <w:b/>
      <w:bCs/>
      <w:i/>
      <w:sz w:val="24"/>
      <w:szCs w:val="26"/>
    </w:rPr>
  </w:style>
  <w:style w:type="paragraph" w:styleId="Bibliography">
    <w:name w:val="Bibliography"/>
    <w:basedOn w:val="Normal"/>
    <w:next w:val="Normal"/>
    <w:uiPriority w:val="37"/>
    <w:unhideWhenUsed/>
    <w:rsid w:val="00EA42AC"/>
  </w:style>
  <w:style w:type="character" w:customStyle="1" w:styleId="citation-87">
    <w:name w:val="citation-87"/>
    <w:basedOn w:val="DefaultParagraphFont"/>
    <w:rsid w:val="00E66C03"/>
  </w:style>
  <w:style w:type="character" w:customStyle="1" w:styleId="citation-88">
    <w:name w:val="citation-88"/>
    <w:basedOn w:val="DefaultParagraphFont"/>
    <w:rsid w:val="00E66C03"/>
  </w:style>
  <w:style w:type="character" w:customStyle="1" w:styleId="citation-77">
    <w:name w:val="citation-77"/>
    <w:basedOn w:val="DefaultParagraphFont"/>
    <w:rsid w:val="00E66C03"/>
  </w:style>
  <w:style w:type="character" w:customStyle="1" w:styleId="citation-76">
    <w:name w:val="citation-76"/>
    <w:basedOn w:val="DefaultParagraphFont"/>
    <w:rsid w:val="00E66C03"/>
  </w:style>
  <w:style w:type="character" w:customStyle="1" w:styleId="citation-78">
    <w:name w:val="citation-78"/>
    <w:basedOn w:val="DefaultParagraphFont"/>
    <w:rsid w:val="00E66C03"/>
  </w:style>
  <w:style w:type="character" w:customStyle="1" w:styleId="citation-71">
    <w:name w:val="citation-71"/>
    <w:basedOn w:val="DefaultParagraphFont"/>
    <w:rsid w:val="00E66C03"/>
  </w:style>
  <w:style w:type="character" w:customStyle="1" w:styleId="citation-84">
    <w:name w:val="citation-84"/>
    <w:basedOn w:val="DefaultParagraphFont"/>
    <w:rsid w:val="00E66C03"/>
  </w:style>
  <w:style w:type="character" w:customStyle="1" w:styleId="citation-81">
    <w:name w:val="citation-81"/>
    <w:basedOn w:val="DefaultParagraphFont"/>
    <w:rsid w:val="00E66C03"/>
  </w:style>
  <w:style w:type="character" w:customStyle="1" w:styleId="citation-72">
    <w:name w:val="citation-72"/>
    <w:basedOn w:val="DefaultParagraphFont"/>
    <w:rsid w:val="00E66C03"/>
  </w:style>
  <w:style w:type="character" w:customStyle="1" w:styleId="citation-89">
    <w:name w:val="citation-89"/>
    <w:basedOn w:val="DefaultParagraphFont"/>
    <w:rsid w:val="00E66C03"/>
  </w:style>
  <w:style w:type="character" w:customStyle="1" w:styleId="citation-100">
    <w:name w:val="citation-100"/>
    <w:basedOn w:val="DefaultParagraphFont"/>
    <w:rsid w:val="00FE628E"/>
  </w:style>
  <w:style w:type="character" w:customStyle="1" w:styleId="citation-99">
    <w:name w:val="citation-99"/>
    <w:basedOn w:val="DefaultParagraphFont"/>
    <w:rsid w:val="00FE628E"/>
  </w:style>
  <w:style w:type="character" w:customStyle="1" w:styleId="citation-98">
    <w:name w:val="citation-98"/>
    <w:basedOn w:val="DefaultParagraphFont"/>
    <w:rsid w:val="00FE628E"/>
  </w:style>
  <w:style w:type="table" w:customStyle="1" w:styleId="PlainTable21">
    <w:name w:val="Plain Table 21"/>
    <w:basedOn w:val="TableNormal"/>
    <w:uiPriority w:val="42"/>
    <w:rsid w:val="008D5302"/>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ath-inline">
    <w:name w:val="math-inline"/>
    <w:basedOn w:val="DefaultParagraphFont"/>
    <w:rsid w:val="001F641F"/>
  </w:style>
  <w:style w:type="character" w:customStyle="1" w:styleId="Heading4Char">
    <w:name w:val="Heading 4 Char"/>
    <w:basedOn w:val="DefaultParagraphFont"/>
    <w:link w:val="Heading4"/>
    <w:uiPriority w:val="9"/>
    <w:rsid w:val="00003D16"/>
    <w:rPr>
      <w:rFonts w:eastAsia="Times New Roman"/>
      <w:b/>
      <w:bCs/>
      <w:sz w:val="24"/>
      <w:szCs w:val="28"/>
    </w:rPr>
  </w:style>
  <w:style w:type="character" w:customStyle="1" w:styleId="ng-star-inserted">
    <w:name w:val="ng-star-inserted"/>
    <w:basedOn w:val="DefaultParagraphFont"/>
    <w:rsid w:val="00B5304D"/>
  </w:style>
  <w:style w:type="character" w:customStyle="1" w:styleId="animating">
    <w:name w:val="animating"/>
    <w:basedOn w:val="DefaultParagraphFont"/>
    <w:rsid w:val="00AA490C"/>
  </w:style>
  <w:style w:type="character" w:customStyle="1" w:styleId="Heading2Char">
    <w:name w:val="Heading 2 Char"/>
    <w:basedOn w:val="DefaultParagraphFont"/>
    <w:link w:val="Heading2"/>
    <w:rsid w:val="002C7D57"/>
    <w:rPr>
      <w:rFonts w:eastAsia="Times New Roman" w:cs="Arial"/>
      <w:b/>
      <w:bCs/>
      <w:iCs/>
      <w:sz w:val="24"/>
      <w:szCs w:val="28"/>
    </w:rPr>
  </w:style>
  <w:style w:type="character" w:customStyle="1" w:styleId="wordanimatingyu34g11">
    <w:name w:val="_wordanimating_yu34g_11"/>
    <w:basedOn w:val="DefaultParagraphFont"/>
    <w:rsid w:val="00871E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94118">
      <w:bodyDiv w:val="1"/>
      <w:marLeft w:val="0"/>
      <w:marRight w:val="0"/>
      <w:marTop w:val="0"/>
      <w:marBottom w:val="0"/>
      <w:divBdr>
        <w:top w:val="none" w:sz="0" w:space="0" w:color="auto"/>
        <w:left w:val="none" w:sz="0" w:space="0" w:color="auto"/>
        <w:bottom w:val="none" w:sz="0" w:space="0" w:color="auto"/>
        <w:right w:val="none" w:sz="0" w:space="0" w:color="auto"/>
      </w:divBdr>
    </w:div>
    <w:div w:id="15619675">
      <w:bodyDiv w:val="1"/>
      <w:marLeft w:val="0"/>
      <w:marRight w:val="0"/>
      <w:marTop w:val="0"/>
      <w:marBottom w:val="0"/>
      <w:divBdr>
        <w:top w:val="none" w:sz="0" w:space="0" w:color="auto"/>
        <w:left w:val="none" w:sz="0" w:space="0" w:color="auto"/>
        <w:bottom w:val="none" w:sz="0" w:space="0" w:color="auto"/>
        <w:right w:val="none" w:sz="0" w:space="0" w:color="auto"/>
      </w:divBdr>
    </w:div>
    <w:div w:id="45301422">
      <w:bodyDiv w:val="1"/>
      <w:marLeft w:val="0"/>
      <w:marRight w:val="0"/>
      <w:marTop w:val="0"/>
      <w:marBottom w:val="0"/>
      <w:divBdr>
        <w:top w:val="none" w:sz="0" w:space="0" w:color="auto"/>
        <w:left w:val="none" w:sz="0" w:space="0" w:color="auto"/>
        <w:bottom w:val="none" w:sz="0" w:space="0" w:color="auto"/>
        <w:right w:val="none" w:sz="0" w:space="0" w:color="auto"/>
      </w:divBdr>
    </w:div>
    <w:div w:id="46343814">
      <w:bodyDiv w:val="1"/>
      <w:marLeft w:val="0"/>
      <w:marRight w:val="0"/>
      <w:marTop w:val="0"/>
      <w:marBottom w:val="0"/>
      <w:divBdr>
        <w:top w:val="none" w:sz="0" w:space="0" w:color="auto"/>
        <w:left w:val="none" w:sz="0" w:space="0" w:color="auto"/>
        <w:bottom w:val="none" w:sz="0" w:space="0" w:color="auto"/>
        <w:right w:val="none" w:sz="0" w:space="0" w:color="auto"/>
      </w:divBdr>
    </w:div>
    <w:div w:id="49623109">
      <w:bodyDiv w:val="1"/>
      <w:marLeft w:val="0"/>
      <w:marRight w:val="0"/>
      <w:marTop w:val="0"/>
      <w:marBottom w:val="0"/>
      <w:divBdr>
        <w:top w:val="none" w:sz="0" w:space="0" w:color="auto"/>
        <w:left w:val="none" w:sz="0" w:space="0" w:color="auto"/>
        <w:bottom w:val="none" w:sz="0" w:space="0" w:color="auto"/>
        <w:right w:val="none" w:sz="0" w:space="0" w:color="auto"/>
      </w:divBdr>
    </w:div>
    <w:div w:id="140654165">
      <w:bodyDiv w:val="1"/>
      <w:marLeft w:val="0"/>
      <w:marRight w:val="0"/>
      <w:marTop w:val="0"/>
      <w:marBottom w:val="0"/>
      <w:divBdr>
        <w:top w:val="none" w:sz="0" w:space="0" w:color="auto"/>
        <w:left w:val="none" w:sz="0" w:space="0" w:color="auto"/>
        <w:bottom w:val="none" w:sz="0" w:space="0" w:color="auto"/>
        <w:right w:val="none" w:sz="0" w:space="0" w:color="auto"/>
      </w:divBdr>
    </w:div>
    <w:div w:id="161360672">
      <w:bodyDiv w:val="1"/>
      <w:marLeft w:val="0"/>
      <w:marRight w:val="0"/>
      <w:marTop w:val="0"/>
      <w:marBottom w:val="0"/>
      <w:divBdr>
        <w:top w:val="none" w:sz="0" w:space="0" w:color="auto"/>
        <w:left w:val="none" w:sz="0" w:space="0" w:color="auto"/>
        <w:bottom w:val="none" w:sz="0" w:space="0" w:color="auto"/>
        <w:right w:val="none" w:sz="0" w:space="0" w:color="auto"/>
      </w:divBdr>
    </w:div>
    <w:div w:id="164979708">
      <w:bodyDiv w:val="1"/>
      <w:marLeft w:val="0"/>
      <w:marRight w:val="0"/>
      <w:marTop w:val="0"/>
      <w:marBottom w:val="0"/>
      <w:divBdr>
        <w:top w:val="none" w:sz="0" w:space="0" w:color="auto"/>
        <w:left w:val="none" w:sz="0" w:space="0" w:color="auto"/>
        <w:bottom w:val="none" w:sz="0" w:space="0" w:color="auto"/>
        <w:right w:val="none" w:sz="0" w:space="0" w:color="auto"/>
      </w:divBdr>
    </w:div>
    <w:div w:id="169416223">
      <w:bodyDiv w:val="1"/>
      <w:marLeft w:val="0"/>
      <w:marRight w:val="0"/>
      <w:marTop w:val="0"/>
      <w:marBottom w:val="0"/>
      <w:divBdr>
        <w:top w:val="none" w:sz="0" w:space="0" w:color="auto"/>
        <w:left w:val="none" w:sz="0" w:space="0" w:color="auto"/>
        <w:bottom w:val="none" w:sz="0" w:space="0" w:color="auto"/>
        <w:right w:val="none" w:sz="0" w:space="0" w:color="auto"/>
      </w:divBdr>
    </w:div>
    <w:div w:id="262417088">
      <w:bodyDiv w:val="1"/>
      <w:marLeft w:val="0"/>
      <w:marRight w:val="0"/>
      <w:marTop w:val="0"/>
      <w:marBottom w:val="0"/>
      <w:divBdr>
        <w:top w:val="none" w:sz="0" w:space="0" w:color="auto"/>
        <w:left w:val="none" w:sz="0" w:space="0" w:color="auto"/>
        <w:bottom w:val="none" w:sz="0" w:space="0" w:color="auto"/>
        <w:right w:val="none" w:sz="0" w:space="0" w:color="auto"/>
      </w:divBdr>
    </w:div>
    <w:div w:id="317076761">
      <w:bodyDiv w:val="1"/>
      <w:marLeft w:val="0"/>
      <w:marRight w:val="0"/>
      <w:marTop w:val="0"/>
      <w:marBottom w:val="0"/>
      <w:divBdr>
        <w:top w:val="none" w:sz="0" w:space="0" w:color="auto"/>
        <w:left w:val="none" w:sz="0" w:space="0" w:color="auto"/>
        <w:bottom w:val="none" w:sz="0" w:space="0" w:color="auto"/>
        <w:right w:val="none" w:sz="0" w:space="0" w:color="auto"/>
      </w:divBdr>
    </w:div>
    <w:div w:id="387269714">
      <w:bodyDiv w:val="1"/>
      <w:marLeft w:val="0"/>
      <w:marRight w:val="0"/>
      <w:marTop w:val="0"/>
      <w:marBottom w:val="0"/>
      <w:divBdr>
        <w:top w:val="none" w:sz="0" w:space="0" w:color="auto"/>
        <w:left w:val="none" w:sz="0" w:space="0" w:color="auto"/>
        <w:bottom w:val="none" w:sz="0" w:space="0" w:color="auto"/>
        <w:right w:val="none" w:sz="0" w:space="0" w:color="auto"/>
      </w:divBdr>
    </w:div>
    <w:div w:id="394091333">
      <w:bodyDiv w:val="1"/>
      <w:marLeft w:val="0"/>
      <w:marRight w:val="0"/>
      <w:marTop w:val="0"/>
      <w:marBottom w:val="0"/>
      <w:divBdr>
        <w:top w:val="none" w:sz="0" w:space="0" w:color="auto"/>
        <w:left w:val="none" w:sz="0" w:space="0" w:color="auto"/>
        <w:bottom w:val="none" w:sz="0" w:space="0" w:color="auto"/>
        <w:right w:val="none" w:sz="0" w:space="0" w:color="auto"/>
      </w:divBdr>
    </w:div>
    <w:div w:id="408963096">
      <w:bodyDiv w:val="1"/>
      <w:marLeft w:val="0"/>
      <w:marRight w:val="0"/>
      <w:marTop w:val="0"/>
      <w:marBottom w:val="0"/>
      <w:divBdr>
        <w:top w:val="none" w:sz="0" w:space="0" w:color="auto"/>
        <w:left w:val="none" w:sz="0" w:space="0" w:color="auto"/>
        <w:bottom w:val="none" w:sz="0" w:space="0" w:color="auto"/>
        <w:right w:val="none" w:sz="0" w:space="0" w:color="auto"/>
      </w:divBdr>
      <w:divsChild>
        <w:div w:id="681512444">
          <w:marLeft w:val="0"/>
          <w:marRight w:val="0"/>
          <w:marTop w:val="0"/>
          <w:marBottom w:val="0"/>
          <w:divBdr>
            <w:top w:val="none" w:sz="0" w:space="0" w:color="auto"/>
            <w:left w:val="none" w:sz="0" w:space="0" w:color="auto"/>
            <w:bottom w:val="none" w:sz="0" w:space="0" w:color="auto"/>
            <w:right w:val="none" w:sz="0" w:space="0" w:color="auto"/>
          </w:divBdr>
          <w:divsChild>
            <w:div w:id="61467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82744">
      <w:bodyDiv w:val="1"/>
      <w:marLeft w:val="0"/>
      <w:marRight w:val="0"/>
      <w:marTop w:val="0"/>
      <w:marBottom w:val="0"/>
      <w:divBdr>
        <w:top w:val="none" w:sz="0" w:space="0" w:color="auto"/>
        <w:left w:val="none" w:sz="0" w:space="0" w:color="auto"/>
        <w:bottom w:val="none" w:sz="0" w:space="0" w:color="auto"/>
        <w:right w:val="none" w:sz="0" w:space="0" w:color="auto"/>
      </w:divBdr>
    </w:div>
    <w:div w:id="418602710">
      <w:bodyDiv w:val="1"/>
      <w:marLeft w:val="0"/>
      <w:marRight w:val="0"/>
      <w:marTop w:val="0"/>
      <w:marBottom w:val="0"/>
      <w:divBdr>
        <w:top w:val="none" w:sz="0" w:space="0" w:color="auto"/>
        <w:left w:val="none" w:sz="0" w:space="0" w:color="auto"/>
        <w:bottom w:val="none" w:sz="0" w:space="0" w:color="auto"/>
        <w:right w:val="none" w:sz="0" w:space="0" w:color="auto"/>
      </w:divBdr>
    </w:div>
    <w:div w:id="486021056">
      <w:bodyDiv w:val="1"/>
      <w:marLeft w:val="0"/>
      <w:marRight w:val="0"/>
      <w:marTop w:val="0"/>
      <w:marBottom w:val="0"/>
      <w:divBdr>
        <w:top w:val="none" w:sz="0" w:space="0" w:color="auto"/>
        <w:left w:val="none" w:sz="0" w:space="0" w:color="auto"/>
        <w:bottom w:val="none" w:sz="0" w:space="0" w:color="auto"/>
        <w:right w:val="none" w:sz="0" w:space="0" w:color="auto"/>
      </w:divBdr>
    </w:div>
    <w:div w:id="497499798">
      <w:bodyDiv w:val="1"/>
      <w:marLeft w:val="0"/>
      <w:marRight w:val="0"/>
      <w:marTop w:val="0"/>
      <w:marBottom w:val="0"/>
      <w:divBdr>
        <w:top w:val="none" w:sz="0" w:space="0" w:color="auto"/>
        <w:left w:val="none" w:sz="0" w:space="0" w:color="auto"/>
        <w:bottom w:val="none" w:sz="0" w:space="0" w:color="auto"/>
        <w:right w:val="none" w:sz="0" w:space="0" w:color="auto"/>
      </w:divBdr>
    </w:div>
    <w:div w:id="502673491">
      <w:bodyDiv w:val="1"/>
      <w:marLeft w:val="0"/>
      <w:marRight w:val="0"/>
      <w:marTop w:val="0"/>
      <w:marBottom w:val="0"/>
      <w:divBdr>
        <w:top w:val="none" w:sz="0" w:space="0" w:color="auto"/>
        <w:left w:val="none" w:sz="0" w:space="0" w:color="auto"/>
        <w:bottom w:val="none" w:sz="0" w:space="0" w:color="auto"/>
        <w:right w:val="none" w:sz="0" w:space="0" w:color="auto"/>
      </w:divBdr>
    </w:div>
    <w:div w:id="503739333">
      <w:bodyDiv w:val="1"/>
      <w:marLeft w:val="0"/>
      <w:marRight w:val="0"/>
      <w:marTop w:val="0"/>
      <w:marBottom w:val="0"/>
      <w:divBdr>
        <w:top w:val="none" w:sz="0" w:space="0" w:color="auto"/>
        <w:left w:val="none" w:sz="0" w:space="0" w:color="auto"/>
        <w:bottom w:val="none" w:sz="0" w:space="0" w:color="auto"/>
        <w:right w:val="none" w:sz="0" w:space="0" w:color="auto"/>
      </w:divBdr>
    </w:div>
    <w:div w:id="506749449">
      <w:bodyDiv w:val="1"/>
      <w:marLeft w:val="0"/>
      <w:marRight w:val="0"/>
      <w:marTop w:val="0"/>
      <w:marBottom w:val="0"/>
      <w:divBdr>
        <w:top w:val="none" w:sz="0" w:space="0" w:color="auto"/>
        <w:left w:val="none" w:sz="0" w:space="0" w:color="auto"/>
        <w:bottom w:val="none" w:sz="0" w:space="0" w:color="auto"/>
        <w:right w:val="none" w:sz="0" w:space="0" w:color="auto"/>
      </w:divBdr>
    </w:div>
    <w:div w:id="525337769">
      <w:bodyDiv w:val="1"/>
      <w:marLeft w:val="0"/>
      <w:marRight w:val="0"/>
      <w:marTop w:val="0"/>
      <w:marBottom w:val="0"/>
      <w:divBdr>
        <w:top w:val="none" w:sz="0" w:space="0" w:color="auto"/>
        <w:left w:val="none" w:sz="0" w:space="0" w:color="auto"/>
        <w:bottom w:val="none" w:sz="0" w:space="0" w:color="auto"/>
        <w:right w:val="none" w:sz="0" w:space="0" w:color="auto"/>
      </w:divBdr>
    </w:div>
    <w:div w:id="529949786">
      <w:bodyDiv w:val="1"/>
      <w:marLeft w:val="0"/>
      <w:marRight w:val="0"/>
      <w:marTop w:val="0"/>
      <w:marBottom w:val="0"/>
      <w:divBdr>
        <w:top w:val="none" w:sz="0" w:space="0" w:color="auto"/>
        <w:left w:val="none" w:sz="0" w:space="0" w:color="auto"/>
        <w:bottom w:val="none" w:sz="0" w:space="0" w:color="auto"/>
        <w:right w:val="none" w:sz="0" w:space="0" w:color="auto"/>
      </w:divBdr>
    </w:div>
    <w:div w:id="641738468">
      <w:bodyDiv w:val="1"/>
      <w:marLeft w:val="0"/>
      <w:marRight w:val="0"/>
      <w:marTop w:val="0"/>
      <w:marBottom w:val="0"/>
      <w:divBdr>
        <w:top w:val="none" w:sz="0" w:space="0" w:color="auto"/>
        <w:left w:val="none" w:sz="0" w:space="0" w:color="auto"/>
        <w:bottom w:val="none" w:sz="0" w:space="0" w:color="auto"/>
        <w:right w:val="none" w:sz="0" w:space="0" w:color="auto"/>
      </w:divBdr>
    </w:div>
    <w:div w:id="651057195">
      <w:bodyDiv w:val="1"/>
      <w:marLeft w:val="0"/>
      <w:marRight w:val="0"/>
      <w:marTop w:val="0"/>
      <w:marBottom w:val="0"/>
      <w:divBdr>
        <w:top w:val="none" w:sz="0" w:space="0" w:color="auto"/>
        <w:left w:val="none" w:sz="0" w:space="0" w:color="auto"/>
        <w:bottom w:val="none" w:sz="0" w:space="0" w:color="auto"/>
        <w:right w:val="none" w:sz="0" w:space="0" w:color="auto"/>
      </w:divBdr>
    </w:div>
    <w:div w:id="654064378">
      <w:bodyDiv w:val="1"/>
      <w:marLeft w:val="0"/>
      <w:marRight w:val="0"/>
      <w:marTop w:val="0"/>
      <w:marBottom w:val="0"/>
      <w:divBdr>
        <w:top w:val="none" w:sz="0" w:space="0" w:color="auto"/>
        <w:left w:val="none" w:sz="0" w:space="0" w:color="auto"/>
        <w:bottom w:val="none" w:sz="0" w:space="0" w:color="auto"/>
        <w:right w:val="none" w:sz="0" w:space="0" w:color="auto"/>
      </w:divBdr>
    </w:div>
    <w:div w:id="669285787">
      <w:bodyDiv w:val="1"/>
      <w:marLeft w:val="0"/>
      <w:marRight w:val="0"/>
      <w:marTop w:val="0"/>
      <w:marBottom w:val="0"/>
      <w:divBdr>
        <w:top w:val="none" w:sz="0" w:space="0" w:color="auto"/>
        <w:left w:val="none" w:sz="0" w:space="0" w:color="auto"/>
        <w:bottom w:val="none" w:sz="0" w:space="0" w:color="auto"/>
        <w:right w:val="none" w:sz="0" w:space="0" w:color="auto"/>
      </w:divBdr>
    </w:div>
    <w:div w:id="670526114">
      <w:bodyDiv w:val="1"/>
      <w:marLeft w:val="0"/>
      <w:marRight w:val="0"/>
      <w:marTop w:val="0"/>
      <w:marBottom w:val="0"/>
      <w:divBdr>
        <w:top w:val="none" w:sz="0" w:space="0" w:color="auto"/>
        <w:left w:val="none" w:sz="0" w:space="0" w:color="auto"/>
        <w:bottom w:val="none" w:sz="0" w:space="0" w:color="auto"/>
        <w:right w:val="none" w:sz="0" w:space="0" w:color="auto"/>
      </w:divBdr>
      <w:divsChild>
        <w:div w:id="1920868956">
          <w:marLeft w:val="0"/>
          <w:marRight w:val="0"/>
          <w:marTop w:val="0"/>
          <w:marBottom w:val="0"/>
          <w:divBdr>
            <w:top w:val="none" w:sz="0" w:space="0" w:color="auto"/>
            <w:left w:val="none" w:sz="0" w:space="0" w:color="auto"/>
            <w:bottom w:val="none" w:sz="0" w:space="0" w:color="auto"/>
            <w:right w:val="none" w:sz="0" w:space="0" w:color="auto"/>
          </w:divBdr>
          <w:divsChild>
            <w:div w:id="178391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23680">
      <w:bodyDiv w:val="1"/>
      <w:marLeft w:val="0"/>
      <w:marRight w:val="0"/>
      <w:marTop w:val="0"/>
      <w:marBottom w:val="0"/>
      <w:divBdr>
        <w:top w:val="none" w:sz="0" w:space="0" w:color="auto"/>
        <w:left w:val="none" w:sz="0" w:space="0" w:color="auto"/>
        <w:bottom w:val="none" w:sz="0" w:space="0" w:color="auto"/>
        <w:right w:val="none" w:sz="0" w:space="0" w:color="auto"/>
      </w:divBdr>
    </w:div>
    <w:div w:id="681586581">
      <w:bodyDiv w:val="1"/>
      <w:marLeft w:val="0"/>
      <w:marRight w:val="0"/>
      <w:marTop w:val="0"/>
      <w:marBottom w:val="0"/>
      <w:divBdr>
        <w:top w:val="none" w:sz="0" w:space="0" w:color="auto"/>
        <w:left w:val="none" w:sz="0" w:space="0" w:color="auto"/>
        <w:bottom w:val="none" w:sz="0" w:space="0" w:color="auto"/>
        <w:right w:val="none" w:sz="0" w:space="0" w:color="auto"/>
      </w:divBdr>
    </w:div>
    <w:div w:id="705838231">
      <w:bodyDiv w:val="1"/>
      <w:marLeft w:val="0"/>
      <w:marRight w:val="0"/>
      <w:marTop w:val="0"/>
      <w:marBottom w:val="0"/>
      <w:divBdr>
        <w:top w:val="none" w:sz="0" w:space="0" w:color="auto"/>
        <w:left w:val="none" w:sz="0" w:space="0" w:color="auto"/>
        <w:bottom w:val="none" w:sz="0" w:space="0" w:color="auto"/>
        <w:right w:val="none" w:sz="0" w:space="0" w:color="auto"/>
      </w:divBdr>
    </w:div>
    <w:div w:id="713309487">
      <w:bodyDiv w:val="1"/>
      <w:marLeft w:val="0"/>
      <w:marRight w:val="0"/>
      <w:marTop w:val="0"/>
      <w:marBottom w:val="0"/>
      <w:divBdr>
        <w:top w:val="none" w:sz="0" w:space="0" w:color="auto"/>
        <w:left w:val="none" w:sz="0" w:space="0" w:color="auto"/>
        <w:bottom w:val="none" w:sz="0" w:space="0" w:color="auto"/>
        <w:right w:val="none" w:sz="0" w:space="0" w:color="auto"/>
      </w:divBdr>
    </w:div>
    <w:div w:id="715275592">
      <w:bodyDiv w:val="1"/>
      <w:marLeft w:val="0"/>
      <w:marRight w:val="0"/>
      <w:marTop w:val="0"/>
      <w:marBottom w:val="0"/>
      <w:divBdr>
        <w:top w:val="none" w:sz="0" w:space="0" w:color="auto"/>
        <w:left w:val="none" w:sz="0" w:space="0" w:color="auto"/>
        <w:bottom w:val="none" w:sz="0" w:space="0" w:color="auto"/>
        <w:right w:val="none" w:sz="0" w:space="0" w:color="auto"/>
      </w:divBdr>
    </w:div>
    <w:div w:id="727388129">
      <w:bodyDiv w:val="1"/>
      <w:marLeft w:val="0"/>
      <w:marRight w:val="0"/>
      <w:marTop w:val="0"/>
      <w:marBottom w:val="0"/>
      <w:divBdr>
        <w:top w:val="none" w:sz="0" w:space="0" w:color="auto"/>
        <w:left w:val="none" w:sz="0" w:space="0" w:color="auto"/>
        <w:bottom w:val="none" w:sz="0" w:space="0" w:color="auto"/>
        <w:right w:val="none" w:sz="0" w:space="0" w:color="auto"/>
      </w:divBdr>
    </w:div>
    <w:div w:id="740953812">
      <w:bodyDiv w:val="1"/>
      <w:marLeft w:val="0"/>
      <w:marRight w:val="0"/>
      <w:marTop w:val="0"/>
      <w:marBottom w:val="0"/>
      <w:divBdr>
        <w:top w:val="none" w:sz="0" w:space="0" w:color="auto"/>
        <w:left w:val="none" w:sz="0" w:space="0" w:color="auto"/>
        <w:bottom w:val="none" w:sz="0" w:space="0" w:color="auto"/>
        <w:right w:val="none" w:sz="0" w:space="0" w:color="auto"/>
      </w:divBdr>
    </w:div>
    <w:div w:id="747120210">
      <w:bodyDiv w:val="1"/>
      <w:marLeft w:val="0"/>
      <w:marRight w:val="0"/>
      <w:marTop w:val="0"/>
      <w:marBottom w:val="0"/>
      <w:divBdr>
        <w:top w:val="none" w:sz="0" w:space="0" w:color="auto"/>
        <w:left w:val="none" w:sz="0" w:space="0" w:color="auto"/>
        <w:bottom w:val="none" w:sz="0" w:space="0" w:color="auto"/>
        <w:right w:val="none" w:sz="0" w:space="0" w:color="auto"/>
      </w:divBdr>
    </w:div>
    <w:div w:id="749036122">
      <w:bodyDiv w:val="1"/>
      <w:marLeft w:val="0"/>
      <w:marRight w:val="0"/>
      <w:marTop w:val="0"/>
      <w:marBottom w:val="0"/>
      <w:divBdr>
        <w:top w:val="none" w:sz="0" w:space="0" w:color="auto"/>
        <w:left w:val="none" w:sz="0" w:space="0" w:color="auto"/>
        <w:bottom w:val="none" w:sz="0" w:space="0" w:color="auto"/>
        <w:right w:val="none" w:sz="0" w:space="0" w:color="auto"/>
      </w:divBdr>
    </w:div>
    <w:div w:id="811361540">
      <w:bodyDiv w:val="1"/>
      <w:marLeft w:val="0"/>
      <w:marRight w:val="0"/>
      <w:marTop w:val="0"/>
      <w:marBottom w:val="0"/>
      <w:divBdr>
        <w:top w:val="none" w:sz="0" w:space="0" w:color="auto"/>
        <w:left w:val="none" w:sz="0" w:space="0" w:color="auto"/>
        <w:bottom w:val="none" w:sz="0" w:space="0" w:color="auto"/>
        <w:right w:val="none" w:sz="0" w:space="0" w:color="auto"/>
      </w:divBdr>
    </w:div>
    <w:div w:id="835804448">
      <w:bodyDiv w:val="1"/>
      <w:marLeft w:val="0"/>
      <w:marRight w:val="0"/>
      <w:marTop w:val="0"/>
      <w:marBottom w:val="0"/>
      <w:divBdr>
        <w:top w:val="none" w:sz="0" w:space="0" w:color="auto"/>
        <w:left w:val="none" w:sz="0" w:space="0" w:color="auto"/>
        <w:bottom w:val="none" w:sz="0" w:space="0" w:color="auto"/>
        <w:right w:val="none" w:sz="0" w:space="0" w:color="auto"/>
      </w:divBdr>
    </w:div>
    <w:div w:id="839585754">
      <w:bodyDiv w:val="1"/>
      <w:marLeft w:val="0"/>
      <w:marRight w:val="0"/>
      <w:marTop w:val="0"/>
      <w:marBottom w:val="0"/>
      <w:divBdr>
        <w:top w:val="none" w:sz="0" w:space="0" w:color="auto"/>
        <w:left w:val="none" w:sz="0" w:space="0" w:color="auto"/>
        <w:bottom w:val="none" w:sz="0" w:space="0" w:color="auto"/>
        <w:right w:val="none" w:sz="0" w:space="0" w:color="auto"/>
      </w:divBdr>
    </w:div>
    <w:div w:id="907610798">
      <w:bodyDiv w:val="1"/>
      <w:marLeft w:val="0"/>
      <w:marRight w:val="0"/>
      <w:marTop w:val="0"/>
      <w:marBottom w:val="0"/>
      <w:divBdr>
        <w:top w:val="none" w:sz="0" w:space="0" w:color="auto"/>
        <w:left w:val="none" w:sz="0" w:space="0" w:color="auto"/>
        <w:bottom w:val="none" w:sz="0" w:space="0" w:color="auto"/>
        <w:right w:val="none" w:sz="0" w:space="0" w:color="auto"/>
      </w:divBdr>
    </w:div>
    <w:div w:id="912280478">
      <w:bodyDiv w:val="1"/>
      <w:marLeft w:val="0"/>
      <w:marRight w:val="0"/>
      <w:marTop w:val="0"/>
      <w:marBottom w:val="0"/>
      <w:divBdr>
        <w:top w:val="none" w:sz="0" w:space="0" w:color="auto"/>
        <w:left w:val="none" w:sz="0" w:space="0" w:color="auto"/>
        <w:bottom w:val="none" w:sz="0" w:space="0" w:color="auto"/>
        <w:right w:val="none" w:sz="0" w:space="0" w:color="auto"/>
      </w:divBdr>
    </w:div>
    <w:div w:id="947928620">
      <w:bodyDiv w:val="1"/>
      <w:marLeft w:val="0"/>
      <w:marRight w:val="0"/>
      <w:marTop w:val="0"/>
      <w:marBottom w:val="0"/>
      <w:divBdr>
        <w:top w:val="none" w:sz="0" w:space="0" w:color="auto"/>
        <w:left w:val="none" w:sz="0" w:space="0" w:color="auto"/>
        <w:bottom w:val="none" w:sz="0" w:space="0" w:color="auto"/>
        <w:right w:val="none" w:sz="0" w:space="0" w:color="auto"/>
      </w:divBdr>
    </w:div>
    <w:div w:id="959844413">
      <w:bodyDiv w:val="1"/>
      <w:marLeft w:val="0"/>
      <w:marRight w:val="0"/>
      <w:marTop w:val="0"/>
      <w:marBottom w:val="0"/>
      <w:divBdr>
        <w:top w:val="none" w:sz="0" w:space="0" w:color="auto"/>
        <w:left w:val="none" w:sz="0" w:space="0" w:color="auto"/>
        <w:bottom w:val="none" w:sz="0" w:space="0" w:color="auto"/>
        <w:right w:val="none" w:sz="0" w:space="0" w:color="auto"/>
      </w:divBdr>
    </w:div>
    <w:div w:id="965618271">
      <w:bodyDiv w:val="1"/>
      <w:marLeft w:val="0"/>
      <w:marRight w:val="0"/>
      <w:marTop w:val="0"/>
      <w:marBottom w:val="0"/>
      <w:divBdr>
        <w:top w:val="none" w:sz="0" w:space="0" w:color="auto"/>
        <w:left w:val="none" w:sz="0" w:space="0" w:color="auto"/>
        <w:bottom w:val="none" w:sz="0" w:space="0" w:color="auto"/>
        <w:right w:val="none" w:sz="0" w:space="0" w:color="auto"/>
      </w:divBdr>
    </w:div>
    <w:div w:id="968392348">
      <w:bodyDiv w:val="1"/>
      <w:marLeft w:val="0"/>
      <w:marRight w:val="0"/>
      <w:marTop w:val="0"/>
      <w:marBottom w:val="0"/>
      <w:divBdr>
        <w:top w:val="none" w:sz="0" w:space="0" w:color="auto"/>
        <w:left w:val="none" w:sz="0" w:space="0" w:color="auto"/>
        <w:bottom w:val="none" w:sz="0" w:space="0" w:color="auto"/>
        <w:right w:val="none" w:sz="0" w:space="0" w:color="auto"/>
      </w:divBdr>
    </w:div>
    <w:div w:id="977303551">
      <w:bodyDiv w:val="1"/>
      <w:marLeft w:val="0"/>
      <w:marRight w:val="0"/>
      <w:marTop w:val="0"/>
      <w:marBottom w:val="0"/>
      <w:divBdr>
        <w:top w:val="none" w:sz="0" w:space="0" w:color="auto"/>
        <w:left w:val="none" w:sz="0" w:space="0" w:color="auto"/>
        <w:bottom w:val="none" w:sz="0" w:space="0" w:color="auto"/>
        <w:right w:val="none" w:sz="0" w:space="0" w:color="auto"/>
      </w:divBdr>
    </w:div>
    <w:div w:id="1000547977">
      <w:bodyDiv w:val="1"/>
      <w:marLeft w:val="0"/>
      <w:marRight w:val="0"/>
      <w:marTop w:val="0"/>
      <w:marBottom w:val="0"/>
      <w:divBdr>
        <w:top w:val="none" w:sz="0" w:space="0" w:color="auto"/>
        <w:left w:val="none" w:sz="0" w:space="0" w:color="auto"/>
        <w:bottom w:val="none" w:sz="0" w:space="0" w:color="auto"/>
        <w:right w:val="none" w:sz="0" w:space="0" w:color="auto"/>
      </w:divBdr>
    </w:div>
    <w:div w:id="1000814446">
      <w:bodyDiv w:val="1"/>
      <w:marLeft w:val="0"/>
      <w:marRight w:val="0"/>
      <w:marTop w:val="0"/>
      <w:marBottom w:val="0"/>
      <w:divBdr>
        <w:top w:val="none" w:sz="0" w:space="0" w:color="auto"/>
        <w:left w:val="none" w:sz="0" w:space="0" w:color="auto"/>
        <w:bottom w:val="none" w:sz="0" w:space="0" w:color="auto"/>
        <w:right w:val="none" w:sz="0" w:space="0" w:color="auto"/>
      </w:divBdr>
    </w:div>
    <w:div w:id="1007908685">
      <w:bodyDiv w:val="1"/>
      <w:marLeft w:val="0"/>
      <w:marRight w:val="0"/>
      <w:marTop w:val="0"/>
      <w:marBottom w:val="0"/>
      <w:divBdr>
        <w:top w:val="none" w:sz="0" w:space="0" w:color="auto"/>
        <w:left w:val="none" w:sz="0" w:space="0" w:color="auto"/>
        <w:bottom w:val="none" w:sz="0" w:space="0" w:color="auto"/>
        <w:right w:val="none" w:sz="0" w:space="0" w:color="auto"/>
      </w:divBdr>
    </w:div>
    <w:div w:id="1009987663">
      <w:bodyDiv w:val="1"/>
      <w:marLeft w:val="0"/>
      <w:marRight w:val="0"/>
      <w:marTop w:val="0"/>
      <w:marBottom w:val="0"/>
      <w:divBdr>
        <w:top w:val="none" w:sz="0" w:space="0" w:color="auto"/>
        <w:left w:val="none" w:sz="0" w:space="0" w:color="auto"/>
        <w:bottom w:val="none" w:sz="0" w:space="0" w:color="auto"/>
        <w:right w:val="none" w:sz="0" w:space="0" w:color="auto"/>
      </w:divBdr>
    </w:div>
    <w:div w:id="1034112119">
      <w:bodyDiv w:val="1"/>
      <w:marLeft w:val="0"/>
      <w:marRight w:val="0"/>
      <w:marTop w:val="0"/>
      <w:marBottom w:val="0"/>
      <w:divBdr>
        <w:top w:val="none" w:sz="0" w:space="0" w:color="auto"/>
        <w:left w:val="none" w:sz="0" w:space="0" w:color="auto"/>
        <w:bottom w:val="none" w:sz="0" w:space="0" w:color="auto"/>
        <w:right w:val="none" w:sz="0" w:space="0" w:color="auto"/>
      </w:divBdr>
    </w:div>
    <w:div w:id="1037391702">
      <w:bodyDiv w:val="1"/>
      <w:marLeft w:val="0"/>
      <w:marRight w:val="0"/>
      <w:marTop w:val="0"/>
      <w:marBottom w:val="0"/>
      <w:divBdr>
        <w:top w:val="none" w:sz="0" w:space="0" w:color="auto"/>
        <w:left w:val="none" w:sz="0" w:space="0" w:color="auto"/>
        <w:bottom w:val="none" w:sz="0" w:space="0" w:color="auto"/>
        <w:right w:val="none" w:sz="0" w:space="0" w:color="auto"/>
      </w:divBdr>
    </w:div>
    <w:div w:id="1096904282">
      <w:bodyDiv w:val="1"/>
      <w:marLeft w:val="0"/>
      <w:marRight w:val="0"/>
      <w:marTop w:val="0"/>
      <w:marBottom w:val="0"/>
      <w:divBdr>
        <w:top w:val="none" w:sz="0" w:space="0" w:color="auto"/>
        <w:left w:val="none" w:sz="0" w:space="0" w:color="auto"/>
        <w:bottom w:val="none" w:sz="0" w:space="0" w:color="auto"/>
        <w:right w:val="none" w:sz="0" w:space="0" w:color="auto"/>
      </w:divBdr>
    </w:div>
    <w:div w:id="1121604819">
      <w:bodyDiv w:val="1"/>
      <w:marLeft w:val="0"/>
      <w:marRight w:val="0"/>
      <w:marTop w:val="0"/>
      <w:marBottom w:val="0"/>
      <w:divBdr>
        <w:top w:val="none" w:sz="0" w:space="0" w:color="auto"/>
        <w:left w:val="none" w:sz="0" w:space="0" w:color="auto"/>
        <w:bottom w:val="none" w:sz="0" w:space="0" w:color="auto"/>
        <w:right w:val="none" w:sz="0" w:space="0" w:color="auto"/>
      </w:divBdr>
    </w:div>
    <w:div w:id="1170293313">
      <w:bodyDiv w:val="1"/>
      <w:marLeft w:val="0"/>
      <w:marRight w:val="0"/>
      <w:marTop w:val="0"/>
      <w:marBottom w:val="0"/>
      <w:divBdr>
        <w:top w:val="none" w:sz="0" w:space="0" w:color="auto"/>
        <w:left w:val="none" w:sz="0" w:space="0" w:color="auto"/>
        <w:bottom w:val="none" w:sz="0" w:space="0" w:color="auto"/>
        <w:right w:val="none" w:sz="0" w:space="0" w:color="auto"/>
      </w:divBdr>
    </w:div>
    <w:div w:id="1195340165">
      <w:bodyDiv w:val="1"/>
      <w:marLeft w:val="0"/>
      <w:marRight w:val="0"/>
      <w:marTop w:val="0"/>
      <w:marBottom w:val="0"/>
      <w:divBdr>
        <w:top w:val="none" w:sz="0" w:space="0" w:color="auto"/>
        <w:left w:val="none" w:sz="0" w:space="0" w:color="auto"/>
        <w:bottom w:val="none" w:sz="0" w:space="0" w:color="auto"/>
        <w:right w:val="none" w:sz="0" w:space="0" w:color="auto"/>
      </w:divBdr>
    </w:div>
    <w:div w:id="1196887867">
      <w:bodyDiv w:val="1"/>
      <w:marLeft w:val="0"/>
      <w:marRight w:val="0"/>
      <w:marTop w:val="0"/>
      <w:marBottom w:val="0"/>
      <w:divBdr>
        <w:top w:val="none" w:sz="0" w:space="0" w:color="auto"/>
        <w:left w:val="none" w:sz="0" w:space="0" w:color="auto"/>
        <w:bottom w:val="none" w:sz="0" w:space="0" w:color="auto"/>
        <w:right w:val="none" w:sz="0" w:space="0" w:color="auto"/>
      </w:divBdr>
    </w:div>
    <w:div w:id="1211069114">
      <w:bodyDiv w:val="1"/>
      <w:marLeft w:val="0"/>
      <w:marRight w:val="0"/>
      <w:marTop w:val="0"/>
      <w:marBottom w:val="0"/>
      <w:divBdr>
        <w:top w:val="none" w:sz="0" w:space="0" w:color="auto"/>
        <w:left w:val="none" w:sz="0" w:space="0" w:color="auto"/>
        <w:bottom w:val="none" w:sz="0" w:space="0" w:color="auto"/>
        <w:right w:val="none" w:sz="0" w:space="0" w:color="auto"/>
      </w:divBdr>
    </w:div>
    <w:div w:id="1211768941">
      <w:bodyDiv w:val="1"/>
      <w:marLeft w:val="0"/>
      <w:marRight w:val="0"/>
      <w:marTop w:val="0"/>
      <w:marBottom w:val="0"/>
      <w:divBdr>
        <w:top w:val="none" w:sz="0" w:space="0" w:color="auto"/>
        <w:left w:val="none" w:sz="0" w:space="0" w:color="auto"/>
        <w:bottom w:val="none" w:sz="0" w:space="0" w:color="auto"/>
        <w:right w:val="none" w:sz="0" w:space="0" w:color="auto"/>
      </w:divBdr>
    </w:div>
    <w:div w:id="1212499770">
      <w:bodyDiv w:val="1"/>
      <w:marLeft w:val="0"/>
      <w:marRight w:val="0"/>
      <w:marTop w:val="0"/>
      <w:marBottom w:val="0"/>
      <w:divBdr>
        <w:top w:val="none" w:sz="0" w:space="0" w:color="auto"/>
        <w:left w:val="none" w:sz="0" w:space="0" w:color="auto"/>
        <w:bottom w:val="none" w:sz="0" w:space="0" w:color="auto"/>
        <w:right w:val="none" w:sz="0" w:space="0" w:color="auto"/>
      </w:divBdr>
    </w:div>
    <w:div w:id="1222327958">
      <w:bodyDiv w:val="1"/>
      <w:marLeft w:val="0"/>
      <w:marRight w:val="0"/>
      <w:marTop w:val="0"/>
      <w:marBottom w:val="0"/>
      <w:divBdr>
        <w:top w:val="none" w:sz="0" w:space="0" w:color="auto"/>
        <w:left w:val="none" w:sz="0" w:space="0" w:color="auto"/>
        <w:bottom w:val="none" w:sz="0" w:space="0" w:color="auto"/>
        <w:right w:val="none" w:sz="0" w:space="0" w:color="auto"/>
      </w:divBdr>
    </w:div>
    <w:div w:id="1226842818">
      <w:bodyDiv w:val="1"/>
      <w:marLeft w:val="0"/>
      <w:marRight w:val="0"/>
      <w:marTop w:val="0"/>
      <w:marBottom w:val="0"/>
      <w:divBdr>
        <w:top w:val="none" w:sz="0" w:space="0" w:color="auto"/>
        <w:left w:val="none" w:sz="0" w:space="0" w:color="auto"/>
        <w:bottom w:val="none" w:sz="0" w:space="0" w:color="auto"/>
        <w:right w:val="none" w:sz="0" w:space="0" w:color="auto"/>
      </w:divBdr>
    </w:div>
    <w:div w:id="1245456272">
      <w:bodyDiv w:val="1"/>
      <w:marLeft w:val="0"/>
      <w:marRight w:val="0"/>
      <w:marTop w:val="0"/>
      <w:marBottom w:val="0"/>
      <w:divBdr>
        <w:top w:val="none" w:sz="0" w:space="0" w:color="auto"/>
        <w:left w:val="none" w:sz="0" w:space="0" w:color="auto"/>
        <w:bottom w:val="none" w:sz="0" w:space="0" w:color="auto"/>
        <w:right w:val="none" w:sz="0" w:space="0" w:color="auto"/>
      </w:divBdr>
    </w:div>
    <w:div w:id="1269502482">
      <w:bodyDiv w:val="1"/>
      <w:marLeft w:val="0"/>
      <w:marRight w:val="0"/>
      <w:marTop w:val="0"/>
      <w:marBottom w:val="0"/>
      <w:divBdr>
        <w:top w:val="none" w:sz="0" w:space="0" w:color="auto"/>
        <w:left w:val="none" w:sz="0" w:space="0" w:color="auto"/>
        <w:bottom w:val="none" w:sz="0" w:space="0" w:color="auto"/>
        <w:right w:val="none" w:sz="0" w:space="0" w:color="auto"/>
      </w:divBdr>
    </w:div>
    <w:div w:id="1326981039">
      <w:bodyDiv w:val="1"/>
      <w:marLeft w:val="0"/>
      <w:marRight w:val="0"/>
      <w:marTop w:val="0"/>
      <w:marBottom w:val="0"/>
      <w:divBdr>
        <w:top w:val="none" w:sz="0" w:space="0" w:color="auto"/>
        <w:left w:val="none" w:sz="0" w:space="0" w:color="auto"/>
        <w:bottom w:val="none" w:sz="0" w:space="0" w:color="auto"/>
        <w:right w:val="none" w:sz="0" w:space="0" w:color="auto"/>
      </w:divBdr>
    </w:div>
    <w:div w:id="1336030691">
      <w:bodyDiv w:val="1"/>
      <w:marLeft w:val="0"/>
      <w:marRight w:val="0"/>
      <w:marTop w:val="0"/>
      <w:marBottom w:val="0"/>
      <w:divBdr>
        <w:top w:val="none" w:sz="0" w:space="0" w:color="auto"/>
        <w:left w:val="none" w:sz="0" w:space="0" w:color="auto"/>
        <w:bottom w:val="none" w:sz="0" w:space="0" w:color="auto"/>
        <w:right w:val="none" w:sz="0" w:space="0" w:color="auto"/>
      </w:divBdr>
    </w:div>
    <w:div w:id="1349211512">
      <w:bodyDiv w:val="1"/>
      <w:marLeft w:val="0"/>
      <w:marRight w:val="0"/>
      <w:marTop w:val="0"/>
      <w:marBottom w:val="0"/>
      <w:divBdr>
        <w:top w:val="none" w:sz="0" w:space="0" w:color="auto"/>
        <w:left w:val="none" w:sz="0" w:space="0" w:color="auto"/>
        <w:bottom w:val="none" w:sz="0" w:space="0" w:color="auto"/>
        <w:right w:val="none" w:sz="0" w:space="0" w:color="auto"/>
      </w:divBdr>
    </w:div>
    <w:div w:id="1360010758">
      <w:bodyDiv w:val="1"/>
      <w:marLeft w:val="0"/>
      <w:marRight w:val="0"/>
      <w:marTop w:val="0"/>
      <w:marBottom w:val="0"/>
      <w:divBdr>
        <w:top w:val="none" w:sz="0" w:space="0" w:color="auto"/>
        <w:left w:val="none" w:sz="0" w:space="0" w:color="auto"/>
        <w:bottom w:val="none" w:sz="0" w:space="0" w:color="auto"/>
        <w:right w:val="none" w:sz="0" w:space="0" w:color="auto"/>
      </w:divBdr>
    </w:div>
    <w:div w:id="1384595044">
      <w:bodyDiv w:val="1"/>
      <w:marLeft w:val="0"/>
      <w:marRight w:val="0"/>
      <w:marTop w:val="0"/>
      <w:marBottom w:val="0"/>
      <w:divBdr>
        <w:top w:val="none" w:sz="0" w:space="0" w:color="auto"/>
        <w:left w:val="none" w:sz="0" w:space="0" w:color="auto"/>
        <w:bottom w:val="none" w:sz="0" w:space="0" w:color="auto"/>
        <w:right w:val="none" w:sz="0" w:space="0" w:color="auto"/>
      </w:divBdr>
    </w:div>
    <w:div w:id="1392998224">
      <w:bodyDiv w:val="1"/>
      <w:marLeft w:val="0"/>
      <w:marRight w:val="0"/>
      <w:marTop w:val="0"/>
      <w:marBottom w:val="0"/>
      <w:divBdr>
        <w:top w:val="none" w:sz="0" w:space="0" w:color="auto"/>
        <w:left w:val="none" w:sz="0" w:space="0" w:color="auto"/>
        <w:bottom w:val="none" w:sz="0" w:space="0" w:color="auto"/>
        <w:right w:val="none" w:sz="0" w:space="0" w:color="auto"/>
      </w:divBdr>
    </w:div>
    <w:div w:id="1394543776">
      <w:bodyDiv w:val="1"/>
      <w:marLeft w:val="0"/>
      <w:marRight w:val="0"/>
      <w:marTop w:val="0"/>
      <w:marBottom w:val="0"/>
      <w:divBdr>
        <w:top w:val="none" w:sz="0" w:space="0" w:color="auto"/>
        <w:left w:val="none" w:sz="0" w:space="0" w:color="auto"/>
        <w:bottom w:val="none" w:sz="0" w:space="0" w:color="auto"/>
        <w:right w:val="none" w:sz="0" w:space="0" w:color="auto"/>
      </w:divBdr>
    </w:div>
    <w:div w:id="1431462846">
      <w:bodyDiv w:val="1"/>
      <w:marLeft w:val="0"/>
      <w:marRight w:val="0"/>
      <w:marTop w:val="0"/>
      <w:marBottom w:val="0"/>
      <w:divBdr>
        <w:top w:val="none" w:sz="0" w:space="0" w:color="auto"/>
        <w:left w:val="none" w:sz="0" w:space="0" w:color="auto"/>
        <w:bottom w:val="none" w:sz="0" w:space="0" w:color="auto"/>
        <w:right w:val="none" w:sz="0" w:space="0" w:color="auto"/>
      </w:divBdr>
    </w:div>
    <w:div w:id="1443375284">
      <w:bodyDiv w:val="1"/>
      <w:marLeft w:val="0"/>
      <w:marRight w:val="0"/>
      <w:marTop w:val="0"/>
      <w:marBottom w:val="0"/>
      <w:divBdr>
        <w:top w:val="none" w:sz="0" w:space="0" w:color="auto"/>
        <w:left w:val="none" w:sz="0" w:space="0" w:color="auto"/>
        <w:bottom w:val="none" w:sz="0" w:space="0" w:color="auto"/>
        <w:right w:val="none" w:sz="0" w:space="0" w:color="auto"/>
      </w:divBdr>
    </w:div>
    <w:div w:id="1445807514">
      <w:bodyDiv w:val="1"/>
      <w:marLeft w:val="0"/>
      <w:marRight w:val="0"/>
      <w:marTop w:val="0"/>
      <w:marBottom w:val="0"/>
      <w:divBdr>
        <w:top w:val="none" w:sz="0" w:space="0" w:color="auto"/>
        <w:left w:val="none" w:sz="0" w:space="0" w:color="auto"/>
        <w:bottom w:val="none" w:sz="0" w:space="0" w:color="auto"/>
        <w:right w:val="none" w:sz="0" w:space="0" w:color="auto"/>
      </w:divBdr>
    </w:div>
    <w:div w:id="1476070798">
      <w:bodyDiv w:val="1"/>
      <w:marLeft w:val="0"/>
      <w:marRight w:val="0"/>
      <w:marTop w:val="0"/>
      <w:marBottom w:val="0"/>
      <w:divBdr>
        <w:top w:val="none" w:sz="0" w:space="0" w:color="auto"/>
        <w:left w:val="none" w:sz="0" w:space="0" w:color="auto"/>
        <w:bottom w:val="none" w:sz="0" w:space="0" w:color="auto"/>
        <w:right w:val="none" w:sz="0" w:space="0" w:color="auto"/>
      </w:divBdr>
    </w:div>
    <w:div w:id="1478914013">
      <w:bodyDiv w:val="1"/>
      <w:marLeft w:val="0"/>
      <w:marRight w:val="0"/>
      <w:marTop w:val="0"/>
      <w:marBottom w:val="0"/>
      <w:divBdr>
        <w:top w:val="none" w:sz="0" w:space="0" w:color="auto"/>
        <w:left w:val="none" w:sz="0" w:space="0" w:color="auto"/>
        <w:bottom w:val="none" w:sz="0" w:space="0" w:color="auto"/>
        <w:right w:val="none" w:sz="0" w:space="0" w:color="auto"/>
      </w:divBdr>
    </w:div>
    <w:div w:id="1528635465">
      <w:bodyDiv w:val="1"/>
      <w:marLeft w:val="0"/>
      <w:marRight w:val="0"/>
      <w:marTop w:val="0"/>
      <w:marBottom w:val="0"/>
      <w:divBdr>
        <w:top w:val="none" w:sz="0" w:space="0" w:color="auto"/>
        <w:left w:val="none" w:sz="0" w:space="0" w:color="auto"/>
        <w:bottom w:val="none" w:sz="0" w:space="0" w:color="auto"/>
        <w:right w:val="none" w:sz="0" w:space="0" w:color="auto"/>
      </w:divBdr>
    </w:div>
    <w:div w:id="1532568661">
      <w:bodyDiv w:val="1"/>
      <w:marLeft w:val="0"/>
      <w:marRight w:val="0"/>
      <w:marTop w:val="0"/>
      <w:marBottom w:val="0"/>
      <w:divBdr>
        <w:top w:val="none" w:sz="0" w:space="0" w:color="auto"/>
        <w:left w:val="none" w:sz="0" w:space="0" w:color="auto"/>
        <w:bottom w:val="none" w:sz="0" w:space="0" w:color="auto"/>
        <w:right w:val="none" w:sz="0" w:space="0" w:color="auto"/>
      </w:divBdr>
    </w:div>
    <w:div w:id="1542549086">
      <w:bodyDiv w:val="1"/>
      <w:marLeft w:val="0"/>
      <w:marRight w:val="0"/>
      <w:marTop w:val="0"/>
      <w:marBottom w:val="0"/>
      <w:divBdr>
        <w:top w:val="none" w:sz="0" w:space="0" w:color="auto"/>
        <w:left w:val="none" w:sz="0" w:space="0" w:color="auto"/>
        <w:bottom w:val="none" w:sz="0" w:space="0" w:color="auto"/>
        <w:right w:val="none" w:sz="0" w:space="0" w:color="auto"/>
      </w:divBdr>
    </w:div>
    <w:div w:id="1544634083">
      <w:bodyDiv w:val="1"/>
      <w:marLeft w:val="0"/>
      <w:marRight w:val="0"/>
      <w:marTop w:val="0"/>
      <w:marBottom w:val="0"/>
      <w:divBdr>
        <w:top w:val="none" w:sz="0" w:space="0" w:color="auto"/>
        <w:left w:val="none" w:sz="0" w:space="0" w:color="auto"/>
        <w:bottom w:val="none" w:sz="0" w:space="0" w:color="auto"/>
        <w:right w:val="none" w:sz="0" w:space="0" w:color="auto"/>
      </w:divBdr>
    </w:div>
    <w:div w:id="1551378779">
      <w:bodyDiv w:val="1"/>
      <w:marLeft w:val="0"/>
      <w:marRight w:val="0"/>
      <w:marTop w:val="0"/>
      <w:marBottom w:val="0"/>
      <w:divBdr>
        <w:top w:val="none" w:sz="0" w:space="0" w:color="auto"/>
        <w:left w:val="none" w:sz="0" w:space="0" w:color="auto"/>
        <w:bottom w:val="none" w:sz="0" w:space="0" w:color="auto"/>
        <w:right w:val="none" w:sz="0" w:space="0" w:color="auto"/>
      </w:divBdr>
    </w:div>
    <w:div w:id="1557856448">
      <w:bodyDiv w:val="1"/>
      <w:marLeft w:val="0"/>
      <w:marRight w:val="0"/>
      <w:marTop w:val="0"/>
      <w:marBottom w:val="0"/>
      <w:divBdr>
        <w:top w:val="none" w:sz="0" w:space="0" w:color="auto"/>
        <w:left w:val="none" w:sz="0" w:space="0" w:color="auto"/>
        <w:bottom w:val="none" w:sz="0" w:space="0" w:color="auto"/>
        <w:right w:val="none" w:sz="0" w:space="0" w:color="auto"/>
      </w:divBdr>
    </w:div>
    <w:div w:id="1562671751">
      <w:bodyDiv w:val="1"/>
      <w:marLeft w:val="0"/>
      <w:marRight w:val="0"/>
      <w:marTop w:val="0"/>
      <w:marBottom w:val="0"/>
      <w:divBdr>
        <w:top w:val="none" w:sz="0" w:space="0" w:color="auto"/>
        <w:left w:val="none" w:sz="0" w:space="0" w:color="auto"/>
        <w:bottom w:val="none" w:sz="0" w:space="0" w:color="auto"/>
        <w:right w:val="none" w:sz="0" w:space="0" w:color="auto"/>
      </w:divBdr>
    </w:div>
    <w:div w:id="1571647705">
      <w:bodyDiv w:val="1"/>
      <w:marLeft w:val="0"/>
      <w:marRight w:val="0"/>
      <w:marTop w:val="0"/>
      <w:marBottom w:val="0"/>
      <w:divBdr>
        <w:top w:val="none" w:sz="0" w:space="0" w:color="auto"/>
        <w:left w:val="none" w:sz="0" w:space="0" w:color="auto"/>
        <w:bottom w:val="none" w:sz="0" w:space="0" w:color="auto"/>
        <w:right w:val="none" w:sz="0" w:space="0" w:color="auto"/>
      </w:divBdr>
    </w:div>
    <w:div w:id="1573194145">
      <w:bodyDiv w:val="1"/>
      <w:marLeft w:val="0"/>
      <w:marRight w:val="0"/>
      <w:marTop w:val="0"/>
      <w:marBottom w:val="0"/>
      <w:divBdr>
        <w:top w:val="none" w:sz="0" w:space="0" w:color="auto"/>
        <w:left w:val="none" w:sz="0" w:space="0" w:color="auto"/>
        <w:bottom w:val="none" w:sz="0" w:space="0" w:color="auto"/>
        <w:right w:val="none" w:sz="0" w:space="0" w:color="auto"/>
      </w:divBdr>
    </w:div>
    <w:div w:id="1585409602">
      <w:bodyDiv w:val="1"/>
      <w:marLeft w:val="0"/>
      <w:marRight w:val="0"/>
      <w:marTop w:val="0"/>
      <w:marBottom w:val="0"/>
      <w:divBdr>
        <w:top w:val="none" w:sz="0" w:space="0" w:color="auto"/>
        <w:left w:val="none" w:sz="0" w:space="0" w:color="auto"/>
        <w:bottom w:val="none" w:sz="0" w:space="0" w:color="auto"/>
        <w:right w:val="none" w:sz="0" w:space="0" w:color="auto"/>
      </w:divBdr>
    </w:div>
    <w:div w:id="1604649113">
      <w:bodyDiv w:val="1"/>
      <w:marLeft w:val="0"/>
      <w:marRight w:val="0"/>
      <w:marTop w:val="0"/>
      <w:marBottom w:val="0"/>
      <w:divBdr>
        <w:top w:val="none" w:sz="0" w:space="0" w:color="auto"/>
        <w:left w:val="none" w:sz="0" w:space="0" w:color="auto"/>
        <w:bottom w:val="none" w:sz="0" w:space="0" w:color="auto"/>
        <w:right w:val="none" w:sz="0" w:space="0" w:color="auto"/>
      </w:divBdr>
    </w:div>
    <w:div w:id="1605844761">
      <w:bodyDiv w:val="1"/>
      <w:marLeft w:val="0"/>
      <w:marRight w:val="0"/>
      <w:marTop w:val="0"/>
      <w:marBottom w:val="0"/>
      <w:divBdr>
        <w:top w:val="none" w:sz="0" w:space="0" w:color="auto"/>
        <w:left w:val="none" w:sz="0" w:space="0" w:color="auto"/>
        <w:bottom w:val="none" w:sz="0" w:space="0" w:color="auto"/>
        <w:right w:val="none" w:sz="0" w:space="0" w:color="auto"/>
      </w:divBdr>
    </w:div>
    <w:div w:id="1620455201">
      <w:bodyDiv w:val="1"/>
      <w:marLeft w:val="0"/>
      <w:marRight w:val="0"/>
      <w:marTop w:val="0"/>
      <w:marBottom w:val="0"/>
      <w:divBdr>
        <w:top w:val="none" w:sz="0" w:space="0" w:color="auto"/>
        <w:left w:val="none" w:sz="0" w:space="0" w:color="auto"/>
        <w:bottom w:val="none" w:sz="0" w:space="0" w:color="auto"/>
        <w:right w:val="none" w:sz="0" w:space="0" w:color="auto"/>
      </w:divBdr>
    </w:div>
    <w:div w:id="1637296498">
      <w:bodyDiv w:val="1"/>
      <w:marLeft w:val="0"/>
      <w:marRight w:val="0"/>
      <w:marTop w:val="0"/>
      <w:marBottom w:val="0"/>
      <w:divBdr>
        <w:top w:val="none" w:sz="0" w:space="0" w:color="auto"/>
        <w:left w:val="none" w:sz="0" w:space="0" w:color="auto"/>
        <w:bottom w:val="none" w:sz="0" w:space="0" w:color="auto"/>
        <w:right w:val="none" w:sz="0" w:space="0" w:color="auto"/>
      </w:divBdr>
    </w:div>
    <w:div w:id="1641419144">
      <w:bodyDiv w:val="1"/>
      <w:marLeft w:val="0"/>
      <w:marRight w:val="0"/>
      <w:marTop w:val="0"/>
      <w:marBottom w:val="0"/>
      <w:divBdr>
        <w:top w:val="none" w:sz="0" w:space="0" w:color="auto"/>
        <w:left w:val="none" w:sz="0" w:space="0" w:color="auto"/>
        <w:bottom w:val="none" w:sz="0" w:space="0" w:color="auto"/>
        <w:right w:val="none" w:sz="0" w:space="0" w:color="auto"/>
      </w:divBdr>
    </w:div>
    <w:div w:id="1653218696">
      <w:bodyDiv w:val="1"/>
      <w:marLeft w:val="0"/>
      <w:marRight w:val="0"/>
      <w:marTop w:val="0"/>
      <w:marBottom w:val="0"/>
      <w:divBdr>
        <w:top w:val="none" w:sz="0" w:space="0" w:color="auto"/>
        <w:left w:val="none" w:sz="0" w:space="0" w:color="auto"/>
        <w:bottom w:val="none" w:sz="0" w:space="0" w:color="auto"/>
        <w:right w:val="none" w:sz="0" w:space="0" w:color="auto"/>
      </w:divBdr>
    </w:div>
    <w:div w:id="1653677344">
      <w:bodyDiv w:val="1"/>
      <w:marLeft w:val="0"/>
      <w:marRight w:val="0"/>
      <w:marTop w:val="0"/>
      <w:marBottom w:val="0"/>
      <w:divBdr>
        <w:top w:val="none" w:sz="0" w:space="0" w:color="auto"/>
        <w:left w:val="none" w:sz="0" w:space="0" w:color="auto"/>
        <w:bottom w:val="none" w:sz="0" w:space="0" w:color="auto"/>
        <w:right w:val="none" w:sz="0" w:space="0" w:color="auto"/>
      </w:divBdr>
      <w:divsChild>
        <w:div w:id="1444613026">
          <w:marLeft w:val="0"/>
          <w:marRight w:val="0"/>
          <w:marTop w:val="0"/>
          <w:marBottom w:val="0"/>
          <w:divBdr>
            <w:top w:val="none" w:sz="0" w:space="0" w:color="auto"/>
            <w:left w:val="none" w:sz="0" w:space="0" w:color="auto"/>
            <w:bottom w:val="none" w:sz="0" w:space="0" w:color="auto"/>
            <w:right w:val="none" w:sz="0" w:space="0" w:color="auto"/>
          </w:divBdr>
          <w:divsChild>
            <w:div w:id="209959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252510">
      <w:bodyDiv w:val="1"/>
      <w:marLeft w:val="0"/>
      <w:marRight w:val="0"/>
      <w:marTop w:val="0"/>
      <w:marBottom w:val="0"/>
      <w:divBdr>
        <w:top w:val="none" w:sz="0" w:space="0" w:color="auto"/>
        <w:left w:val="none" w:sz="0" w:space="0" w:color="auto"/>
        <w:bottom w:val="none" w:sz="0" w:space="0" w:color="auto"/>
        <w:right w:val="none" w:sz="0" w:space="0" w:color="auto"/>
      </w:divBdr>
    </w:div>
    <w:div w:id="1675718954">
      <w:bodyDiv w:val="1"/>
      <w:marLeft w:val="0"/>
      <w:marRight w:val="0"/>
      <w:marTop w:val="0"/>
      <w:marBottom w:val="0"/>
      <w:divBdr>
        <w:top w:val="none" w:sz="0" w:space="0" w:color="auto"/>
        <w:left w:val="none" w:sz="0" w:space="0" w:color="auto"/>
        <w:bottom w:val="none" w:sz="0" w:space="0" w:color="auto"/>
        <w:right w:val="none" w:sz="0" w:space="0" w:color="auto"/>
      </w:divBdr>
    </w:div>
    <w:div w:id="1686705542">
      <w:bodyDiv w:val="1"/>
      <w:marLeft w:val="0"/>
      <w:marRight w:val="0"/>
      <w:marTop w:val="0"/>
      <w:marBottom w:val="0"/>
      <w:divBdr>
        <w:top w:val="none" w:sz="0" w:space="0" w:color="auto"/>
        <w:left w:val="none" w:sz="0" w:space="0" w:color="auto"/>
        <w:bottom w:val="none" w:sz="0" w:space="0" w:color="auto"/>
        <w:right w:val="none" w:sz="0" w:space="0" w:color="auto"/>
      </w:divBdr>
    </w:div>
    <w:div w:id="1706444671">
      <w:bodyDiv w:val="1"/>
      <w:marLeft w:val="0"/>
      <w:marRight w:val="0"/>
      <w:marTop w:val="0"/>
      <w:marBottom w:val="0"/>
      <w:divBdr>
        <w:top w:val="none" w:sz="0" w:space="0" w:color="auto"/>
        <w:left w:val="none" w:sz="0" w:space="0" w:color="auto"/>
        <w:bottom w:val="none" w:sz="0" w:space="0" w:color="auto"/>
        <w:right w:val="none" w:sz="0" w:space="0" w:color="auto"/>
      </w:divBdr>
    </w:div>
    <w:div w:id="1728334236">
      <w:bodyDiv w:val="1"/>
      <w:marLeft w:val="0"/>
      <w:marRight w:val="0"/>
      <w:marTop w:val="0"/>
      <w:marBottom w:val="0"/>
      <w:divBdr>
        <w:top w:val="none" w:sz="0" w:space="0" w:color="auto"/>
        <w:left w:val="none" w:sz="0" w:space="0" w:color="auto"/>
        <w:bottom w:val="none" w:sz="0" w:space="0" w:color="auto"/>
        <w:right w:val="none" w:sz="0" w:space="0" w:color="auto"/>
      </w:divBdr>
    </w:div>
    <w:div w:id="1764493758">
      <w:bodyDiv w:val="1"/>
      <w:marLeft w:val="0"/>
      <w:marRight w:val="0"/>
      <w:marTop w:val="0"/>
      <w:marBottom w:val="0"/>
      <w:divBdr>
        <w:top w:val="none" w:sz="0" w:space="0" w:color="auto"/>
        <w:left w:val="none" w:sz="0" w:space="0" w:color="auto"/>
        <w:bottom w:val="none" w:sz="0" w:space="0" w:color="auto"/>
        <w:right w:val="none" w:sz="0" w:space="0" w:color="auto"/>
      </w:divBdr>
    </w:div>
    <w:div w:id="1771314175">
      <w:bodyDiv w:val="1"/>
      <w:marLeft w:val="0"/>
      <w:marRight w:val="0"/>
      <w:marTop w:val="0"/>
      <w:marBottom w:val="0"/>
      <w:divBdr>
        <w:top w:val="none" w:sz="0" w:space="0" w:color="auto"/>
        <w:left w:val="none" w:sz="0" w:space="0" w:color="auto"/>
        <w:bottom w:val="none" w:sz="0" w:space="0" w:color="auto"/>
        <w:right w:val="none" w:sz="0" w:space="0" w:color="auto"/>
      </w:divBdr>
    </w:div>
    <w:div w:id="1779791243">
      <w:bodyDiv w:val="1"/>
      <w:marLeft w:val="0"/>
      <w:marRight w:val="0"/>
      <w:marTop w:val="0"/>
      <w:marBottom w:val="0"/>
      <w:divBdr>
        <w:top w:val="none" w:sz="0" w:space="0" w:color="auto"/>
        <w:left w:val="none" w:sz="0" w:space="0" w:color="auto"/>
        <w:bottom w:val="none" w:sz="0" w:space="0" w:color="auto"/>
        <w:right w:val="none" w:sz="0" w:space="0" w:color="auto"/>
      </w:divBdr>
    </w:div>
    <w:div w:id="1798833414">
      <w:bodyDiv w:val="1"/>
      <w:marLeft w:val="0"/>
      <w:marRight w:val="0"/>
      <w:marTop w:val="0"/>
      <w:marBottom w:val="0"/>
      <w:divBdr>
        <w:top w:val="none" w:sz="0" w:space="0" w:color="auto"/>
        <w:left w:val="none" w:sz="0" w:space="0" w:color="auto"/>
        <w:bottom w:val="none" w:sz="0" w:space="0" w:color="auto"/>
        <w:right w:val="none" w:sz="0" w:space="0" w:color="auto"/>
      </w:divBdr>
    </w:div>
    <w:div w:id="1860847396">
      <w:bodyDiv w:val="1"/>
      <w:marLeft w:val="0"/>
      <w:marRight w:val="0"/>
      <w:marTop w:val="0"/>
      <w:marBottom w:val="0"/>
      <w:divBdr>
        <w:top w:val="none" w:sz="0" w:space="0" w:color="auto"/>
        <w:left w:val="none" w:sz="0" w:space="0" w:color="auto"/>
        <w:bottom w:val="none" w:sz="0" w:space="0" w:color="auto"/>
        <w:right w:val="none" w:sz="0" w:space="0" w:color="auto"/>
      </w:divBdr>
    </w:div>
    <w:div w:id="1870950297">
      <w:bodyDiv w:val="1"/>
      <w:marLeft w:val="0"/>
      <w:marRight w:val="0"/>
      <w:marTop w:val="0"/>
      <w:marBottom w:val="0"/>
      <w:divBdr>
        <w:top w:val="none" w:sz="0" w:space="0" w:color="auto"/>
        <w:left w:val="none" w:sz="0" w:space="0" w:color="auto"/>
        <w:bottom w:val="none" w:sz="0" w:space="0" w:color="auto"/>
        <w:right w:val="none" w:sz="0" w:space="0" w:color="auto"/>
      </w:divBdr>
    </w:div>
    <w:div w:id="1874073541">
      <w:bodyDiv w:val="1"/>
      <w:marLeft w:val="0"/>
      <w:marRight w:val="0"/>
      <w:marTop w:val="0"/>
      <w:marBottom w:val="0"/>
      <w:divBdr>
        <w:top w:val="none" w:sz="0" w:space="0" w:color="auto"/>
        <w:left w:val="none" w:sz="0" w:space="0" w:color="auto"/>
        <w:bottom w:val="none" w:sz="0" w:space="0" w:color="auto"/>
        <w:right w:val="none" w:sz="0" w:space="0" w:color="auto"/>
      </w:divBdr>
    </w:div>
    <w:div w:id="1918662878">
      <w:bodyDiv w:val="1"/>
      <w:marLeft w:val="0"/>
      <w:marRight w:val="0"/>
      <w:marTop w:val="0"/>
      <w:marBottom w:val="0"/>
      <w:divBdr>
        <w:top w:val="none" w:sz="0" w:space="0" w:color="auto"/>
        <w:left w:val="none" w:sz="0" w:space="0" w:color="auto"/>
        <w:bottom w:val="none" w:sz="0" w:space="0" w:color="auto"/>
        <w:right w:val="none" w:sz="0" w:space="0" w:color="auto"/>
      </w:divBdr>
    </w:div>
    <w:div w:id="1971982526">
      <w:bodyDiv w:val="1"/>
      <w:marLeft w:val="0"/>
      <w:marRight w:val="0"/>
      <w:marTop w:val="0"/>
      <w:marBottom w:val="0"/>
      <w:divBdr>
        <w:top w:val="none" w:sz="0" w:space="0" w:color="auto"/>
        <w:left w:val="none" w:sz="0" w:space="0" w:color="auto"/>
        <w:bottom w:val="none" w:sz="0" w:space="0" w:color="auto"/>
        <w:right w:val="none" w:sz="0" w:space="0" w:color="auto"/>
      </w:divBdr>
    </w:div>
    <w:div w:id="1974947835">
      <w:bodyDiv w:val="1"/>
      <w:marLeft w:val="0"/>
      <w:marRight w:val="0"/>
      <w:marTop w:val="0"/>
      <w:marBottom w:val="0"/>
      <w:divBdr>
        <w:top w:val="none" w:sz="0" w:space="0" w:color="auto"/>
        <w:left w:val="none" w:sz="0" w:space="0" w:color="auto"/>
        <w:bottom w:val="none" w:sz="0" w:space="0" w:color="auto"/>
        <w:right w:val="none" w:sz="0" w:space="0" w:color="auto"/>
      </w:divBdr>
    </w:div>
    <w:div w:id="1976333714">
      <w:bodyDiv w:val="1"/>
      <w:marLeft w:val="0"/>
      <w:marRight w:val="0"/>
      <w:marTop w:val="0"/>
      <w:marBottom w:val="0"/>
      <w:divBdr>
        <w:top w:val="none" w:sz="0" w:space="0" w:color="auto"/>
        <w:left w:val="none" w:sz="0" w:space="0" w:color="auto"/>
        <w:bottom w:val="none" w:sz="0" w:space="0" w:color="auto"/>
        <w:right w:val="none" w:sz="0" w:space="0" w:color="auto"/>
      </w:divBdr>
    </w:div>
    <w:div w:id="2007780826">
      <w:bodyDiv w:val="1"/>
      <w:marLeft w:val="0"/>
      <w:marRight w:val="0"/>
      <w:marTop w:val="0"/>
      <w:marBottom w:val="0"/>
      <w:divBdr>
        <w:top w:val="none" w:sz="0" w:space="0" w:color="auto"/>
        <w:left w:val="none" w:sz="0" w:space="0" w:color="auto"/>
        <w:bottom w:val="none" w:sz="0" w:space="0" w:color="auto"/>
        <w:right w:val="none" w:sz="0" w:space="0" w:color="auto"/>
      </w:divBdr>
    </w:div>
    <w:div w:id="2037584757">
      <w:bodyDiv w:val="1"/>
      <w:marLeft w:val="0"/>
      <w:marRight w:val="0"/>
      <w:marTop w:val="0"/>
      <w:marBottom w:val="0"/>
      <w:divBdr>
        <w:top w:val="none" w:sz="0" w:space="0" w:color="auto"/>
        <w:left w:val="none" w:sz="0" w:space="0" w:color="auto"/>
        <w:bottom w:val="none" w:sz="0" w:space="0" w:color="auto"/>
        <w:right w:val="none" w:sz="0" w:space="0" w:color="auto"/>
      </w:divBdr>
    </w:div>
    <w:div w:id="2048294427">
      <w:bodyDiv w:val="1"/>
      <w:marLeft w:val="0"/>
      <w:marRight w:val="0"/>
      <w:marTop w:val="0"/>
      <w:marBottom w:val="0"/>
      <w:divBdr>
        <w:top w:val="none" w:sz="0" w:space="0" w:color="auto"/>
        <w:left w:val="none" w:sz="0" w:space="0" w:color="auto"/>
        <w:bottom w:val="none" w:sz="0" w:space="0" w:color="auto"/>
        <w:right w:val="none" w:sz="0" w:space="0" w:color="auto"/>
      </w:divBdr>
    </w:div>
    <w:div w:id="2056192313">
      <w:bodyDiv w:val="1"/>
      <w:marLeft w:val="0"/>
      <w:marRight w:val="0"/>
      <w:marTop w:val="0"/>
      <w:marBottom w:val="0"/>
      <w:divBdr>
        <w:top w:val="none" w:sz="0" w:space="0" w:color="auto"/>
        <w:left w:val="none" w:sz="0" w:space="0" w:color="auto"/>
        <w:bottom w:val="none" w:sz="0" w:space="0" w:color="auto"/>
        <w:right w:val="none" w:sz="0" w:space="0" w:color="auto"/>
      </w:divBdr>
    </w:div>
    <w:div w:id="2057847503">
      <w:bodyDiv w:val="1"/>
      <w:marLeft w:val="0"/>
      <w:marRight w:val="0"/>
      <w:marTop w:val="0"/>
      <w:marBottom w:val="0"/>
      <w:divBdr>
        <w:top w:val="none" w:sz="0" w:space="0" w:color="auto"/>
        <w:left w:val="none" w:sz="0" w:space="0" w:color="auto"/>
        <w:bottom w:val="none" w:sz="0" w:space="0" w:color="auto"/>
        <w:right w:val="none" w:sz="0" w:space="0" w:color="auto"/>
      </w:divBdr>
    </w:div>
    <w:div w:id="2057924562">
      <w:bodyDiv w:val="1"/>
      <w:marLeft w:val="0"/>
      <w:marRight w:val="0"/>
      <w:marTop w:val="0"/>
      <w:marBottom w:val="0"/>
      <w:divBdr>
        <w:top w:val="none" w:sz="0" w:space="0" w:color="auto"/>
        <w:left w:val="none" w:sz="0" w:space="0" w:color="auto"/>
        <w:bottom w:val="none" w:sz="0" w:space="0" w:color="auto"/>
        <w:right w:val="none" w:sz="0" w:space="0" w:color="auto"/>
      </w:divBdr>
    </w:div>
    <w:div w:id="2091851429">
      <w:bodyDiv w:val="1"/>
      <w:marLeft w:val="0"/>
      <w:marRight w:val="0"/>
      <w:marTop w:val="0"/>
      <w:marBottom w:val="0"/>
      <w:divBdr>
        <w:top w:val="none" w:sz="0" w:space="0" w:color="auto"/>
        <w:left w:val="none" w:sz="0" w:space="0" w:color="auto"/>
        <w:bottom w:val="none" w:sz="0" w:space="0" w:color="auto"/>
        <w:right w:val="none" w:sz="0" w:space="0" w:color="auto"/>
      </w:divBdr>
    </w:div>
    <w:div w:id="2108379820">
      <w:bodyDiv w:val="1"/>
      <w:marLeft w:val="0"/>
      <w:marRight w:val="0"/>
      <w:marTop w:val="0"/>
      <w:marBottom w:val="0"/>
      <w:divBdr>
        <w:top w:val="none" w:sz="0" w:space="0" w:color="auto"/>
        <w:left w:val="none" w:sz="0" w:space="0" w:color="auto"/>
        <w:bottom w:val="none" w:sz="0" w:space="0" w:color="auto"/>
        <w:right w:val="none" w:sz="0" w:space="0" w:color="auto"/>
      </w:divBdr>
    </w:div>
    <w:div w:id="2112779172">
      <w:bodyDiv w:val="1"/>
      <w:marLeft w:val="0"/>
      <w:marRight w:val="0"/>
      <w:marTop w:val="0"/>
      <w:marBottom w:val="0"/>
      <w:divBdr>
        <w:top w:val="none" w:sz="0" w:space="0" w:color="auto"/>
        <w:left w:val="none" w:sz="0" w:space="0" w:color="auto"/>
        <w:bottom w:val="none" w:sz="0" w:space="0" w:color="auto"/>
        <w:right w:val="none" w:sz="0" w:space="0" w:color="auto"/>
      </w:divBdr>
    </w:div>
    <w:div w:id="21204412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3" Type="http://schemas.openxmlformats.org/officeDocument/2006/relationships/customXml" Target="../customXml/item3.xml"/><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fontTable" Target="fontTable.xml"/><Relationship Id="rId8"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B004E13E61E44CA1E55F83A0590FD3" ma:contentTypeVersion="4" ma:contentTypeDescription="Create a new document." ma:contentTypeScope="" ma:versionID="2c0abb15276f83e23a26c10994bdee6c">
  <xsd:schema xmlns:xsd="http://www.w3.org/2001/XMLSchema" xmlns:xs="http://www.w3.org/2001/XMLSchema" xmlns:p="http://schemas.microsoft.com/office/2006/metadata/properties" xmlns:ns2="79984976-a275-4781-a98f-3799ebbbf85a" targetNamespace="http://schemas.microsoft.com/office/2006/metadata/properties" ma:root="true" ma:fieldsID="6667d8db9916b1e56a1b786490acbbde" ns2:_="">
    <xsd:import namespace="79984976-a275-4781-a98f-3799ebbbf85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984976-a275-4781-a98f-3799ebbbf85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79984976-a275-4781-a98f-3799ebbbf85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5.xml><?xml version="1.0" encoding="utf-8"?>
<b:Sources xmlns:b="http://schemas.openxmlformats.org/officeDocument/2006/bibliography" xmlns="http://schemas.openxmlformats.org/officeDocument/2006/bibliography" SelectedStyle="\ISO690Nmerical.XSL" StyleName="ISO 690 - Numerical Reference" Version="2006">
  <b:Source>
    <b:Tag>htt26</b:Tag>
    <b:SourceType>InternetSite</b:SourceType>
    <b:Guid>{9D779E1A-E2BF-4C73-91E4-02B0BD9D7E4A}</b:Guid>
    <b:InternetSiteTitle>https://docs.oracle.com/en/java/javase/21/</b:InternetSiteTitle>
    <b:Year>2026</b:Year>
    <b:Month>6</b:Month>
    <b:Day>26</b:Day>
    <b:URL>https://docs.oracle.com/en/java/javase/21/</b:URL>
    <b:RefOrder>1</b:RefOrder>
  </b:Source>
  <b:Source>
    <b:Tag>htt</b:Tag>
    <b:SourceType>InternetSite</b:SourceType>
    <b:Guid>{E76ABC89-4F14-4117-8B3C-C0BB7933E018}</b:Guid>
    <b:InternetSiteTitle>https://www.typescriptlang.org/docs/</b:InternetSiteTitle>
    <b:URL>https://www.typescriptlang.org/docs/</b:URL>
    <b:RefOrder>2</b:RefOrder>
  </b:Source>
  <b:Source>
    <b:Tag>kaf</b:Tag>
    <b:SourceType>InternetSite</b:SourceType>
    <b:Guid>{CB6C084B-E46A-4660-B717-807DA41277ED}</b:Guid>
    <b:Author>
      <b:Author>
        <b:NameList>
          <b:Person>
            <b:Last>kafka</b:Last>
          </b:Person>
        </b:NameList>
      </b:Author>
    </b:Author>
    <b:InternetSiteTitle>https://kafka.apache.org/43/getting-started/introduction/</b:InternetSiteTitle>
    <b:URL>https://kafka.apache.org/43/getting-started/introduction/</b:URL>
    <b:RefOrder>3</b:RefOrder>
  </b:Source>
  <b:Source>
    <b:Tag>mys</b:Tag>
    <b:SourceType>InternetSite</b:SourceType>
    <b:Guid>{D0AEA4CC-780B-4C02-B55D-C5E45A2B5D43}</b:Guid>
    <b:Author>
      <b:Author>
        <b:NameList>
          <b:Person>
            <b:Last>mysql</b:Last>
          </b:Person>
        </b:NameList>
      </b:Author>
    </b:Author>
    <b:InternetSiteTitle>https://dev.mysql.com/doc/refman/8.0/en/</b:InternetSiteTitle>
    <b:URL>https://dev.mysql.com/doc/refman/8.0/en/</b:URL>
    <b:RefOrder>4</b:RefOrder>
  </b:Source>
  <b:Source>
    <b:Tag>key</b:Tag>
    <b:SourceType>InternetSite</b:SourceType>
    <b:Guid>{EA327D3B-A49B-448C-8D86-89FB31503B59}</b:Guid>
    <b:Author>
      <b:Author>
        <b:NameList>
          <b:Person>
            <b:Last>keycloak</b:Last>
          </b:Person>
        </b:NameList>
      </b:Author>
    </b:Author>
    <b:Title>https://www.keycloak.org/documentation</b:Title>
    <b:InternetSiteTitle>https://www.keycloak.org/documentation</b:InternetSiteTitle>
    <b:URL>https://www.keycloak.org/documentation</b:URL>
    <b:RefOrder>5</b:RefOrder>
  </b:Source>
  <b:Source>
    <b:Tag>spr</b:Tag>
    <b:SourceType>InternetSite</b:SourceType>
    <b:Guid>{C4AC1416-057D-4CDF-8625-E87E476EB3AC}</b:Guid>
    <b:Author>
      <b:Author>
        <b:NameList>
          <b:Person>
            <b:Last>boot</b:Last>
            <b:First>spring</b:First>
          </b:Person>
        </b:NameList>
      </b:Author>
    </b:Author>
    <b:InternetSiteTitle>https://docs.spring.io/spring-boot/index.html</b:InternetSiteTitle>
    <b:URL>https://docs.spring.io/spring-boot/index.html</b:URL>
    <b:RefOrder>6</b:RefOrder>
  </b:Source>
  <b:Source>
    <b:Tag>tai</b:Tag>
    <b:SourceType>InternetSite</b:SourceType>
    <b:Guid>{34C3BB7F-9EC1-4F02-8379-61826C2358B5}</b:Guid>
    <b:Author>
      <b:Author>
        <b:NameList>
          <b:Person>
            <b:Last>taiwin</b:Last>
          </b:Person>
        </b:NameList>
      </b:Author>
    </b:Author>
    <b:InternetSiteTitle>https://tailwindcss.com/docs/installation/using-vite</b:InternetSiteTitle>
    <b:URL>https://tailwindcss.com/docs/installation/using-vite</b:URL>
    <b:RefOrder>7</b:RefOrder>
  </b:Source>
</b:Sources>
</file>

<file path=customXml/itemProps1.xml><?xml version="1.0" encoding="utf-8"?>
<ds:datastoreItem xmlns:ds="http://schemas.openxmlformats.org/officeDocument/2006/customXml" ds:itemID="{FBA9FA90-EBFB-4AB3-88C9-5C51885956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984976-a275-4781-a98f-3799ebbbf8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2B1F9B-A518-40CD-AA0F-D13C593F8425}">
  <ds:schemaRefs>
    <ds:schemaRef ds:uri="http://schemas.microsoft.com/office/2006/metadata/properties"/>
    <ds:schemaRef ds:uri="http://schemas.microsoft.com/office/infopath/2007/PartnerControls"/>
    <ds:schemaRef ds:uri="79984976-a275-4781-a98f-3799ebbbf85a"/>
  </ds:schemaRefs>
</ds:datastoreItem>
</file>

<file path=customXml/itemProps3.xml><?xml version="1.0" encoding="utf-8"?>
<ds:datastoreItem xmlns:ds="http://schemas.openxmlformats.org/officeDocument/2006/customXml" ds:itemID="{E0E0C71B-1424-424C-8969-3183CDBF5F48}">
  <ds:schemaRefs>
    <ds:schemaRef ds:uri="http://schemas.microsoft.com/sharepoint/v3/contenttype/fo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63DC11E8-8401-4B45-989F-4C567382D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Mau-DATN_(Unicode).dot</Template>
  <TotalTime>137</TotalTime>
  <Pages>97</Pages>
  <Words>20802</Words>
  <Characters>118577</Characters>
  <Application>Microsoft Office Word</Application>
  <DocSecurity>0</DocSecurity>
  <Lines>988</Lines>
  <Paragraphs>278</Paragraphs>
  <ScaleCrop>false</ScaleCrop>
  <HeadingPairs>
    <vt:vector size="2" baseType="variant">
      <vt:variant>
        <vt:lpstr>Title</vt:lpstr>
      </vt:variant>
      <vt:variant>
        <vt:i4>1</vt:i4>
      </vt:variant>
    </vt:vector>
  </HeadingPairs>
  <TitlesOfParts>
    <vt:vector size="1" baseType="lpstr">
      <vt:lpstr>Mẫu Đồ Án Tốt Nghiệp</vt:lpstr>
    </vt:vector>
  </TitlesOfParts>
  <Manager>PGS.TS. Lê Văn Hưng</Manager>
  <Company>Bộ môn Công nghệ phần mềm - Khoa Công nghệ thông tin, Trường Đại học Mỏ-Địa chất</Company>
  <LinksUpToDate>false</LinksUpToDate>
  <CharactersWithSpaces>139101</CharactersWithSpaces>
  <SharedDoc>false</SharedDoc>
  <HyperlinkBase>http://www.humg.edu.vn/cntt</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Tốt Nghiệp</dc:title>
  <dc:subject>Van ban mau</dc:subject>
  <dc:creator>Hoàng Anh Đức</dc:creator>
  <cp:keywords>DATN, Do An Tot Nghiep, Mau Van Ban, Mẫu Đồ Án Tốt Nghiệp, CNPM, Công nghệ phần mềm</cp:keywords>
  <cp:lastModifiedBy>Hiep Hoang</cp:lastModifiedBy>
  <cp:revision>16</cp:revision>
  <cp:lastPrinted>2025-12-10T16:29:00Z</cp:lastPrinted>
  <dcterms:created xsi:type="dcterms:W3CDTF">2026-07-22T08:53:00Z</dcterms:created>
  <dcterms:modified xsi:type="dcterms:W3CDTF">2026-07-22T15:36:00Z</dcterms:modified>
  <cp:category>Van ban &amp; Mau</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KSOProductBuildVer">
    <vt:lpwstr>1033-12.2.0.23131</vt:lpwstr>
  </property>
  <property fmtid="{D5CDD505-2E9C-101B-9397-08002B2CF9AE}" pid="6" name="ICV">
    <vt:lpwstr>E91144262E0C4141A59FB70DA92B0984_12</vt:lpwstr>
  </property>
  <property fmtid="{D5CDD505-2E9C-101B-9397-08002B2CF9AE}" pid="7" name="ContentTypeId">
    <vt:lpwstr>0x010100F1B004E13E61E44CA1E55F83A0590FD3</vt:lpwstr>
  </property>
</Properties>
</file>